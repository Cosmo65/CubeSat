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0B25F" w14:textId="0855D9CE" w:rsidR="000240FE" w:rsidRPr="00DB0F7B" w:rsidRDefault="002B36E7" w:rsidP="00490321">
      <w:pPr>
        <w:pStyle w:val="ESA-Address"/>
        <w:rPr>
          <w:lang w:val="en-GB"/>
        </w:rPr>
      </w:pPr>
      <w:r w:rsidRPr="00DB0F7B">
        <w:rPr>
          <w:lang w:val="en-GB"/>
        </w:rPr>
        <w:fldChar w:fldCharType="begin"/>
      </w:r>
      <w:r w:rsidRPr="00DB0F7B">
        <w:rPr>
          <w:lang w:val="en-GB"/>
        </w:rPr>
        <w:instrText xml:space="preserve"> DOCPROPERTY  "bmsPhoneFax" \* MERGEFORMAT </w:instrText>
      </w:r>
      <w:r w:rsidRPr="00DB0F7B">
        <w:rPr>
          <w:bCs/>
          <w:lang w:val="en-GB"/>
        </w:rPr>
        <w:fldChar w:fldCharType="end"/>
      </w:r>
    </w:p>
    <w:p w14:paraId="3EA7D508" w14:textId="77777777" w:rsidR="00911872" w:rsidRPr="00DB0F7B" w:rsidRDefault="00911872" w:rsidP="00655679">
      <w:pPr>
        <w:pStyle w:val="Title"/>
        <w:rPr>
          <w:lang w:val="en-GB"/>
        </w:rPr>
      </w:pPr>
    </w:p>
    <w:p w14:paraId="47A46AAC" w14:textId="4699A9B3" w:rsidR="00911872" w:rsidRPr="00DB0F7B" w:rsidRDefault="001455AC" w:rsidP="00655679">
      <w:pPr>
        <w:pStyle w:val="Title"/>
        <w:rPr>
          <w:lang w:val="en-GB"/>
        </w:rPr>
      </w:pPr>
      <w:r w:rsidRPr="00DB0F7B">
        <w:rPr>
          <w:lang w:val="en-GB"/>
        </w:rPr>
        <w:fldChar w:fldCharType="begin"/>
      </w:r>
      <w:r w:rsidRPr="00DB0F7B">
        <w:rPr>
          <w:lang w:val="en-GB"/>
        </w:rPr>
        <w:instrText xml:space="preserve"> docproperty "Title" </w:instrText>
      </w:r>
      <w:r w:rsidRPr="00DB0F7B">
        <w:rPr>
          <w:lang w:val="en-GB"/>
        </w:rPr>
        <w:fldChar w:fldCharType="end"/>
      </w:r>
    </w:p>
    <w:p w14:paraId="099D2F5D" w14:textId="77777777" w:rsidR="00ED0692" w:rsidRPr="00172B19" w:rsidRDefault="00ED0692" w:rsidP="00ED0692">
      <w:pPr>
        <w:pBdr>
          <w:top w:val="single" w:sz="4" w:space="1" w:color="auto"/>
          <w:left w:val="single" w:sz="4" w:space="4" w:color="auto"/>
          <w:bottom w:val="single" w:sz="4" w:space="1" w:color="auto"/>
          <w:right w:val="single" w:sz="4" w:space="4" w:color="auto"/>
        </w:pBdr>
        <w:jc w:val="center"/>
      </w:pPr>
      <w:r>
        <w:rPr>
          <w:noProof/>
          <w:lang w:val="en-GB" w:eastAsia="en-GB"/>
        </w:rPr>
        <w:drawing>
          <wp:anchor distT="0" distB="0" distL="114300" distR="114300" simplePos="0" relativeHeight="251658240" behindDoc="0" locked="0" layoutInCell="1" allowOverlap="1" wp14:anchorId="0D8AE4AC" wp14:editId="24735980">
            <wp:simplePos x="0" y="0"/>
            <wp:positionH relativeFrom="column">
              <wp:posOffset>127000</wp:posOffset>
            </wp:positionH>
            <wp:positionV relativeFrom="paragraph">
              <wp:posOffset>162016</wp:posOffset>
            </wp:positionV>
            <wp:extent cx="998220" cy="13595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YourSatellite.jpg"/>
                    <pic:cNvPicPr/>
                  </pic:nvPicPr>
                  <pic:blipFill>
                    <a:blip r:embed="rId12">
                      <a:extLst>
                        <a:ext uri="{28A0092B-C50C-407E-A947-70E740481C1C}">
                          <a14:useLocalDpi xmlns:a14="http://schemas.microsoft.com/office/drawing/2010/main" val="0"/>
                        </a:ext>
                      </a:extLst>
                    </a:blip>
                    <a:stretch>
                      <a:fillRect/>
                    </a:stretch>
                  </pic:blipFill>
                  <pic:spPr>
                    <a:xfrm>
                      <a:off x="0" y="0"/>
                      <a:ext cx="998220" cy="1359535"/>
                    </a:xfrm>
                    <a:prstGeom prst="rect">
                      <a:avLst/>
                    </a:prstGeom>
                  </pic:spPr>
                </pic:pic>
              </a:graphicData>
            </a:graphic>
            <wp14:sizeRelH relativeFrom="page">
              <wp14:pctWidth>0</wp14:pctWidth>
            </wp14:sizeRelH>
            <wp14:sizeRelV relativeFrom="page">
              <wp14:pctHeight>0</wp14:pctHeight>
            </wp14:sizeRelV>
          </wp:anchor>
        </w:drawing>
      </w:r>
    </w:p>
    <w:p w14:paraId="6E2EC552" w14:textId="567B7E63" w:rsidR="00ED0692" w:rsidRPr="00172B19" w:rsidRDefault="00ED0692" w:rsidP="00ED0692">
      <w:pPr>
        <w:pBdr>
          <w:top w:val="single" w:sz="4" w:space="1" w:color="auto"/>
          <w:left w:val="single" w:sz="4" w:space="4" w:color="auto"/>
          <w:bottom w:val="single" w:sz="4" w:space="1" w:color="auto"/>
          <w:right w:val="single" w:sz="4" w:space="4" w:color="auto"/>
        </w:pBdr>
        <w:jc w:val="center"/>
        <w:rPr>
          <w:b/>
          <w:sz w:val="40"/>
          <w:szCs w:val="40"/>
        </w:rPr>
      </w:pPr>
      <w:r w:rsidRPr="00172B19">
        <w:rPr>
          <w:b/>
          <w:sz w:val="40"/>
          <w:szCs w:val="40"/>
        </w:rPr>
        <w:t>Fly Your Satellite</w:t>
      </w:r>
      <w:r>
        <w:rPr>
          <w:b/>
          <w:sz w:val="40"/>
          <w:szCs w:val="40"/>
        </w:rPr>
        <w:t>! 3</w:t>
      </w:r>
    </w:p>
    <w:p w14:paraId="1354C005" w14:textId="77777777" w:rsidR="00ED0692" w:rsidRPr="00172B19" w:rsidRDefault="00ED0692" w:rsidP="00ED0692">
      <w:pPr>
        <w:pBdr>
          <w:top w:val="single" w:sz="4" w:space="1" w:color="auto"/>
          <w:left w:val="single" w:sz="4" w:space="4" w:color="auto"/>
          <w:bottom w:val="single" w:sz="4" w:space="1" w:color="auto"/>
          <w:right w:val="single" w:sz="4" w:space="4" w:color="auto"/>
        </w:pBdr>
        <w:jc w:val="center"/>
        <w:rPr>
          <w:b/>
          <w:sz w:val="40"/>
          <w:szCs w:val="40"/>
        </w:rPr>
      </w:pPr>
    </w:p>
    <w:p w14:paraId="35574294" w14:textId="77777777" w:rsidR="00ED0692" w:rsidRDefault="00ED0692" w:rsidP="00ED0692">
      <w:pPr>
        <w:pBdr>
          <w:top w:val="single" w:sz="4" w:space="1" w:color="auto"/>
          <w:left w:val="single" w:sz="4" w:space="4" w:color="auto"/>
          <w:bottom w:val="single" w:sz="4" w:space="1" w:color="auto"/>
          <w:right w:val="single" w:sz="4" w:space="4" w:color="auto"/>
        </w:pBdr>
        <w:jc w:val="center"/>
        <w:rPr>
          <w:b/>
          <w:sz w:val="40"/>
          <w:szCs w:val="40"/>
        </w:rPr>
      </w:pPr>
      <w:r w:rsidRPr="00172B19">
        <w:rPr>
          <w:b/>
          <w:sz w:val="40"/>
          <w:szCs w:val="40"/>
        </w:rPr>
        <w:t>CubeSat Proposal</w:t>
      </w:r>
    </w:p>
    <w:p w14:paraId="6FA1FB88" w14:textId="51A1994E" w:rsidR="00ED0692" w:rsidRDefault="00ED0692" w:rsidP="00ED0692">
      <w:pPr>
        <w:pBdr>
          <w:top w:val="single" w:sz="4" w:space="1" w:color="auto"/>
          <w:left w:val="single" w:sz="4" w:space="4" w:color="auto"/>
          <w:bottom w:val="single" w:sz="4" w:space="1" w:color="auto"/>
          <w:right w:val="single" w:sz="4" w:space="4" w:color="auto"/>
        </w:pBdr>
        <w:jc w:val="center"/>
        <w:rPr>
          <w:b/>
          <w:sz w:val="40"/>
          <w:szCs w:val="40"/>
        </w:rPr>
      </w:pPr>
      <w:r>
        <w:rPr>
          <w:b/>
          <w:sz w:val="40"/>
          <w:szCs w:val="40"/>
        </w:rPr>
        <w:t>-</w:t>
      </w:r>
      <w:r>
        <w:rPr>
          <w:b/>
          <w:sz w:val="40"/>
          <w:szCs w:val="40"/>
        </w:rPr>
        <w:fldChar w:fldCharType="begin">
          <w:ffData>
            <w:name w:val=""/>
            <w:enabled/>
            <w:calcOnExit w:val="0"/>
            <w:textInput>
              <w:default w:val="CubeSat Name"/>
              <w:maxLength w:val="200"/>
            </w:textInput>
          </w:ffData>
        </w:fldChar>
      </w:r>
      <w:r>
        <w:rPr>
          <w:b/>
          <w:sz w:val="40"/>
          <w:szCs w:val="40"/>
        </w:rPr>
        <w:instrText xml:space="preserve"> FORMTEXT </w:instrText>
      </w:r>
      <w:r>
        <w:rPr>
          <w:b/>
          <w:sz w:val="40"/>
          <w:szCs w:val="40"/>
        </w:rPr>
      </w:r>
      <w:r>
        <w:rPr>
          <w:b/>
          <w:sz w:val="40"/>
          <w:szCs w:val="40"/>
        </w:rPr>
        <w:fldChar w:fldCharType="separate"/>
      </w:r>
      <w:r w:rsidR="000673C1">
        <w:rPr>
          <w:b/>
          <w:noProof/>
          <w:sz w:val="40"/>
          <w:szCs w:val="40"/>
        </w:rPr>
        <w:t>CubeSat Name</w:t>
      </w:r>
      <w:r>
        <w:rPr>
          <w:b/>
          <w:sz w:val="40"/>
          <w:szCs w:val="40"/>
        </w:rPr>
        <w:fldChar w:fldCharType="end"/>
      </w:r>
      <w:r>
        <w:rPr>
          <w:b/>
          <w:sz w:val="40"/>
          <w:szCs w:val="40"/>
        </w:rPr>
        <w:t>-</w:t>
      </w:r>
      <w:r w:rsidRPr="00172B19">
        <w:rPr>
          <w:b/>
          <w:sz w:val="40"/>
          <w:szCs w:val="40"/>
        </w:rPr>
        <w:t xml:space="preserve"> </w:t>
      </w:r>
    </w:p>
    <w:p w14:paraId="343B9375" w14:textId="77777777" w:rsidR="00ED0692" w:rsidRPr="00172B19" w:rsidRDefault="00ED0692" w:rsidP="00ED0692">
      <w:pPr>
        <w:pBdr>
          <w:top w:val="single" w:sz="4" w:space="1" w:color="auto"/>
          <w:left w:val="single" w:sz="4" w:space="4" w:color="auto"/>
          <w:bottom w:val="single" w:sz="4" w:space="1" w:color="auto"/>
          <w:right w:val="single" w:sz="4" w:space="4" w:color="auto"/>
        </w:pBdr>
        <w:jc w:val="center"/>
        <w:rPr>
          <w:rFonts w:ascii="ESAtitle" w:hAnsi="ESAtitle"/>
          <w:sz w:val="28"/>
          <w:szCs w:val="28"/>
        </w:rPr>
      </w:pPr>
    </w:p>
    <w:p w14:paraId="6C94BD80" w14:textId="77777777" w:rsidR="00ED0692" w:rsidRDefault="00ED0692" w:rsidP="00ED0692">
      <w:pPr>
        <w:spacing w:line="259" w:lineRule="auto"/>
        <w:jc w:val="center"/>
        <w:rPr>
          <w:b/>
        </w:rPr>
      </w:pPr>
    </w:p>
    <w:p w14:paraId="2136DB14" w14:textId="77777777" w:rsidR="00ED0692" w:rsidRDefault="00ED0692" w:rsidP="00ED0692"/>
    <w:p w14:paraId="507F403E" w14:textId="77777777" w:rsidR="00ED0692" w:rsidRPr="00202FF3" w:rsidRDefault="00ED0692" w:rsidP="00ED06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4828"/>
        <w:gridCol w:w="4829"/>
      </w:tblGrid>
      <w:tr w:rsidR="00ED0692" w14:paraId="29A9B042" w14:textId="77777777" w:rsidTr="00BA5189">
        <w:trPr>
          <w:trHeight w:val="397"/>
        </w:trPr>
        <w:tc>
          <w:tcPr>
            <w:tcW w:w="4828" w:type="dxa"/>
            <w:shd w:val="clear" w:color="auto" w:fill="auto"/>
            <w:vAlign w:val="center"/>
          </w:tcPr>
          <w:p w14:paraId="3CD06A48" w14:textId="77777777" w:rsidR="00ED0692" w:rsidRDefault="00ED0692" w:rsidP="00BA5189">
            <w:pPr>
              <w:jc w:val="right"/>
            </w:pPr>
            <w:r>
              <w:t>CubeSat Name</w:t>
            </w:r>
          </w:p>
        </w:tc>
        <w:tc>
          <w:tcPr>
            <w:tcW w:w="4829" w:type="dxa"/>
            <w:shd w:val="clear" w:color="auto" w:fill="auto"/>
            <w:vAlign w:val="center"/>
          </w:tcPr>
          <w:p w14:paraId="228A2B3E" w14:textId="25BFC278"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5FC1D0DC" w14:textId="77777777" w:rsidTr="000D0198">
        <w:trPr>
          <w:trHeight w:val="534"/>
        </w:trPr>
        <w:tc>
          <w:tcPr>
            <w:tcW w:w="4828" w:type="dxa"/>
            <w:shd w:val="clear" w:color="auto" w:fill="auto"/>
            <w:vAlign w:val="center"/>
          </w:tcPr>
          <w:p w14:paraId="6DDB996F" w14:textId="77777777" w:rsidR="00ED0692" w:rsidRDefault="00ED0692" w:rsidP="00BA5189">
            <w:pPr>
              <w:jc w:val="right"/>
            </w:pPr>
            <w:r>
              <w:t>Form factor</w:t>
            </w:r>
            <w:r w:rsidRPr="00FE2B77">
              <w:t xml:space="preserve"> (1U, 2U, 3U)</w:t>
            </w:r>
          </w:p>
        </w:tc>
        <w:tc>
          <w:tcPr>
            <w:tcW w:w="4829" w:type="dxa"/>
            <w:shd w:val="clear" w:color="auto" w:fill="auto"/>
            <w:vAlign w:val="center"/>
          </w:tcPr>
          <w:p w14:paraId="1C9A1FC7" w14:textId="7857196E"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3460E559" w14:textId="77777777" w:rsidTr="00BA5189">
        <w:trPr>
          <w:trHeight w:val="397"/>
        </w:trPr>
        <w:tc>
          <w:tcPr>
            <w:tcW w:w="4828" w:type="dxa"/>
            <w:shd w:val="clear" w:color="auto" w:fill="auto"/>
            <w:vAlign w:val="center"/>
          </w:tcPr>
          <w:p w14:paraId="29767146" w14:textId="77777777" w:rsidR="00ED0692" w:rsidRDefault="00ED0692" w:rsidP="00BA5189">
            <w:pPr>
              <w:jc w:val="right"/>
            </w:pPr>
            <w:r>
              <w:t>Expected entry level (Phase C/ D)</w:t>
            </w:r>
          </w:p>
        </w:tc>
        <w:tc>
          <w:tcPr>
            <w:tcW w:w="4829" w:type="dxa"/>
            <w:shd w:val="clear" w:color="auto" w:fill="auto"/>
            <w:vAlign w:val="center"/>
          </w:tcPr>
          <w:p w14:paraId="3FE44CBE" w14:textId="455C51C4" w:rsidR="00ED0692" w:rsidRDefault="00ED0692" w:rsidP="00BA5189">
            <w:pPr>
              <w:rPr>
                <w:noProof/>
              </w:rPr>
            </w:pPr>
            <w:r w:rsidRPr="00BA6908">
              <w:rPr>
                <w:noProof/>
              </w:rPr>
              <w:fldChar w:fldCharType="begin">
                <w:ffData>
                  <w:name w:val=""/>
                  <w:enabled/>
                  <w:calcOnExit w:val="0"/>
                  <w:textInput>
                    <w:maxLength w:val="200"/>
                  </w:textInput>
                </w:ffData>
              </w:fldChar>
            </w:r>
            <w:r w:rsidRPr="00BA6908">
              <w:rPr>
                <w:noProof/>
              </w:rPr>
              <w:instrText xml:space="preserve"> FORMTEXT </w:instrText>
            </w:r>
            <w:r w:rsidRPr="00BA6908">
              <w:rPr>
                <w:noProof/>
              </w:rPr>
            </w:r>
            <w:r w:rsidRPr="00BA6908">
              <w:rPr>
                <w:noProof/>
              </w:rPr>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rPr>
                <w:noProof/>
              </w:rPr>
              <w:fldChar w:fldCharType="end"/>
            </w:r>
          </w:p>
        </w:tc>
      </w:tr>
    </w:tbl>
    <w:p w14:paraId="044B5663" w14:textId="77777777" w:rsidR="00ED0692" w:rsidRDefault="00ED0692" w:rsidP="00ED06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2064"/>
        <w:gridCol w:w="2757"/>
        <w:gridCol w:w="2097"/>
        <w:gridCol w:w="2739"/>
      </w:tblGrid>
      <w:tr w:rsidR="00ED0692" w14:paraId="1BE76444" w14:textId="77777777" w:rsidTr="00BA5189">
        <w:trPr>
          <w:trHeight w:val="397"/>
        </w:trPr>
        <w:tc>
          <w:tcPr>
            <w:tcW w:w="4941" w:type="dxa"/>
            <w:gridSpan w:val="2"/>
            <w:shd w:val="clear" w:color="auto" w:fill="auto"/>
            <w:vAlign w:val="center"/>
          </w:tcPr>
          <w:p w14:paraId="593DB947" w14:textId="77777777" w:rsidR="00ED0692" w:rsidRPr="00F2382D" w:rsidRDefault="00ED0692" w:rsidP="00BA5189">
            <w:pPr>
              <w:rPr>
                <w:b/>
              </w:rPr>
            </w:pPr>
            <w:r w:rsidRPr="00F2382D">
              <w:rPr>
                <w:b/>
              </w:rPr>
              <w:t>Proposing university/ institute</w:t>
            </w:r>
          </w:p>
        </w:tc>
        <w:tc>
          <w:tcPr>
            <w:tcW w:w="4942" w:type="dxa"/>
            <w:gridSpan w:val="2"/>
            <w:shd w:val="clear" w:color="auto" w:fill="auto"/>
            <w:vAlign w:val="center"/>
          </w:tcPr>
          <w:p w14:paraId="2FF9C42B" w14:textId="77777777" w:rsidR="00ED0692" w:rsidRPr="00F2382D" w:rsidRDefault="00ED0692" w:rsidP="00BA5189">
            <w:pPr>
              <w:rPr>
                <w:b/>
              </w:rPr>
            </w:pPr>
            <w:r w:rsidRPr="00F2382D">
              <w:rPr>
                <w:b/>
              </w:rPr>
              <w:t>Team leader</w:t>
            </w:r>
          </w:p>
        </w:tc>
      </w:tr>
      <w:tr w:rsidR="00ED0692" w14:paraId="237ABE36" w14:textId="77777777" w:rsidTr="00BA5189">
        <w:trPr>
          <w:trHeight w:val="545"/>
        </w:trPr>
        <w:tc>
          <w:tcPr>
            <w:tcW w:w="2093" w:type="dxa"/>
            <w:shd w:val="clear" w:color="auto" w:fill="auto"/>
          </w:tcPr>
          <w:p w14:paraId="16FE327D" w14:textId="77777777" w:rsidR="00ED0692" w:rsidRPr="00FE2B77" w:rsidRDefault="00ED0692" w:rsidP="00BA5189">
            <w:r w:rsidRPr="00FE2B77">
              <w:t>Name</w:t>
            </w:r>
          </w:p>
        </w:tc>
        <w:tc>
          <w:tcPr>
            <w:tcW w:w="2848" w:type="dxa"/>
            <w:shd w:val="clear" w:color="auto" w:fill="auto"/>
          </w:tcPr>
          <w:p w14:paraId="30E39836" w14:textId="47ED7F25" w:rsidR="00ED0692" w:rsidRPr="00FE2B77"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c>
          <w:tcPr>
            <w:tcW w:w="2113" w:type="dxa"/>
            <w:shd w:val="clear" w:color="auto" w:fill="auto"/>
          </w:tcPr>
          <w:p w14:paraId="26532F4D" w14:textId="77777777" w:rsidR="00ED0692" w:rsidRPr="00FE2B77" w:rsidRDefault="00ED0692" w:rsidP="00BA5189">
            <w:r w:rsidRPr="00FE2B77">
              <w:t>Name</w:t>
            </w:r>
          </w:p>
        </w:tc>
        <w:tc>
          <w:tcPr>
            <w:tcW w:w="2829" w:type="dxa"/>
            <w:shd w:val="clear" w:color="auto" w:fill="auto"/>
          </w:tcPr>
          <w:p w14:paraId="604A7516" w14:textId="3DDD70E0"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344D933D" w14:textId="77777777" w:rsidTr="00BA5189">
        <w:trPr>
          <w:trHeight w:val="545"/>
        </w:trPr>
        <w:tc>
          <w:tcPr>
            <w:tcW w:w="2093" w:type="dxa"/>
            <w:shd w:val="clear" w:color="auto" w:fill="auto"/>
          </w:tcPr>
          <w:p w14:paraId="36DFE2B4" w14:textId="77777777" w:rsidR="00ED0692" w:rsidRDefault="00ED0692" w:rsidP="00BA5189">
            <w:r>
              <w:t>Department</w:t>
            </w:r>
          </w:p>
          <w:p w14:paraId="4608D900" w14:textId="77777777" w:rsidR="00ED0692" w:rsidRPr="00FD0CD2" w:rsidRDefault="00ED0692" w:rsidP="00BA5189">
            <w:pPr>
              <w:rPr>
                <w:rStyle w:val="Data"/>
              </w:rPr>
            </w:pPr>
            <w:r w:rsidRPr="00FD0CD2">
              <w:rPr>
                <w:rStyle w:val="Data"/>
              </w:rPr>
              <w:t>If applicable</w:t>
            </w:r>
          </w:p>
        </w:tc>
        <w:tc>
          <w:tcPr>
            <w:tcW w:w="2848" w:type="dxa"/>
            <w:shd w:val="clear" w:color="auto" w:fill="auto"/>
          </w:tcPr>
          <w:p w14:paraId="5C79A506" w14:textId="7A6A00CB"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c>
          <w:tcPr>
            <w:tcW w:w="2113" w:type="dxa"/>
            <w:shd w:val="clear" w:color="auto" w:fill="auto"/>
          </w:tcPr>
          <w:p w14:paraId="41BCB0B8" w14:textId="77777777" w:rsidR="00ED0692" w:rsidRDefault="00ED0692" w:rsidP="00BA5189">
            <w:r>
              <w:t>Corresponding a</w:t>
            </w:r>
            <w:r w:rsidRPr="00FE2B77">
              <w:t>ddress</w:t>
            </w:r>
          </w:p>
        </w:tc>
        <w:tc>
          <w:tcPr>
            <w:tcW w:w="2829" w:type="dxa"/>
            <w:shd w:val="clear" w:color="auto" w:fill="auto"/>
          </w:tcPr>
          <w:p w14:paraId="7ED45F01" w14:textId="4758C5F6"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22ED617F" w14:textId="77777777" w:rsidTr="00BA5189">
        <w:trPr>
          <w:trHeight w:val="545"/>
        </w:trPr>
        <w:tc>
          <w:tcPr>
            <w:tcW w:w="2093" w:type="dxa"/>
            <w:shd w:val="clear" w:color="auto" w:fill="auto"/>
          </w:tcPr>
          <w:p w14:paraId="1F1657F7" w14:textId="77777777" w:rsidR="00ED0692" w:rsidRPr="00FE2B77" w:rsidRDefault="00ED0692" w:rsidP="00BA5189">
            <w:r w:rsidRPr="00FE2B77">
              <w:t>City</w:t>
            </w:r>
          </w:p>
        </w:tc>
        <w:tc>
          <w:tcPr>
            <w:tcW w:w="2848" w:type="dxa"/>
            <w:shd w:val="clear" w:color="auto" w:fill="auto"/>
          </w:tcPr>
          <w:p w14:paraId="3739592D" w14:textId="657D95EB"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c>
          <w:tcPr>
            <w:tcW w:w="2113" w:type="dxa"/>
            <w:shd w:val="clear" w:color="auto" w:fill="auto"/>
          </w:tcPr>
          <w:p w14:paraId="2E1EE0E6" w14:textId="77777777" w:rsidR="00ED0692" w:rsidRDefault="00ED0692" w:rsidP="00BA5189">
            <w:r w:rsidRPr="00746A01">
              <w:t>Telephone number</w:t>
            </w:r>
            <w:r>
              <w:t xml:space="preserve"> </w:t>
            </w:r>
          </w:p>
        </w:tc>
        <w:tc>
          <w:tcPr>
            <w:tcW w:w="2829" w:type="dxa"/>
            <w:shd w:val="clear" w:color="auto" w:fill="auto"/>
          </w:tcPr>
          <w:p w14:paraId="71A6B151" w14:textId="305B6B67"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5765472C" w14:textId="77777777" w:rsidTr="00BA5189">
        <w:trPr>
          <w:trHeight w:val="546"/>
        </w:trPr>
        <w:tc>
          <w:tcPr>
            <w:tcW w:w="2093" w:type="dxa"/>
            <w:shd w:val="clear" w:color="auto" w:fill="auto"/>
          </w:tcPr>
          <w:p w14:paraId="07C1FC5D" w14:textId="77777777" w:rsidR="00ED0692" w:rsidRDefault="00ED0692" w:rsidP="00BA5189">
            <w:r w:rsidRPr="00FE2B77">
              <w:t>Country</w:t>
            </w:r>
          </w:p>
          <w:p w14:paraId="37FB2A3E" w14:textId="77777777" w:rsidR="00ED0692" w:rsidRDefault="00ED0692" w:rsidP="00BA5189"/>
        </w:tc>
        <w:tc>
          <w:tcPr>
            <w:tcW w:w="2848" w:type="dxa"/>
            <w:shd w:val="clear" w:color="auto" w:fill="auto"/>
          </w:tcPr>
          <w:p w14:paraId="399057AD" w14:textId="6EBA8305"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c>
          <w:tcPr>
            <w:tcW w:w="2113" w:type="dxa"/>
            <w:shd w:val="clear" w:color="auto" w:fill="auto"/>
          </w:tcPr>
          <w:p w14:paraId="718068CD" w14:textId="77777777" w:rsidR="00ED0692" w:rsidRDefault="00ED0692" w:rsidP="00BA5189">
            <w:r w:rsidRPr="00746A01">
              <w:t>E-mail address</w:t>
            </w:r>
          </w:p>
          <w:p w14:paraId="66418252" w14:textId="77777777" w:rsidR="00ED0692" w:rsidRDefault="00ED0692" w:rsidP="00BA5189"/>
        </w:tc>
        <w:tc>
          <w:tcPr>
            <w:tcW w:w="2829" w:type="dxa"/>
            <w:shd w:val="clear" w:color="auto" w:fill="auto"/>
          </w:tcPr>
          <w:p w14:paraId="7A317BBF" w14:textId="59E50A4A" w:rsidR="00ED0692" w:rsidRDefault="00ED0692" w:rsidP="00BA5189">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bl>
    <w:p w14:paraId="63683554" w14:textId="77777777" w:rsidR="00ED0692" w:rsidRDefault="00ED0692" w:rsidP="00ED0692"/>
    <w:p w14:paraId="2FD2C942" w14:textId="77777777" w:rsidR="00ED0692" w:rsidRDefault="00ED0692" w:rsidP="00ED0692">
      <w:r>
        <w:t>The team leader herewith declares that all the information provided in this proposal is true and correct to the best of his/her knowledge and undertakes to inform ESA of any changes therein immediately.</w:t>
      </w:r>
    </w:p>
    <w:p w14:paraId="447FB87A" w14:textId="77777777" w:rsidR="00ED0692" w:rsidRDefault="00ED0692" w:rsidP="00ED0692">
      <w:pPr>
        <w:jc w:val="both"/>
      </w:pPr>
    </w:p>
    <w:p w14:paraId="72D4EF71" w14:textId="77777777" w:rsidR="00ED0692" w:rsidRDefault="00ED0692" w:rsidP="00ED0692">
      <w:pPr>
        <w:jc w:val="both"/>
      </w:pPr>
    </w:p>
    <w:p w14:paraId="6DF2BB0F" w14:textId="77777777" w:rsidR="00ED0692" w:rsidRDefault="00ED0692" w:rsidP="00ED0692">
      <w:pPr>
        <w:jc w:val="both"/>
      </w:pPr>
    </w:p>
    <w:p w14:paraId="13FF15C7" w14:textId="77777777" w:rsidR="00ED0692" w:rsidRDefault="00ED0692" w:rsidP="00ED0692">
      <w:pPr>
        <w:jc w:val="both"/>
      </w:pPr>
    </w:p>
    <w:p w14:paraId="3BF3395A" w14:textId="77777777" w:rsidR="00ED0692" w:rsidRDefault="00ED0692" w:rsidP="00ED0692">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2125"/>
        <w:gridCol w:w="3772"/>
      </w:tblGrid>
      <w:tr w:rsidR="00ED0692" w14:paraId="0563BBEA" w14:textId="77777777" w:rsidTr="00BA5189">
        <w:tc>
          <w:tcPr>
            <w:tcW w:w="1950" w:type="pct"/>
            <w:tcBorders>
              <w:bottom w:val="single" w:sz="4" w:space="0" w:color="auto"/>
            </w:tcBorders>
            <w:vAlign w:val="bottom"/>
          </w:tcPr>
          <w:p w14:paraId="7CEC0529" w14:textId="77777777" w:rsidR="00ED0692" w:rsidRDefault="00ED0692" w:rsidP="00BA5189">
            <w:pPr>
              <w:jc w:val="both"/>
            </w:pPr>
          </w:p>
        </w:tc>
        <w:tc>
          <w:tcPr>
            <w:tcW w:w="1099" w:type="pct"/>
            <w:tcBorders>
              <w:bottom w:val="single" w:sz="4" w:space="0" w:color="auto"/>
            </w:tcBorders>
            <w:vAlign w:val="bottom"/>
          </w:tcPr>
          <w:p w14:paraId="058F0370" w14:textId="77777777" w:rsidR="00ED0692" w:rsidRDefault="00ED0692" w:rsidP="00BA5189">
            <w:pPr>
              <w:jc w:val="both"/>
            </w:pPr>
          </w:p>
        </w:tc>
        <w:tc>
          <w:tcPr>
            <w:tcW w:w="1951" w:type="pct"/>
            <w:tcBorders>
              <w:bottom w:val="single" w:sz="4" w:space="0" w:color="auto"/>
            </w:tcBorders>
            <w:vAlign w:val="bottom"/>
          </w:tcPr>
          <w:p w14:paraId="5A8397CF" w14:textId="77777777" w:rsidR="00ED0692" w:rsidRDefault="00ED0692" w:rsidP="00BA5189">
            <w:pPr>
              <w:jc w:val="both"/>
            </w:pPr>
          </w:p>
        </w:tc>
      </w:tr>
      <w:tr w:rsidR="00ED0692" w14:paraId="028E3F2A" w14:textId="77777777" w:rsidTr="00BA5189">
        <w:tc>
          <w:tcPr>
            <w:tcW w:w="1950" w:type="pct"/>
            <w:tcBorders>
              <w:top w:val="single" w:sz="4" w:space="0" w:color="auto"/>
            </w:tcBorders>
          </w:tcPr>
          <w:p w14:paraId="5E2CC012" w14:textId="77777777" w:rsidR="00ED0692" w:rsidRDefault="00ED0692" w:rsidP="00BA5189">
            <w:pPr>
              <w:jc w:val="both"/>
            </w:pPr>
            <w:r>
              <w:t>Name</w:t>
            </w:r>
          </w:p>
        </w:tc>
        <w:tc>
          <w:tcPr>
            <w:tcW w:w="1099" w:type="pct"/>
            <w:tcBorders>
              <w:top w:val="single" w:sz="4" w:space="0" w:color="auto"/>
            </w:tcBorders>
          </w:tcPr>
          <w:p w14:paraId="75D157FD" w14:textId="77777777" w:rsidR="00ED0692" w:rsidRDefault="00ED0692" w:rsidP="00BA5189">
            <w:pPr>
              <w:jc w:val="both"/>
            </w:pPr>
            <w:r>
              <w:t>Date</w:t>
            </w:r>
          </w:p>
        </w:tc>
        <w:tc>
          <w:tcPr>
            <w:tcW w:w="1951" w:type="pct"/>
            <w:tcBorders>
              <w:top w:val="single" w:sz="4" w:space="0" w:color="auto"/>
            </w:tcBorders>
          </w:tcPr>
          <w:p w14:paraId="7B2982DD" w14:textId="77777777" w:rsidR="00ED0692" w:rsidRDefault="00ED0692" w:rsidP="00BA5189">
            <w:pPr>
              <w:jc w:val="both"/>
            </w:pPr>
            <w:r>
              <w:t>Signature</w:t>
            </w:r>
          </w:p>
        </w:tc>
      </w:tr>
    </w:tbl>
    <w:p w14:paraId="2619F0DF" w14:textId="77777777" w:rsidR="00ED0692" w:rsidRDefault="00ED0692" w:rsidP="00ED0692">
      <w:pPr>
        <w:spacing w:after="160" w:line="259" w:lineRule="auto"/>
        <w:jc w:val="both"/>
      </w:pPr>
      <w:r>
        <w:br w:type="page"/>
      </w:r>
    </w:p>
    <w:p w14:paraId="27F2F6B5" w14:textId="77777777" w:rsidR="00ED0692" w:rsidRPr="00A1613F" w:rsidRDefault="00ED0692" w:rsidP="00ED0692">
      <w:pPr>
        <w:pStyle w:val="FakeHeading"/>
        <w:rPr>
          <w:sz w:val="23"/>
        </w:rPr>
      </w:pPr>
      <w:r w:rsidRPr="00B41901">
        <w:lastRenderedPageBreak/>
        <w:t>CubeSat Proposal Submission</w:t>
      </w:r>
    </w:p>
    <w:p w14:paraId="62301492" w14:textId="77777777" w:rsidR="00832154" w:rsidRDefault="00ED0692" w:rsidP="00832154">
      <w:pPr>
        <w:spacing w:line="240" w:lineRule="auto"/>
        <w:jc w:val="both"/>
        <w:rPr>
          <w:sz w:val="23"/>
          <w:szCs w:val="23"/>
        </w:rPr>
      </w:pPr>
      <w:r w:rsidRPr="00832154">
        <w:rPr>
          <w:sz w:val="23"/>
          <w:szCs w:val="23"/>
        </w:rPr>
        <w:t>This proposal template is for teams applying to enter the Fly Your Satellite! programme. Please refer to the website for more information on the programme, phases, entry levels, how to apply, and conditions to apply.</w:t>
      </w:r>
    </w:p>
    <w:p w14:paraId="2D367082" w14:textId="42C898F1" w:rsidR="00ED0692" w:rsidRPr="00A1613F" w:rsidRDefault="000673C1" w:rsidP="00832154">
      <w:pPr>
        <w:spacing w:line="240" w:lineRule="auto"/>
        <w:ind w:firstLine="720"/>
        <w:jc w:val="both"/>
        <w:rPr>
          <w:sz w:val="23"/>
          <w:szCs w:val="23"/>
        </w:rPr>
      </w:pPr>
      <w:r>
        <w:fldChar w:fldCharType="begin"/>
      </w:r>
      <w:r>
        <w:instrText xml:space="preserve"> HYPERLINK "http://www.esa.int/Education/CubeSats_-_Fly_Your_Satellite" </w:instrText>
      </w:r>
      <w:r>
        <w:fldChar w:fldCharType="separate"/>
      </w:r>
      <w:r w:rsidR="00ED0692" w:rsidRPr="00EC1356">
        <w:rPr>
          <w:rStyle w:val="Hyperlink"/>
          <w:sz w:val="23"/>
          <w:szCs w:val="23"/>
        </w:rPr>
        <w:t>http://www.esa.int/Education</w:t>
      </w:r>
      <w:bookmarkStart w:id="0" w:name="_GoBack"/>
      <w:bookmarkEnd w:id="0"/>
      <w:r w:rsidR="00ED0692" w:rsidRPr="00EC1356">
        <w:rPr>
          <w:rStyle w:val="Hyperlink"/>
          <w:sz w:val="23"/>
          <w:szCs w:val="23"/>
        </w:rPr>
        <w:t>/CubeSats_-_Fly_Your_Satellite</w:t>
      </w:r>
      <w:r>
        <w:rPr>
          <w:rStyle w:val="Hyperlink"/>
          <w:sz w:val="23"/>
          <w:szCs w:val="23"/>
        </w:rPr>
        <w:fldChar w:fldCharType="end"/>
      </w:r>
      <w:r w:rsidR="00ED0692" w:rsidRPr="00EC1356">
        <w:rPr>
          <w:sz w:val="23"/>
          <w:szCs w:val="23"/>
        </w:rPr>
        <w:t xml:space="preserve">. </w:t>
      </w:r>
    </w:p>
    <w:p w14:paraId="1C86E41A" w14:textId="77777777" w:rsidR="00ED0692" w:rsidRPr="00A1613F" w:rsidRDefault="00ED0692" w:rsidP="00D90E43">
      <w:pPr>
        <w:spacing w:before="240" w:after="240" w:line="240" w:lineRule="auto"/>
        <w:jc w:val="both"/>
        <w:rPr>
          <w:b/>
          <w:sz w:val="23"/>
          <w:szCs w:val="23"/>
          <w:u w:val="single"/>
        </w:rPr>
      </w:pPr>
      <w:r w:rsidRPr="00A1613F">
        <w:rPr>
          <w:b/>
          <w:sz w:val="23"/>
          <w:szCs w:val="23"/>
          <w:u w:val="single"/>
        </w:rPr>
        <w:t>Proposal technical content</w:t>
      </w:r>
    </w:p>
    <w:p w14:paraId="7DE967BF" w14:textId="77777777" w:rsidR="00ED0692" w:rsidRPr="00A1613F" w:rsidRDefault="00ED0692" w:rsidP="00D90E43">
      <w:pPr>
        <w:spacing w:line="240" w:lineRule="auto"/>
        <w:jc w:val="both"/>
        <w:rPr>
          <w:sz w:val="23"/>
          <w:szCs w:val="23"/>
        </w:rPr>
      </w:pPr>
      <w:r w:rsidRPr="00A1613F">
        <w:rPr>
          <w:sz w:val="23"/>
          <w:szCs w:val="23"/>
        </w:rPr>
        <w:t xml:space="preserve">Note that the proposal </w:t>
      </w:r>
      <w:r>
        <w:rPr>
          <w:sz w:val="23"/>
          <w:szCs w:val="23"/>
        </w:rPr>
        <w:t xml:space="preserve">might </w:t>
      </w:r>
      <w:r w:rsidRPr="00A1613F">
        <w:rPr>
          <w:sz w:val="23"/>
          <w:szCs w:val="23"/>
        </w:rPr>
        <w:t xml:space="preserve">seem demanding in terms of technical content. Candidate teams might not be familiar with the terminology used or </w:t>
      </w:r>
      <w:r>
        <w:rPr>
          <w:sz w:val="23"/>
          <w:szCs w:val="23"/>
        </w:rPr>
        <w:t xml:space="preserve">they might be </w:t>
      </w:r>
      <w:r w:rsidRPr="00A1613F">
        <w:rPr>
          <w:sz w:val="23"/>
          <w:szCs w:val="23"/>
        </w:rPr>
        <w:t xml:space="preserve">not ready to submit all the requested technical data in each section. One of the goals of the Fly Your Satellite! programme is to </w:t>
      </w:r>
      <w:r>
        <w:rPr>
          <w:sz w:val="23"/>
          <w:szCs w:val="23"/>
        </w:rPr>
        <w:t>teach</w:t>
      </w:r>
      <w:r w:rsidRPr="00A1613F">
        <w:rPr>
          <w:sz w:val="23"/>
          <w:szCs w:val="23"/>
        </w:rPr>
        <w:t xml:space="preserve"> these aspects related to space </w:t>
      </w:r>
      <w:r>
        <w:rPr>
          <w:sz w:val="23"/>
          <w:szCs w:val="23"/>
        </w:rPr>
        <w:t>mission</w:t>
      </w:r>
      <w:r w:rsidRPr="00A1613F">
        <w:rPr>
          <w:sz w:val="23"/>
          <w:szCs w:val="23"/>
        </w:rPr>
        <w:t xml:space="preserve"> design and </w:t>
      </w:r>
      <w:r>
        <w:rPr>
          <w:sz w:val="23"/>
          <w:szCs w:val="23"/>
        </w:rPr>
        <w:t xml:space="preserve">project </w:t>
      </w:r>
      <w:r w:rsidRPr="00A1613F">
        <w:rPr>
          <w:sz w:val="23"/>
          <w:szCs w:val="23"/>
        </w:rPr>
        <w:t xml:space="preserve">documentation but teams </w:t>
      </w:r>
      <w:r>
        <w:rPr>
          <w:sz w:val="23"/>
          <w:szCs w:val="23"/>
        </w:rPr>
        <w:t>are invited</w:t>
      </w:r>
      <w:r w:rsidRPr="004C5A4A">
        <w:rPr>
          <w:sz w:val="23"/>
          <w:szCs w:val="23"/>
        </w:rPr>
        <w:t xml:space="preserve"> </w:t>
      </w:r>
      <w:r>
        <w:rPr>
          <w:sz w:val="23"/>
          <w:szCs w:val="23"/>
        </w:rPr>
        <w:t>to</w:t>
      </w:r>
      <w:r w:rsidRPr="00A1613F">
        <w:rPr>
          <w:sz w:val="23"/>
          <w:szCs w:val="23"/>
        </w:rPr>
        <w:t xml:space="preserve"> do </w:t>
      </w:r>
      <w:r>
        <w:rPr>
          <w:sz w:val="23"/>
          <w:szCs w:val="23"/>
        </w:rPr>
        <w:t>their best</w:t>
      </w:r>
      <w:r w:rsidRPr="00A1613F">
        <w:rPr>
          <w:sz w:val="23"/>
          <w:szCs w:val="23"/>
        </w:rPr>
        <w:t xml:space="preserve"> to complete the proposal. </w:t>
      </w:r>
    </w:p>
    <w:p w14:paraId="7E3E1454" w14:textId="77777777" w:rsidR="00ED0692" w:rsidRPr="00A1613F" w:rsidRDefault="00ED0692" w:rsidP="00ED0692">
      <w:pPr>
        <w:pStyle w:val="ListParagraph"/>
        <w:numPr>
          <w:ilvl w:val="0"/>
          <w:numId w:val="32"/>
        </w:numPr>
        <w:jc w:val="both"/>
        <w:rPr>
          <w:sz w:val="23"/>
          <w:szCs w:val="23"/>
        </w:rPr>
      </w:pPr>
      <w:r w:rsidRPr="00A1613F">
        <w:rPr>
          <w:sz w:val="23"/>
          <w:szCs w:val="23"/>
        </w:rPr>
        <w:t xml:space="preserve">Teams are encouraged to fill the proposal with as much information as possible, which will certainly benefit them during the proposal evaluation. </w:t>
      </w:r>
    </w:p>
    <w:p w14:paraId="2E9EC3CB" w14:textId="77777777" w:rsidR="00ED0692" w:rsidRPr="00A1613F" w:rsidRDefault="00ED0692" w:rsidP="00ED0692">
      <w:pPr>
        <w:pStyle w:val="ListParagraph"/>
        <w:numPr>
          <w:ilvl w:val="0"/>
          <w:numId w:val="32"/>
        </w:numPr>
        <w:jc w:val="both"/>
        <w:rPr>
          <w:sz w:val="23"/>
          <w:szCs w:val="23"/>
        </w:rPr>
      </w:pPr>
      <w:r w:rsidRPr="00A1613F">
        <w:rPr>
          <w:sz w:val="23"/>
          <w:szCs w:val="23"/>
        </w:rPr>
        <w:t xml:space="preserve">If selected to participate in the programme, all the information reflected in the proposal </w:t>
      </w:r>
      <w:r>
        <w:rPr>
          <w:sz w:val="23"/>
          <w:szCs w:val="23"/>
        </w:rPr>
        <w:t>will</w:t>
      </w:r>
      <w:r w:rsidRPr="00A1613F">
        <w:rPr>
          <w:sz w:val="23"/>
          <w:szCs w:val="23"/>
        </w:rPr>
        <w:t xml:space="preserve"> be reused during the course of the programme. </w:t>
      </w:r>
    </w:p>
    <w:p w14:paraId="1BC9FE2B" w14:textId="2DBC5991" w:rsidR="00ED0692" w:rsidRPr="00A1613F" w:rsidRDefault="00ED0692" w:rsidP="00ED0692">
      <w:pPr>
        <w:pStyle w:val="ListParagraph"/>
        <w:numPr>
          <w:ilvl w:val="0"/>
          <w:numId w:val="32"/>
        </w:numPr>
        <w:jc w:val="both"/>
        <w:rPr>
          <w:sz w:val="23"/>
          <w:szCs w:val="23"/>
        </w:rPr>
      </w:pPr>
      <w:r w:rsidRPr="00A1613F">
        <w:rPr>
          <w:sz w:val="23"/>
          <w:szCs w:val="23"/>
        </w:rPr>
        <w:t xml:space="preserve">The content of each section can be tailored according to the maturity of the CubeSat design. For example, when applying to Entry Level 2 (Phase D), teams are expected to provide the necessary additional information that demonstrates that the team is ready, or almost ready, to start the integrated system tests, e.g. results of AIV, </w:t>
      </w:r>
      <w:r w:rsidR="00511A45">
        <w:rPr>
          <w:sz w:val="23"/>
          <w:szCs w:val="23"/>
        </w:rPr>
        <w:t>test reports</w:t>
      </w:r>
      <w:r w:rsidRPr="00A1613F">
        <w:rPr>
          <w:sz w:val="23"/>
          <w:szCs w:val="23"/>
        </w:rPr>
        <w:t>.</w:t>
      </w:r>
    </w:p>
    <w:p w14:paraId="2F286CAC" w14:textId="77777777" w:rsidR="00ED0692" w:rsidRPr="00A1613F" w:rsidRDefault="00ED0692" w:rsidP="00ED0692">
      <w:pPr>
        <w:pStyle w:val="ListParagraph"/>
        <w:jc w:val="both"/>
        <w:rPr>
          <w:sz w:val="23"/>
          <w:szCs w:val="23"/>
        </w:rPr>
      </w:pPr>
    </w:p>
    <w:p w14:paraId="3CDDCD0A" w14:textId="77777777" w:rsidR="00ED0692" w:rsidRPr="00A1613F" w:rsidRDefault="00ED0692" w:rsidP="006A4E1F">
      <w:pPr>
        <w:pBdr>
          <w:top w:val="single" w:sz="4" w:space="1" w:color="auto"/>
          <w:left w:val="single" w:sz="4" w:space="4" w:color="auto"/>
          <w:bottom w:val="single" w:sz="4" w:space="1" w:color="auto"/>
          <w:right w:val="single" w:sz="4" w:space="4" w:color="auto"/>
        </w:pBdr>
        <w:jc w:val="both"/>
        <w:rPr>
          <w:b/>
          <w:i/>
          <w:color w:val="A6A6A6" w:themeColor="background1" w:themeShade="A6"/>
          <w:sz w:val="23"/>
          <w:szCs w:val="23"/>
        </w:rPr>
      </w:pPr>
      <w:r w:rsidRPr="00A1613F">
        <w:rPr>
          <w:b/>
          <w:i/>
          <w:color w:val="A6A6A6" w:themeColor="background1" w:themeShade="A6"/>
          <w:sz w:val="23"/>
          <w:szCs w:val="23"/>
        </w:rPr>
        <w:t>Additional Information</w:t>
      </w:r>
    </w:p>
    <w:p w14:paraId="4B9291E2" w14:textId="0CD4E5D8" w:rsidR="00D428F0" w:rsidRPr="00D428F0" w:rsidRDefault="00ED0692" w:rsidP="00D428F0">
      <w:pPr>
        <w:pBdr>
          <w:top w:val="single" w:sz="4" w:space="1" w:color="auto"/>
          <w:left w:val="single" w:sz="4" w:space="4" w:color="auto"/>
          <w:bottom w:val="single" w:sz="4" w:space="1" w:color="auto"/>
          <w:right w:val="single" w:sz="4" w:space="4" w:color="auto"/>
        </w:pBdr>
        <w:jc w:val="both"/>
        <w:rPr>
          <w:i/>
          <w:color w:val="A6A6A6" w:themeColor="background1" w:themeShade="A6"/>
          <w:sz w:val="23"/>
          <w:szCs w:val="23"/>
        </w:rPr>
      </w:pPr>
      <w:r w:rsidRPr="00A1613F">
        <w:rPr>
          <w:i/>
          <w:color w:val="A6A6A6" w:themeColor="background1" w:themeShade="A6"/>
          <w:sz w:val="23"/>
          <w:szCs w:val="23"/>
        </w:rPr>
        <w:t xml:space="preserve">Additional information that may be provided is highlighted within the template </w:t>
      </w:r>
      <w:r w:rsidRPr="00A1613F" w:rsidDel="00961548">
        <w:rPr>
          <w:i/>
          <w:color w:val="A6A6A6" w:themeColor="background1" w:themeShade="A6"/>
          <w:sz w:val="23"/>
          <w:szCs w:val="23"/>
        </w:rPr>
        <w:t xml:space="preserve">in </w:t>
      </w:r>
      <w:r w:rsidRPr="00A1613F">
        <w:rPr>
          <w:i/>
          <w:color w:val="A6A6A6" w:themeColor="background1" w:themeShade="A6"/>
          <w:sz w:val="23"/>
          <w:szCs w:val="23"/>
        </w:rPr>
        <w:t>a box. It contains suggestions to complement the (sub)sections</w:t>
      </w:r>
      <w:r>
        <w:rPr>
          <w:i/>
          <w:color w:val="A6A6A6" w:themeColor="background1" w:themeShade="A6"/>
          <w:sz w:val="23"/>
          <w:szCs w:val="23"/>
        </w:rPr>
        <w:t>,</w:t>
      </w:r>
      <w:r w:rsidRPr="00A1613F">
        <w:rPr>
          <w:i/>
          <w:color w:val="A6A6A6" w:themeColor="background1" w:themeShade="A6"/>
          <w:sz w:val="23"/>
          <w:szCs w:val="23"/>
        </w:rPr>
        <w:t xml:space="preserve"> in case the information is available.</w:t>
      </w:r>
      <w:r w:rsidR="00511A45">
        <w:rPr>
          <w:i/>
          <w:color w:val="A6A6A6" w:themeColor="background1" w:themeShade="A6"/>
          <w:sz w:val="23"/>
          <w:szCs w:val="23"/>
        </w:rPr>
        <w:t xml:space="preserve"> </w:t>
      </w:r>
      <w:r w:rsidR="00D428F0" w:rsidRPr="00D428F0">
        <w:rPr>
          <w:i/>
          <w:color w:val="A6A6A6" w:themeColor="background1" w:themeShade="A6"/>
          <w:sz w:val="23"/>
          <w:szCs w:val="23"/>
        </w:rPr>
        <w:t>For the purpose of demonstrating readiness for Entry Level 2, it is recommended to provide the additional information.</w:t>
      </w:r>
    </w:p>
    <w:p w14:paraId="363C77DC" w14:textId="77777777" w:rsidR="00ED0692" w:rsidRPr="00A1613F" w:rsidRDefault="00ED0692" w:rsidP="0043629D">
      <w:pPr>
        <w:spacing w:before="240"/>
        <w:jc w:val="both"/>
        <w:rPr>
          <w:b/>
          <w:sz w:val="23"/>
          <w:szCs w:val="23"/>
          <w:u w:val="single"/>
        </w:rPr>
      </w:pPr>
      <w:r w:rsidRPr="00A1613F">
        <w:rPr>
          <w:b/>
          <w:sz w:val="23"/>
          <w:szCs w:val="23"/>
          <w:u w:val="single"/>
        </w:rPr>
        <w:t>Proposal general formatting</w:t>
      </w:r>
    </w:p>
    <w:p w14:paraId="48CEF42F" w14:textId="77777777" w:rsidR="00ED0692" w:rsidRPr="00A1613F" w:rsidRDefault="00ED0692" w:rsidP="0043629D">
      <w:pPr>
        <w:pStyle w:val="ListParagraph"/>
        <w:numPr>
          <w:ilvl w:val="0"/>
          <w:numId w:val="31"/>
        </w:numPr>
        <w:jc w:val="both"/>
        <w:rPr>
          <w:sz w:val="23"/>
          <w:szCs w:val="23"/>
        </w:rPr>
      </w:pPr>
      <w:r>
        <w:rPr>
          <w:sz w:val="23"/>
          <w:szCs w:val="23"/>
        </w:rPr>
        <w:t>The proposal</w:t>
      </w:r>
      <w:r w:rsidRPr="00A1613F">
        <w:rPr>
          <w:sz w:val="23"/>
          <w:szCs w:val="23"/>
        </w:rPr>
        <w:t xml:space="preserve"> should be targeted </w:t>
      </w:r>
      <w:r>
        <w:rPr>
          <w:sz w:val="23"/>
          <w:szCs w:val="23"/>
        </w:rPr>
        <w:t xml:space="preserve">to be </w:t>
      </w:r>
      <w:r w:rsidRPr="00A1613F">
        <w:rPr>
          <w:sz w:val="23"/>
          <w:szCs w:val="23"/>
        </w:rPr>
        <w:t>below 50 pages for the main body and below 150 pages including appendices. There is no minimum number of pages.</w:t>
      </w:r>
    </w:p>
    <w:p w14:paraId="467A90EE" w14:textId="77777777" w:rsidR="00ED0692" w:rsidRPr="00A1613F" w:rsidRDefault="00ED0692" w:rsidP="00ED0692">
      <w:pPr>
        <w:pStyle w:val="ListParagraph"/>
        <w:numPr>
          <w:ilvl w:val="0"/>
          <w:numId w:val="31"/>
        </w:numPr>
        <w:jc w:val="both"/>
        <w:rPr>
          <w:sz w:val="23"/>
          <w:szCs w:val="23"/>
        </w:rPr>
      </w:pPr>
      <w:r w:rsidRPr="00A1613F">
        <w:rPr>
          <w:sz w:val="23"/>
          <w:szCs w:val="23"/>
        </w:rPr>
        <w:t xml:space="preserve">For the sake of good readability, additional lower level headings can be added to better structure text and paragraphs throughout the document. </w:t>
      </w:r>
    </w:p>
    <w:p w14:paraId="6716DCD7" w14:textId="77777777" w:rsidR="00ED0692" w:rsidRPr="00A1613F" w:rsidRDefault="00ED0692" w:rsidP="00ED0692">
      <w:pPr>
        <w:pStyle w:val="ListParagraph"/>
        <w:numPr>
          <w:ilvl w:val="0"/>
          <w:numId w:val="31"/>
        </w:numPr>
        <w:jc w:val="both"/>
        <w:rPr>
          <w:sz w:val="23"/>
          <w:szCs w:val="23"/>
        </w:rPr>
      </w:pPr>
      <w:r w:rsidRPr="00A1613F">
        <w:rPr>
          <w:sz w:val="23"/>
          <w:szCs w:val="23"/>
        </w:rPr>
        <w:t>The overall structure of the proposal template should be maintained. Sections shall not be deleted, whereas, a short sentence shall be written if the section is not applicable to the proposal under submission.</w:t>
      </w:r>
    </w:p>
    <w:p w14:paraId="732310E6" w14:textId="68355995" w:rsidR="00ED0692" w:rsidRPr="00A1613F" w:rsidRDefault="00ED0692" w:rsidP="00D70159">
      <w:pPr>
        <w:pStyle w:val="ListParagraph"/>
        <w:numPr>
          <w:ilvl w:val="0"/>
          <w:numId w:val="31"/>
        </w:numPr>
        <w:jc w:val="both"/>
        <w:rPr>
          <w:sz w:val="23"/>
          <w:szCs w:val="23"/>
        </w:rPr>
      </w:pPr>
      <w:r w:rsidRPr="00A1613F">
        <w:rPr>
          <w:sz w:val="23"/>
          <w:szCs w:val="23"/>
        </w:rPr>
        <w:t>Detailed information that does not fit in the body of the proposal should be added in the Append</w:t>
      </w:r>
      <w:r>
        <w:rPr>
          <w:sz w:val="23"/>
          <w:szCs w:val="23"/>
        </w:rPr>
        <w:t>ices</w:t>
      </w:r>
      <w:r w:rsidRPr="00A1613F">
        <w:rPr>
          <w:sz w:val="23"/>
          <w:szCs w:val="23"/>
        </w:rPr>
        <w:t xml:space="preserve">. </w:t>
      </w:r>
      <w:r w:rsidR="00D70159" w:rsidRPr="00D70159">
        <w:rPr>
          <w:sz w:val="23"/>
          <w:szCs w:val="23"/>
        </w:rPr>
        <w:t>Briefly report in dedicated subsection(s) what information can be found and the referenc</w:t>
      </w:r>
      <w:r w:rsidR="00D70159">
        <w:rPr>
          <w:sz w:val="23"/>
          <w:szCs w:val="23"/>
        </w:rPr>
        <w:t xml:space="preserve">e(s) to the Appendices </w:t>
      </w:r>
      <w:r>
        <w:rPr>
          <w:sz w:val="23"/>
          <w:szCs w:val="23"/>
        </w:rPr>
        <w:t>in the body of the text</w:t>
      </w:r>
      <w:r w:rsidRPr="00A1613F">
        <w:rPr>
          <w:sz w:val="23"/>
          <w:szCs w:val="23"/>
        </w:rPr>
        <w:t>.</w:t>
      </w:r>
    </w:p>
    <w:p w14:paraId="234C3DDE" w14:textId="77777777" w:rsidR="00ED0692" w:rsidRDefault="00ED0692" w:rsidP="00ED0692">
      <w:pPr>
        <w:pStyle w:val="ListParagraph"/>
        <w:numPr>
          <w:ilvl w:val="0"/>
          <w:numId w:val="31"/>
        </w:numPr>
        <w:jc w:val="both"/>
        <w:rPr>
          <w:sz w:val="23"/>
          <w:szCs w:val="23"/>
        </w:rPr>
      </w:pPr>
      <w:r w:rsidRPr="00A1613F">
        <w:rPr>
          <w:sz w:val="23"/>
          <w:szCs w:val="23"/>
        </w:rPr>
        <w:t>Before submitting</w:t>
      </w:r>
      <w:r>
        <w:rPr>
          <w:sz w:val="23"/>
          <w:szCs w:val="23"/>
        </w:rPr>
        <w:t>,</w:t>
      </w:r>
      <w:r w:rsidRPr="00A1613F">
        <w:rPr>
          <w:sz w:val="23"/>
          <w:szCs w:val="23"/>
        </w:rPr>
        <w:t xml:space="preserve"> please ensure that the proposal is complete and </w:t>
      </w:r>
      <w:r>
        <w:rPr>
          <w:sz w:val="23"/>
          <w:szCs w:val="23"/>
        </w:rPr>
        <w:t xml:space="preserve">that </w:t>
      </w:r>
      <w:r w:rsidRPr="00A1613F">
        <w:rPr>
          <w:sz w:val="23"/>
          <w:szCs w:val="23"/>
        </w:rPr>
        <w:t xml:space="preserve">all the </w:t>
      </w:r>
      <w:r w:rsidRPr="00A1613F">
        <w:rPr>
          <w:rStyle w:val="HelpTextChar"/>
          <w:sz w:val="23"/>
          <w:szCs w:val="23"/>
        </w:rPr>
        <w:t>grey comments</w:t>
      </w:r>
      <w:r w:rsidRPr="00A1613F">
        <w:rPr>
          <w:sz w:val="23"/>
          <w:szCs w:val="23"/>
        </w:rPr>
        <w:t xml:space="preserve"> have been removed.</w:t>
      </w:r>
    </w:p>
    <w:p w14:paraId="3EEE404B" w14:textId="77777777" w:rsidR="00ED0692" w:rsidRPr="00D9338D" w:rsidRDefault="00ED0692" w:rsidP="00ED0692">
      <w:pPr>
        <w:pStyle w:val="ListParagraph"/>
        <w:numPr>
          <w:ilvl w:val="0"/>
          <w:numId w:val="31"/>
        </w:numPr>
        <w:jc w:val="both"/>
        <w:rPr>
          <w:sz w:val="23"/>
          <w:szCs w:val="23"/>
        </w:rPr>
      </w:pPr>
      <w:r w:rsidRPr="00D9338D" w:rsidDel="0041501D">
        <w:rPr>
          <w:sz w:val="23"/>
          <w:szCs w:val="23"/>
        </w:rPr>
        <w:t>Please ensure that the CubeSat proposal and all attachments are legible.</w:t>
      </w:r>
    </w:p>
    <w:p w14:paraId="5525647F" w14:textId="77777777" w:rsidR="00ED0692" w:rsidRPr="00A1613F" w:rsidRDefault="00ED0692" w:rsidP="00ED0692">
      <w:pPr>
        <w:jc w:val="both"/>
        <w:rPr>
          <w:sz w:val="23"/>
          <w:szCs w:val="23"/>
        </w:rPr>
      </w:pPr>
    </w:p>
    <w:p w14:paraId="168D4184" w14:textId="77777777" w:rsidR="00ED0692" w:rsidRPr="00A1613F" w:rsidRDefault="00ED0692" w:rsidP="00ED0692">
      <w:pPr>
        <w:jc w:val="both"/>
        <w:rPr>
          <w:sz w:val="23"/>
          <w:szCs w:val="23"/>
        </w:rPr>
      </w:pPr>
      <w:r w:rsidRPr="00A1613F">
        <w:rPr>
          <w:sz w:val="23"/>
          <w:szCs w:val="23"/>
        </w:rPr>
        <w:t>The information provided in the proposals will only be distributed to and reviewed by the ESA CubeSat Evaluation Panel for the purpose of the evaluation.</w:t>
      </w:r>
    </w:p>
    <w:p w14:paraId="0BD38A94" w14:textId="77777777" w:rsidR="0043629D" w:rsidRDefault="0043629D" w:rsidP="00511A45">
      <w:pPr>
        <w:jc w:val="both"/>
        <w:rPr>
          <w:b/>
          <w:sz w:val="23"/>
          <w:szCs w:val="23"/>
        </w:rPr>
      </w:pPr>
    </w:p>
    <w:p w14:paraId="4A10D8B5" w14:textId="1645B8E9" w:rsidR="00ED0692" w:rsidRDefault="00ED0692" w:rsidP="00511A45">
      <w:pPr>
        <w:jc w:val="both"/>
        <w:rPr>
          <w:b/>
          <w:sz w:val="18"/>
          <w:lang w:val="en-GB"/>
        </w:rPr>
      </w:pPr>
      <w:r w:rsidRPr="00A1613F">
        <w:rPr>
          <w:b/>
          <w:sz w:val="23"/>
          <w:szCs w:val="23"/>
        </w:rPr>
        <w:t xml:space="preserve">The proposal shall be uploaded in one PDF file to the online submission form no later than </w:t>
      </w:r>
      <w:r w:rsidRPr="00A1613F">
        <w:rPr>
          <w:b/>
          <w:color w:val="FF0000"/>
          <w:sz w:val="23"/>
          <w:szCs w:val="23"/>
        </w:rPr>
        <w:t>13 October, 2019 23:59pm CEST</w:t>
      </w:r>
      <w:r w:rsidRPr="00A1613F">
        <w:rPr>
          <w:b/>
          <w:sz w:val="23"/>
          <w:szCs w:val="23"/>
        </w:rPr>
        <w:t xml:space="preserve">. </w:t>
      </w:r>
    </w:p>
    <w:p w14:paraId="035684A1" w14:textId="77777777" w:rsidR="00ED0692" w:rsidRDefault="00ED0692" w:rsidP="00ED0692">
      <w:pPr>
        <w:pStyle w:val="FakeHeading"/>
      </w:pPr>
      <w:r>
        <w:lastRenderedPageBreak/>
        <w:t>Checklist</w:t>
      </w:r>
    </w:p>
    <w:p w14:paraId="292AC50B" w14:textId="77777777" w:rsidR="00ED0692" w:rsidRDefault="00ED0692" w:rsidP="00ED0692"/>
    <w:tbl>
      <w:tblPr>
        <w:tblStyle w:val="ESATable"/>
        <w:tblpPr w:leftFromText="180" w:rightFromText="180" w:vertAnchor="text" w:horzAnchor="margin" w:tblpXSpec="center" w:tblpY="221"/>
        <w:tblW w:w="0" w:type="auto"/>
        <w:jc w:val="center"/>
        <w:tblInd w:w="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56"/>
        <w:gridCol w:w="677"/>
      </w:tblGrid>
      <w:tr w:rsidR="00ED0692" w:rsidRPr="008D3E06" w14:paraId="759BC712" w14:textId="77777777" w:rsidTr="00BA5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33" w:type="dxa"/>
            <w:gridSpan w:val="2"/>
            <w:shd w:val="clear" w:color="auto" w:fill="8DB3E2" w:themeFill="text2" w:themeFillTint="66"/>
            <w:tcMar>
              <w:top w:w="0" w:type="nil"/>
              <w:left w:w="0" w:type="nil"/>
              <w:bottom w:w="0" w:type="nil"/>
              <w:right w:w="0" w:type="nil"/>
            </w:tcMar>
          </w:tcPr>
          <w:p w14:paraId="68D60572" w14:textId="77777777" w:rsidR="00ED0692" w:rsidRPr="008D3E06" w:rsidRDefault="00ED0692" w:rsidP="00BA5189">
            <w:pPr>
              <w:jc w:val="both"/>
              <w:rPr>
                <w:b/>
                <w:lang w:val="en-GB"/>
              </w:rPr>
            </w:pPr>
            <w:r w:rsidRPr="008D3E06">
              <w:rPr>
                <w:b/>
                <w:lang w:val="en-GB"/>
              </w:rPr>
              <w:t>Checklist</w:t>
            </w:r>
            <w:r w:rsidRPr="008D3E06">
              <w:rPr>
                <w:lang w:val="en-GB"/>
              </w:rPr>
              <w:t xml:space="preserve"> of the “</w:t>
            </w:r>
            <w:r w:rsidRPr="008D3E06">
              <w:rPr>
                <w:b/>
                <w:lang w:val="en-GB"/>
              </w:rPr>
              <w:t>Fly Your Satellite!3</w:t>
            </w:r>
            <w:r w:rsidRPr="008D3E06">
              <w:rPr>
                <w:lang w:val="en-GB"/>
              </w:rPr>
              <w:t xml:space="preserve">” programme </w:t>
            </w:r>
          </w:p>
        </w:tc>
      </w:tr>
      <w:tr w:rsidR="00ED0692" w:rsidRPr="008D3E06" w14:paraId="7E212743"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7430E383" w14:textId="77777777" w:rsidR="00ED0692" w:rsidRPr="008D3E06" w:rsidRDefault="00ED0692" w:rsidP="00BA5189">
            <w:pPr>
              <w:rPr>
                <w:lang w:val="en-GB"/>
              </w:rPr>
            </w:pPr>
            <w:r w:rsidRPr="008D3E06">
              <w:rPr>
                <w:lang w:val="en-GB"/>
              </w:rPr>
              <w:t>The CubeSat is 1U, 2U or 3U</w:t>
            </w:r>
          </w:p>
        </w:tc>
        <w:tc>
          <w:tcPr>
            <w:tcW w:w="677" w:type="dxa"/>
            <w:vAlign w:val="center"/>
          </w:tcPr>
          <w:p w14:paraId="1295210A"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418706228"/>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2C501439"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58EC431A" w14:textId="77777777" w:rsidR="00ED0692" w:rsidRPr="008D3E06" w:rsidRDefault="00ED0692" w:rsidP="00BA5189">
            <w:pPr>
              <w:rPr>
                <w:lang w:val="en-GB"/>
              </w:rPr>
            </w:pPr>
            <w:r w:rsidRPr="008D3E06">
              <w:rPr>
                <w:lang w:val="en-GB"/>
              </w:rPr>
              <w:t>The detailed design of the system is finalized</w:t>
            </w:r>
          </w:p>
        </w:tc>
        <w:tc>
          <w:tcPr>
            <w:tcW w:w="677" w:type="dxa"/>
            <w:vAlign w:val="center"/>
          </w:tcPr>
          <w:p w14:paraId="7AD72FC2"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738976817"/>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63AFBC89"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1724942B" w14:textId="77777777" w:rsidR="00ED0692" w:rsidRPr="008D3E06" w:rsidRDefault="00ED0692" w:rsidP="00BA5189">
            <w:pPr>
              <w:rPr>
                <w:lang w:val="en-GB"/>
              </w:rPr>
            </w:pPr>
            <w:r w:rsidRPr="008D3E06">
              <w:rPr>
                <w:lang w:val="en-GB"/>
              </w:rPr>
              <w:t>The team is ready to proceed to the satellite integration/ integrated satellite verification campaign</w:t>
            </w:r>
          </w:p>
        </w:tc>
        <w:tc>
          <w:tcPr>
            <w:tcW w:w="677" w:type="dxa"/>
            <w:vAlign w:val="center"/>
          </w:tcPr>
          <w:p w14:paraId="7154F7B5"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827822965"/>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52DA21F4"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67E0AF41" w14:textId="77777777" w:rsidR="00ED0692" w:rsidRPr="008D3E06" w:rsidRDefault="00ED0692" w:rsidP="00BA5189">
            <w:pPr>
              <w:rPr>
                <w:lang w:val="en-GB"/>
              </w:rPr>
            </w:pPr>
            <w:r w:rsidRPr="008D3E06">
              <w:rPr>
                <w:lang w:val="en-GB"/>
              </w:rPr>
              <w:t>The CubeSat project is an educational project</w:t>
            </w:r>
          </w:p>
        </w:tc>
        <w:tc>
          <w:tcPr>
            <w:tcW w:w="677" w:type="dxa"/>
            <w:vAlign w:val="center"/>
          </w:tcPr>
          <w:p w14:paraId="31B04880"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109945877"/>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5CACFE5E" w14:textId="77777777" w:rsidTr="00BA5189">
        <w:trPr>
          <w:trHeight w:val="351"/>
          <w:jc w:val="center"/>
        </w:trPr>
        <w:tc>
          <w:tcPr>
            <w:cnfStyle w:val="001000000000" w:firstRow="0" w:lastRow="0" w:firstColumn="1" w:lastColumn="0" w:oddVBand="0" w:evenVBand="0" w:oddHBand="0" w:evenHBand="0" w:firstRowFirstColumn="0" w:firstRowLastColumn="0" w:lastRowFirstColumn="0" w:lastRowLastColumn="0"/>
            <w:tcW w:w="8256" w:type="dxa"/>
          </w:tcPr>
          <w:p w14:paraId="1555641C" w14:textId="77777777" w:rsidR="00ED0692" w:rsidRPr="008D3E06" w:rsidRDefault="00ED0692" w:rsidP="00BA5189">
            <w:pPr>
              <w:rPr>
                <w:lang w:val="en-GB"/>
              </w:rPr>
            </w:pPr>
            <w:r w:rsidRPr="008D3E06">
              <w:rPr>
                <w:lang w:val="en-GB"/>
              </w:rPr>
              <w:t>The CubeSat team is from a university based in an ESA Member State, Canada or Slovenia</w:t>
            </w:r>
          </w:p>
        </w:tc>
        <w:tc>
          <w:tcPr>
            <w:tcW w:w="677" w:type="dxa"/>
            <w:vAlign w:val="center"/>
          </w:tcPr>
          <w:p w14:paraId="07EE512E"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319585653"/>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2C0B533D"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shd w:val="clear" w:color="auto" w:fill="auto"/>
          </w:tcPr>
          <w:p w14:paraId="73A73FE0" w14:textId="77777777" w:rsidR="00ED0692" w:rsidRPr="008D3E06" w:rsidRDefault="00ED0692" w:rsidP="00BA5189">
            <w:pPr>
              <w:rPr>
                <w:lang w:val="en-GB"/>
              </w:rPr>
            </w:pPr>
            <w:r w:rsidRPr="008D3E06">
              <w:rPr>
                <w:lang w:val="en-GB"/>
              </w:rPr>
              <w:t>The CubeSat project is endorsed by the university with the signed endorsement letter attached to the online submission form</w:t>
            </w:r>
          </w:p>
        </w:tc>
        <w:tc>
          <w:tcPr>
            <w:tcW w:w="677" w:type="dxa"/>
            <w:vAlign w:val="center"/>
          </w:tcPr>
          <w:p w14:paraId="724A6B82"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482970362"/>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735E462C"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shd w:val="clear" w:color="auto" w:fill="auto"/>
          </w:tcPr>
          <w:p w14:paraId="49850C1F" w14:textId="77777777" w:rsidR="00ED0692" w:rsidRPr="008D3E06" w:rsidRDefault="00ED0692" w:rsidP="00BA5189">
            <w:pPr>
              <w:rPr>
                <w:lang w:val="en-GB"/>
              </w:rPr>
            </w:pPr>
            <w:r w:rsidRPr="008D3E06">
              <w:rPr>
                <w:lang w:val="en-GB"/>
              </w:rPr>
              <w:t>The resume of the team leader is attached to the online submission form</w:t>
            </w:r>
          </w:p>
        </w:tc>
        <w:tc>
          <w:tcPr>
            <w:tcW w:w="677" w:type="dxa"/>
            <w:vAlign w:val="center"/>
          </w:tcPr>
          <w:p w14:paraId="102EED9C"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658735668"/>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762C7111"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shd w:val="clear" w:color="auto" w:fill="auto"/>
          </w:tcPr>
          <w:p w14:paraId="02B6F149" w14:textId="77777777" w:rsidR="00ED0692" w:rsidRPr="008D3E06" w:rsidRDefault="00ED0692" w:rsidP="00BA5189">
            <w:pPr>
              <w:rPr>
                <w:lang w:val="en-GB"/>
              </w:rPr>
            </w:pPr>
            <w:r w:rsidRPr="008D3E06">
              <w:rPr>
                <w:lang w:val="en-GB"/>
              </w:rPr>
              <w:t>A core team of at least 8 university student team members are participating in the project and comply with the eligibility criteria</w:t>
            </w:r>
          </w:p>
        </w:tc>
        <w:tc>
          <w:tcPr>
            <w:tcW w:w="677" w:type="dxa"/>
            <w:vAlign w:val="center"/>
          </w:tcPr>
          <w:p w14:paraId="3F533531"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1416813953"/>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04F600FC"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shd w:val="clear" w:color="auto" w:fill="auto"/>
          </w:tcPr>
          <w:p w14:paraId="21FA88F9" w14:textId="77777777" w:rsidR="00ED0692" w:rsidRPr="008D3E06" w:rsidRDefault="00ED0692" w:rsidP="00BA5189">
            <w:pPr>
              <w:rPr>
                <w:lang w:val="en-GB"/>
              </w:rPr>
            </w:pPr>
            <w:r w:rsidRPr="008D3E06">
              <w:rPr>
                <w:lang w:val="en-GB"/>
              </w:rPr>
              <w:t>Of these 8 a minimum of 4 university student team members are at master or PhD level</w:t>
            </w:r>
          </w:p>
        </w:tc>
        <w:tc>
          <w:tcPr>
            <w:tcW w:w="677" w:type="dxa"/>
            <w:vAlign w:val="center"/>
          </w:tcPr>
          <w:p w14:paraId="23656C3C"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1392269995"/>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4A8F70F7"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shd w:val="clear" w:color="auto" w:fill="auto"/>
          </w:tcPr>
          <w:p w14:paraId="6C906616" w14:textId="77777777" w:rsidR="00ED0692" w:rsidRPr="008D3E06" w:rsidRDefault="00ED0692" w:rsidP="00BA5189">
            <w:pPr>
              <w:rPr>
                <w:lang w:val="en-GB"/>
              </w:rPr>
            </w:pPr>
            <w:r w:rsidRPr="008D3E06">
              <w:rPr>
                <w:lang w:val="en-GB"/>
              </w:rPr>
              <w:t xml:space="preserve">In addition to the 8, a minimum of 2 supervisors are covering the following three functions for the CubeSat team: </w:t>
            </w:r>
          </w:p>
          <w:p w14:paraId="7AA95013" w14:textId="77777777" w:rsidR="00ED0692" w:rsidRPr="008D3E06" w:rsidRDefault="00ED0692" w:rsidP="00BA5189">
            <w:pPr>
              <w:rPr>
                <w:lang w:val="en-GB"/>
              </w:rPr>
            </w:pPr>
            <w:r w:rsidRPr="008D3E06">
              <w:rPr>
                <w:lang w:val="en-GB"/>
              </w:rPr>
              <w:t>Professor, Team leader, System engineer</w:t>
            </w:r>
          </w:p>
        </w:tc>
        <w:tc>
          <w:tcPr>
            <w:tcW w:w="677" w:type="dxa"/>
            <w:vAlign w:val="center"/>
          </w:tcPr>
          <w:p w14:paraId="4C71F34B"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1006257346"/>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1FBC3534"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7BEDA312" w14:textId="77777777" w:rsidR="00ED0692" w:rsidRPr="008D3E06" w:rsidRDefault="00ED0692" w:rsidP="00BA5189">
            <w:pPr>
              <w:rPr>
                <w:lang w:val="en-GB"/>
              </w:rPr>
            </w:pPr>
            <w:r w:rsidRPr="008D3E06">
              <w:rPr>
                <w:lang w:val="en-GB"/>
              </w:rPr>
              <w:t>The CubeSat team will rely on their own funding/sponsorship for the development of their CubeSat</w:t>
            </w:r>
          </w:p>
        </w:tc>
        <w:tc>
          <w:tcPr>
            <w:tcW w:w="677" w:type="dxa"/>
            <w:vAlign w:val="center"/>
          </w:tcPr>
          <w:p w14:paraId="6695E698"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26329719"/>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056C8F86"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1251D985" w14:textId="329FFC1E" w:rsidR="00ED0692" w:rsidRPr="008D3E06" w:rsidRDefault="00ED0692" w:rsidP="00664373">
            <w:pPr>
              <w:rPr>
                <w:lang w:val="en-GB"/>
              </w:rPr>
            </w:pPr>
            <w:r w:rsidRPr="008D3E06">
              <w:rPr>
                <w:lang w:val="en-GB"/>
              </w:rPr>
              <w:t>A letter from autho</w:t>
            </w:r>
            <w:r w:rsidR="00664373">
              <w:rPr>
                <w:lang w:val="en-GB"/>
              </w:rPr>
              <w:t>rities of the university confirming</w:t>
            </w:r>
            <w:r w:rsidRPr="008D3E06">
              <w:rPr>
                <w:lang w:val="en-GB"/>
              </w:rPr>
              <w:t xml:space="preserve"> that the funds necessary to build and operate the CubeSat (if selected to FYS) </w:t>
            </w:r>
            <w:r w:rsidR="00664373">
              <w:rPr>
                <w:lang w:val="en-GB"/>
              </w:rPr>
              <w:t>will be available</w:t>
            </w:r>
            <w:r w:rsidRPr="008D3E06">
              <w:rPr>
                <w:lang w:val="en-GB"/>
              </w:rPr>
              <w:t xml:space="preserve"> is attached to the online submission form </w:t>
            </w:r>
          </w:p>
        </w:tc>
        <w:tc>
          <w:tcPr>
            <w:tcW w:w="677" w:type="dxa"/>
            <w:vAlign w:val="center"/>
          </w:tcPr>
          <w:p w14:paraId="69127DAF"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188912998"/>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7EE05D5F"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30CABF34" w14:textId="77777777" w:rsidR="00ED0692" w:rsidRPr="008D3E06" w:rsidRDefault="00ED0692" w:rsidP="00BA5189">
            <w:pPr>
              <w:rPr>
                <w:lang w:val="en-GB"/>
              </w:rPr>
            </w:pPr>
            <w:r w:rsidRPr="008D3E06">
              <w:rPr>
                <w:lang w:val="en-GB"/>
              </w:rPr>
              <w:t>No more than one proposal from the same university faculty/department has been submitted for the application to Fly Your Satellite!</w:t>
            </w:r>
          </w:p>
        </w:tc>
        <w:tc>
          <w:tcPr>
            <w:tcW w:w="677" w:type="dxa"/>
            <w:vAlign w:val="center"/>
          </w:tcPr>
          <w:p w14:paraId="6D15F838"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41982021"/>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r w:rsidR="00ED0692" w:rsidRPr="008D3E06" w14:paraId="7B87FFBE" w14:textId="77777777" w:rsidTr="00BA5189">
        <w:trPr>
          <w:jc w:val="center"/>
        </w:trPr>
        <w:tc>
          <w:tcPr>
            <w:cnfStyle w:val="001000000000" w:firstRow="0" w:lastRow="0" w:firstColumn="1" w:lastColumn="0" w:oddVBand="0" w:evenVBand="0" w:oddHBand="0" w:evenHBand="0" w:firstRowFirstColumn="0" w:firstRowLastColumn="0" w:lastRowFirstColumn="0" w:lastRowLastColumn="0"/>
            <w:tcW w:w="8256" w:type="dxa"/>
          </w:tcPr>
          <w:p w14:paraId="006B0E69" w14:textId="64C45528" w:rsidR="00ED0692" w:rsidRPr="008D3E06" w:rsidRDefault="00ED0692" w:rsidP="00BA5189">
            <w:pPr>
              <w:rPr>
                <w:lang w:val="en-GB"/>
              </w:rPr>
            </w:pPr>
            <w:r w:rsidRPr="008D3E06">
              <w:rPr>
                <w:lang w:val="en-GB"/>
              </w:rPr>
              <w:t>The university has carefully read the</w:t>
            </w:r>
            <w:r w:rsidR="000D5EC6">
              <w:rPr>
                <w:lang w:val="en-GB"/>
              </w:rPr>
              <w:t xml:space="preserve"> general</w:t>
            </w:r>
            <w:r w:rsidRPr="008D3E06">
              <w:rPr>
                <w:lang w:val="en-GB"/>
              </w:rPr>
              <w:t xml:space="preserve"> Terms and Conditions before submitting an application to Fly Your Satellite! </w:t>
            </w:r>
          </w:p>
        </w:tc>
        <w:tc>
          <w:tcPr>
            <w:tcW w:w="677" w:type="dxa"/>
            <w:vAlign w:val="center"/>
          </w:tcPr>
          <w:p w14:paraId="2614803A" w14:textId="77777777" w:rsidR="00ED0692" w:rsidRPr="008D3E06" w:rsidRDefault="000673C1" w:rsidP="00BA5189">
            <w:pPr>
              <w:suppressAutoHyphens/>
              <w:jc w:val="center"/>
              <w:cnfStyle w:val="000000000000" w:firstRow="0" w:lastRow="0" w:firstColumn="0" w:lastColumn="0" w:oddVBand="0" w:evenVBand="0" w:oddHBand="0" w:evenHBand="0" w:firstRowFirstColumn="0" w:firstRowLastColumn="0" w:lastRowFirstColumn="0" w:lastRowLastColumn="0"/>
              <w:rPr>
                <w:rFonts w:ascii="MS Gothic" w:eastAsia="MS Gothic" w:hAnsi="MS Gothic"/>
                <w:lang w:val="en-GB"/>
              </w:rPr>
            </w:pPr>
            <w:sdt>
              <w:sdtPr>
                <w:rPr>
                  <w:rFonts w:ascii="MS Gothic" w:eastAsia="MS Gothic" w:hAnsi="MS Gothic"/>
                  <w:lang w:val="en-GB"/>
                </w:rPr>
                <w:id w:val="-282814823"/>
                <w14:checkbox>
                  <w14:checked w14:val="0"/>
                  <w14:checkedState w14:val="2612" w14:font="MS Gothic"/>
                  <w14:uncheckedState w14:val="2610" w14:font="MS Gothic"/>
                </w14:checkbox>
              </w:sdtPr>
              <w:sdtEndPr/>
              <w:sdtContent>
                <w:r w:rsidR="00ED0692" w:rsidRPr="008D3E06">
                  <w:rPr>
                    <w:rFonts w:ascii="MS Gothic" w:eastAsia="MS Gothic" w:hAnsi="MS Gothic"/>
                    <w:lang w:val="en-GB"/>
                  </w:rPr>
                  <w:t>☐</w:t>
                </w:r>
              </w:sdtContent>
            </w:sdt>
          </w:p>
        </w:tc>
      </w:tr>
    </w:tbl>
    <w:p w14:paraId="2B6B1D17" w14:textId="77777777" w:rsidR="00ED0692" w:rsidRPr="0009048C" w:rsidRDefault="00ED0692" w:rsidP="00ED0692">
      <w:pPr>
        <w:spacing w:line="259" w:lineRule="auto"/>
        <w:jc w:val="both"/>
        <w:rPr>
          <w:rFonts w:ascii="Arial" w:hAnsi="Arial" w:cs="Arial"/>
          <w:b/>
          <w:i/>
          <w:sz w:val="28"/>
          <w:szCs w:val="28"/>
        </w:rPr>
      </w:pPr>
    </w:p>
    <w:p w14:paraId="4747BD5E" w14:textId="77777777" w:rsidR="00ED0692" w:rsidRDefault="00ED0692">
      <w:pPr>
        <w:rPr>
          <w:b/>
          <w:sz w:val="18"/>
          <w:lang w:val="en-GB"/>
        </w:rPr>
      </w:pPr>
      <w:r>
        <w:rPr>
          <w:lang w:val="en-GB"/>
        </w:rPr>
        <w:br w:type="page"/>
      </w:r>
    </w:p>
    <w:p w14:paraId="263899F7" w14:textId="77777777" w:rsidR="00ED0692" w:rsidRDefault="00ED0692" w:rsidP="00ED0692">
      <w:pPr>
        <w:pStyle w:val="FakeHeading"/>
      </w:pPr>
      <w:bookmarkStart w:id="1" w:name="_Toc13216892"/>
      <w:bookmarkStart w:id="2" w:name="_Toc13218441"/>
      <w:bookmarkStart w:id="3" w:name="_Toc12980163"/>
      <w:r w:rsidRPr="00F0694B">
        <w:lastRenderedPageBreak/>
        <w:t>S</w:t>
      </w:r>
      <w:r>
        <w:t>tatus O</w:t>
      </w:r>
      <w:r w:rsidRPr="00F0694B">
        <w:t>verview</w:t>
      </w:r>
      <w:bookmarkEnd w:id="1"/>
      <w:bookmarkEnd w:id="2"/>
    </w:p>
    <w:p w14:paraId="647751E6" w14:textId="77777777" w:rsidR="00ED0692" w:rsidRDefault="00ED0692" w:rsidP="00ED0692">
      <w:pPr>
        <w:jc w:val="both"/>
        <w:rPr>
          <w:i/>
          <w:color w:val="A6A6A6" w:themeColor="background1" w:themeShade="A6"/>
        </w:rPr>
      </w:pPr>
      <w:r>
        <w:rPr>
          <w:i/>
          <w:color w:val="A6A6A6" w:themeColor="background1" w:themeShade="A6"/>
        </w:rPr>
        <w:t>Provide a short</w:t>
      </w:r>
      <w:r w:rsidRPr="004101A2">
        <w:rPr>
          <w:i/>
          <w:color w:val="A6A6A6" w:themeColor="background1" w:themeShade="A6"/>
        </w:rPr>
        <w:t xml:space="preserve"> description of the current status of the CubeSat project </w:t>
      </w:r>
      <w:r>
        <w:rPr>
          <w:i/>
          <w:color w:val="A6A6A6" w:themeColor="background1" w:themeShade="A6"/>
        </w:rPr>
        <w:t xml:space="preserve">including on-going current activities and activities planned for the near future. Activities in the table below may serve as a reference. </w:t>
      </w:r>
    </w:p>
    <w:p w14:paraId="508DD519" w14:textId="77777777" w:rsidR="00ED0692" w:rsidRDefault="00ED0692" w:rsidP="00ED0692">
      <w:pPr>
        <w:jc w:val="both"/>
        <w:rPr>
          <w:i/>
          <w:color w:val="A6A6A6" w:themeColor="background1" w:themeShade="A6"/>
        </w:rPr>
      </w:pPr>
    </w:p>
    <w:bookmarkEnd w:id="3"/>
    <w:p w14:paraId="6C34F32D" w14:textId="77777777" w:rsidR="00ED0692" w:rsidRPr="004101A2" w:rsidRDefault="00ED0692" w:rsidP="00ED0692">
      <w:pPr>
        <w:spacing w:line="259" w:lineRule="auto"/>
        <w:jc w:val="both"/>
        <w:rPr>
          <w:i/>
          <w:color w:val="A6A6A6" w:themeColor="background1" w:themeShade="A6"/>
        </w:rPr>
      </w:pPr>
      <w:r>
        <w:rPr>
          <w:i/>
          <w:color w:val="A6A6A6" w:themeColor="background1" w:themeShade="A6"/>
        </w:rPr>
        <w:t>Please complete as well the following table; a</w:t>
      </w:r>
      <w:r w:rsidRPr="00C103B3">
        <w:rPr>
          <w:i/>
          <w:color w:val="A6A6A6" w:themeColor="background1" w:themeShade="A6"/>
        </w:rPr>
        <w:t xml:space="preserve">dditional rows can </w:t>
      </w:r>
      <w:r w:rsidRPr="00101427">
        <w:rPr>
          <w:rStyle w:val="HelpTextChar"/>
        </w:rPr>
        <w:t xml:space="preserve">be </w:t>
      </w:r>
      <w:r w:rsidRPr="00C103B3">
        <w:rPr>
          <w:i/>
          <w:color w:val="A6A6A6" w:themeColor="background1" w:themeShade="A6"/>
        </w:rPr>
        <w:t>added</w:t>
      </w:r>
      <w:r>
        <w:rPr>
          <w:i/>
          <w:color w:val="A6A6A6" w:themeColor="background1" w:themeShade="A6"/>
        </w:rPr>
        <w:t>.</w:t>
      </w:r>
    </w:p>
    <w:tbl>
      <w:tblPr>
        <w:tblStyle w:val="ESATable"/>
        <w:tblW w:w="9780" w:type="dxa"/>
        <w:jc w:val="center"/>
        <w:tblInd w:w="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976"/>
        <w:gridCol w:w="993"/>
        <w:gridCol w:w="1134"/>
        <w:gridCol w:w="850"/>
        <w:gridCol w:w="1134"/>
        <w:gridCol w:w="2693"/>
      </w:tblGrid>
      <w:tr w:rsidR="00ED0692" w:rsidRPr="001B1B92" w14:paraId="48651EE9" w14:textId="77777777" w:rsidTr="001B1B9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6" w:type="dxa"/>
            <w:vMerge w:val="restart"/>
            <w:shd w:val="clear" w:color="auto" w:fill="8DB3E2" w:themeFill="text2" w:themeFillTint="66"/>
            <w:tcMar>
              <w:top w:w="0" w:type="nil"/>
              <w:left w:w="0" w:type="nil"/>
              <w:bottom w:w="0" w:type="nil"/>
              <w:right w:w="0" w:type="nil"/>
            </w:tcMar>
            <w:vAlign w:val="center"/>
            <w:hideMark/>
          </w:tcPr>
          <w:p w14:paraId="4661F00C" w14:textId="77777777" w:rsidR="00ED0692" w:rsidRPr="001B1B92" w:rsidRDefault="00ED0692" w:rsidP="00BA5189">
            <w:pPr>
              <w:jc w:val="center"/>
              <w:rPr>
                <w:b/>
                <w:sz w:val="20"/>
                <w:szCs w:val="20"/>
                <w:lang w:val="en-GB"/>
              </w:rPr>
            </w:pPr>
            <w:r w:rsidRPr="001B1B92">
              <w:rPr>
                <w:b/>
                <w:sz w:val="20"/>
                <w:szCs w:val="20"/>
                <w:lang w:val="en-GB"/>
              </w:rPr>
              <w:t>Phase</w:t>
            </w:r>
          </w:p>
        </w:tc>
        <w:tc>
          <w:tcPr>
            <w:tcW w:w="2127" w:type="dxa"/>
            <w:gridSpan w:val="2"/>
            <w:shd w:val="clear" w:color="auto" w:fill="8DB3E2" w:themeFill="text2" w:themeFillTint="66"/>
            <w:tcMar>
              <w:top w:w="0" w:type="nil"/>
              <w:left w:w="0" w:type="nil"/>
              <w:bottom w:w="0" w:type="nil"/>
              <w:right w:w="0" w:type="nil"/>
            </w:tcMar>
            <w:vAlign w:val="center"/>
            <w:hideMark/>
          </w:tcPr>
          <w:p w14:paraId="3642C903" w14:textId="77777777" w:rsidR="00ED0692" w:rsidRPr="001B1B92" w:rsidRDefault="00ED0692" w:rsidP="00BA5189">
            <w:pPr>
              <w:jc w:val="center"/>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Started</w:t>
            </w:r>
          </w:p>
        </w:tc>
        <w:tc>
          <w:tcPr>
            <w:tcW w:w="1984" w:type="dxa"/>
            <w:gridSpan w:val="2"/>
            <w:shd w:val="clear" w:color="auto" w:fill="8DB3E2" w:themeFill="text2" w:themeFillTint="66"/>
            <w:tcMar>
              <w:top w:w="0" w:type="nil"/>
              <w:left w:w="0" w:type="nil"/>
              <w:bottom w:w="0" w:type="nil"/>
              <w:right w:w="0" w:type="nil"/>
            </w:tcMar>
            <w:vAlign w:val="center"/>
            <w:hideMark/>
          </w:tcPr>
          <w:p w14:paraId="3B264AF6" w14:textId="77777777" w:rsidR="00ED0692" w:rsidRPr="001B1B92" w:rsidRDefault="00ED0692" w:rsidP="00BA5189">
            <w:pPr>
              <w:jc w:val="center"/>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Concluded</w:t>
            </w:r>
          </w:p>
        </w:tc>
        <w:tc>
          <w:tcPr>
            <w:tcW w:w="2693" w:type="dxa"/>
            <w:shd w:val="clear" w:color="auto" w:fill="8DB3E2" w:themeFill="text2" w:themeFillTint="66"/>
            <w:tcMar>
              <w:top w:w="0" w:type="nil"/>
              <w:left w:w="0" w:type="nil"/>
              <w:bottom w:w="0" w:type="nil"/>
              <w:right w:w="0" w:type="nil"/>
            </w:tcMar>
          </w:tcPr>
          <w:p w14:paraId="47169529" w14:textId="77777777" w:rsidR="00ED0692" w:rsidRPr="001B1B92" w:rsidRDefault="00ED0692" w:rsidP="00BA5189">
            <w:pPr>
              <w:jc w:val="center"/>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Comments</w:t>
            </w:r>
          </w:p>
        </w:tc>
      </w:tr>
      <w:tr w:rsidR="00ED0692" w:rsidRPr="001B1B92" w14:paraId="42A6ADE0" w14:textId="77777777" w:rsidTr="001B1B9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6" w:type="dxa"/>
            <w:vMerge/>
            <w:shd w:val="clear" w:color="auto" w:fill="8DB3E2" w:themeFill="text2" w:themeFillTint="66"/>
            <w:vAlign w:val="center"/>
            <w:hideMark/>
          </w:tcPr>
          <w:p w14:paraId="6A5FA264" w14:textId="77777777" w:rsidR="00ED0692" w:rsidRPr="001B1B92" w:rsidRDefault="00ED0692" w:rsidP="00BA5189">
            <w:pPr>
              <w:jc w:val="both"/>
              <w:rPr>
                <w:b/>
                <w:sz w:val="20"/>
                <w:lang w:val="en-GB"/>
              </w:rPr>
            </w:pPr>
          </w:p>
        </w:tc>
        <w:tc>
          <w:tcPr>
            <w:tcW w:w="993" w:type="dxa"/>
            <w:shd w:val="clear" w:color="auto" w:fill="8DB3E2" w:themeFill="text2" w:themeFillTint="66"/>
            <w:vAlign w:val="center"/>
            <w:hideMark/>
          </w:tcPr>
          <w:p w14:paraId="71E5B6AF" w14:textId="77777777" w:rsidR="00ED0692" w:rsidRPr="001B1B92" w:rsidRDefault="00ED0692" w:rsidP="00BA5189">
            <w:pPr>
              <w:jc w:val="both"/>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[Y/N]</w:t>
            </w:r>
          </w:p>
        </w:tc>
        <w:tc>
          <w:tcPr>
            <w:tcW w:w="1134" w:type="dxa"/>
            <w:shd w:val="clear" w:color="auto" w:fill="8DB3E2" w:themeFill="text2" w:themeFillTint="66"/>
            <w:vAlign w:val="center"/>
            <w:hideMark/>
          </w:tcPr>
          <w:p w14:paraId="149E480B" w14:textId="77777777" w:rsidR="00ED0692" w:rsidRPr="001B1B92" w:rsidRDefault="00ED0692" w:rsidP="001B1B92">
            <w:pPr>
              <w:jc w:val="center"/>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Date (mm/</w:t>
            </w:r>
            <w:proofErr w:type="spellStart"/>
            <w:r w:rsidRPr="001B1B92">
              <w:rPr>
                <w:b/>
                <w:sz w:val="20"/>
                <w:szCs w:val="20"/>
                <w:lang w:val="en-GB"/>
              </w:rPr>
              <w:t>yy</w:t>
            </w:r>
            <w:proofErr w:type="spellEnd"/>
            <w:r w:rsidRPr="001B1B92">
              <w:rPr>
                <w:b/>
                <w:sz w:val="20"/>
                <w:szCs w:val="20"/>
                <w:lang w:val="en-GB"/>
              </w:rPr>
              <w:t>)</w:t>
            </w:r>
          </w:p>
        </w:tc>
        <w:tc>
          <w:tcPr>
            <w:tcW w:w="850" w:type="dxa"/>
            <w:shd w:val="clear" w:color="auto" w:fill="8DB3E2" w:themeFill="text2" w:themeFillTint="66"/>
            <w:vAlign w:val="center"/>
            <w:hideMark/>
          </w:tcPr>
          <w:p w14:paraId="173E9A33" w14:textId="77777777" w:rsidR="00ED0692" w:rsidRPr="001B1B92" w:rsidRDefault="00ED0692" w:rsidP="00BA5189">
            <w:pPr>
              <w:jc w:val="both"/>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[Y/N]</w:t>
            </w:r>
          </w:p>
        </w:tc>
        <w:tc>
          <w:tcPr>
            <w:tcW w:w="1134" w:type="dxa"/>
            <w:shd w:val="clear" w:color="auto" w:fill="8DB3E2" w:themeFill="text2" w:themeFillTint="66"/>
            <w:vAlign w:val="center"/>
            <w:hideMark/>
          </w:tcPr>
          <w:p w14:paraId="57AE65F3" w14:textId="77777777" w:rsidR="00ED0692" w:rsidRPr="001B1B92" w:rsidRDefault="00ED0692" w:rsidP="001B1B92">
            <w:pPr>
              <w:jc w:val="center"/>
              <w:cnfStyle w:val="100000000000" w:firstRow="1" w:lastRow="0" w:firstColumn="0" w:lastColumn="0" w:oddVBand="0" w:evenVBand="0" w:oddHBand="0" w:evenHBand="0" w:firstRowFirstColumn="0" w:firstRowLastColumn="0" w:lastRowFirstColumn="0" w:lastRowLastColumn="0"/>
              <w:rPr>
                <w:b/>
                <w:sz w:val="20"/>
                <w:szCs w:val="20"/>
                <w:lang w:val="en-GB"/>
              </w:rPr>
            </w:pPr>
            <w:r w:rsidRPr="001B1B92">
              <w:rPr>
                <w:b/>
                <w:sz w:val="20"/>
                <w:szCs w:val="20"/>
                <w:lang w:val="en-GB"/>
              </w:rPr>
              <w:t>Date (mm/</w:t>
            </w:r>
            <w:proofErr w:type="spellStart"/>
            <w:r w:rsidRPr="001B1B92">
              <w:rPr>
                <w:b/>
                <w:sz w:val="20"/>
                <w:szCs w:val="20"/>
                <w:lang w:val="en-GB"/>
              </w:rPr>
              <w:t>yy</w:t>
            </w:r>
            <w:proofErr w:type="spellEnd"/>
            <w:r w:rsidRPr="001B1B92">
              <w:rPr>
                <w:b/>
                <w:sz w:val="20"/>
                <w:szCs w:val="20"/>
                <w:lang w:val="en-GB"/>
              </w:rPr>
              <w:t>)</w:t>
            </w:r>
          </w:p>
        </w:tc>
        <w:tc>
          <w:tcPr>
            <w:tcW w:w="2693" w:type="dxa"/>
            <w:shd w:val="clear" w:color="auto" w:fill="8DB3E2" w:themeFill="text2" w:themeFillTint="66"/>
          </w:tcPr>
          <w:p w14:paraId="588A09CC" w14:textId="77777777" w:rsidR="00ED0692" w:rsidRPr="001B1B92" w:rsidRDefault="00ED0692" w:rsidP="00BA5189">
            <w:pPr>
              <w:jc w:val="both"/>
              <w:cnfStyle w:val="100000000000" w:firstRow="1" w:lastRow="0" w:firstColumn="0" w:lastColumn="0" w:oddVBand="0" w:evenVBand="0" w:oddHBand="0" w:evenHBand="0" w:firstRowFirstColumn="0" w:firstRowLastColumn="0" w:lastRowFirstColumn="0" w:lastRowLastColumn="0"/>
              <w:rPr>
                <w:b/>
                <w:sz w:val="20"/>
                <w:lang w:val="en-GB"/>
              </w:rPr>
            </w:pPr>
          </w:p>
        </w:tc>
      </w:tr>
      <w:tr w:rsidR="00ED0692" w:rsidRPr="001B1B92" w14:paraId="2137DC5D"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tcPr>
          <w:p w14:paraId="0F695141" w14:textId="77777777" w:rsidR="00ED0692" w:rsidRPr="001B1B92" w:rsidRDefault="00ED0692" w:rsidP="00BA5189">
            <w:pPr>
              <w:rPr>
                <w:sz w:val="20"/>
                <w:lang w:val="en-GB"/>
              </w:rPr>
            </w:pPr>
            <w:r w:rsidRPr="001B1B92">
              <w:rPr>
                <w:sz w:val="20"/>
                <w:lang w:val="en-GB"/>
              </w:rPr>
              <w:t>Mission analysis/ need identification</w:t>
            </w:r>
          </w:p>
        </w:tc>
        <w:tc>
          <w:tcPr>
            <w:tcW w:w="993" w:type="dxa"/>
            <w:tcMar>
              <w:top w:w="0" w:type="nil"/>
              <w:left w:w="0" w:type="nil"/>
              <w:bottom w:w="0" w:type="nil"/>
              <w:right w:w="0" w:type="nil"/>
            </w:tcMar>
            <w:vAlign w:val="center"/>
          </w:tcPr>
          <w:p w14:paraId="565EED26"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12BCB009"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850" w:type="dxa"/>
            <w:tcMar>
              <w:top w:w="0" w:type="nil"/>
              <w:left w:w="0" w:type="nil"/>
              <w:bottom w:w="0" w:type="nil"/>
              <w:right w:w="0" w:type="nil"/>
            </w:tcMar>
            <w:vAlign w:val="center"/>
          </w:tcPr>
          <w:p w14:paraId="6BBA0BF4"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5B6982CE"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79CBF9B7"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49203EBD"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770DB16D" w14:textId="77777777" w:rsidR="00ED0692" w:rsidRPr="001B1B92" w:rsidRDefault="00ED0692" w:rsidP="00BA5189">
            <w:pPr>
              <w:rPr>
                <w:sz w:val="20"/>
                <w:lang w:val="en-GB"/>
              </w:rPr>
            </w:pPr>
            <w:r w:rsidRPr="001B1B92">
              <w:rPr>
                <w:sz w:val="20"/>
                <w:lang w:val="en-GB"/>
              </w:rPr>
              <w:t>Concept definition / Feasibility study</w:t>
            </w:r>
          </w:p>
        </w:tc>
        <w:tc>
          <w:tcPr>
            <w:tcW w:w="993" w:type="dxa"/>
            <w:tcMar>
              <w:top w:w="0" w:type="nil"/>
              <w:left w:w="0" w:type="nil"/>
              <w:bottom w:w="0" w:type="nil"/>
              <w:right w:w="0" w:type="nil"/>
            </w:tcMar>
            <w:vAlign w:val="center"/>
          </w:tcPr>
          <w:p w14:paraId="635C940A"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Y</w:t>
            </w:r>
          </w:p>
        </w:tc>
        <w:tc>
          <w:tcPr>
            <w:tcW w:w="1134" w:type="dxa"/>
            <w:tcMar>
              <w:top w:w="0" w:type="nil"/>
              <w:left w:w="0" w:type="nil"/>
              <w:bottom w:w="0" w:type="nil"/>
              <w:right w:w="0" w:type="nil"/>
            </w:tcMar>
            <w:vAlign w:val="center"/>
          </w:tcPr>
          <w:p w14:paraId="71A81DC5"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01/17</w:t>
            </w:r>
          </w:p>
        </w:tc>
        <w:tc>
          <w:tcPr>
            <w:tcW w:w="850" w:type="dxa"/>
            <w:tcMar>
              <w:top w:w="0" w:type="nil"/>
              <w:left w:w="0" w:type="nil"/>
              <w:bottom w:w="0" w:type="nil"/>
              <w:right w:w="0" w:type="nil"/>
            </w:tcMar>
            <w:vAlign w:val="center"/>
          </w:tcPr>
          <w:p w14:paraId="598AFC1C"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Y</w:t>
            </w:r>
          </w:p>
        </w:tc>
        <w:tc>
          <w:tcPr>
            <w:tcW w:w="1134" w:type="dxa"/>
            <w:tcMar>
              <w:top w:w="0" w:type="nil"/>
              <w:left w:w="0" w:type="nil"/>
              <w:bottom w:w="0" w:type="nil"/>
              <w:right w:w="0" w:type="nil"/>
            </w:tcMar>
            <w:vAlign w:val="center"/>
          </w:tcPr>
          <w:p w14:paraId="43F6AD97"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01/18</w:t>
            </w:r>
          </w:p>
        </w:tc>
        <w:tc>
          <w:tcPr>
            <w:tcW w:w="2693" w:type="dxa"/>
            <w:tcMar>
              <w:top w:w="0" w:type="nil"/>
              <w:left w:w="0" w:type="nil"/>
              <w:bottom w:w="0" w:type="nil"/>
              <w:right w:w="0" w:type="nil"/>
            </w:tcMar>
          </w:tcPr>
          <w:p w14:paraId="696E5783"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5B13164C"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7513C60D" w14:textId="77777777" w:rsidR="00ED0692" w:rsidRPr="001B1B92" w:rsidRDefault="00ED0692" w:rsidP="00BA5189">
            <w:pPr>
              <w:rPr>
                <w:sz w:val="20"/>
                <w:lang w:val="en-GB"/>
              </w:rPr>
            </w:pPr>
            <w:r w:rsidRPr="001B1B92">
              <w:rPr>
                <w:sz w:val="20"/>
                <w:lang w:val="en-GB"/>
              </w:rPr>
              <w:t>Preliminary design phase</w:t>
            </w:r>
          </w:p>
        </w:tc>
        <w:tc>
          <w:tcPr>
            <w:tcW w:w="993" w:type="dxa"/>
            <w:tcMar>
              <w:top w:w="0" w:type="nil"/>
              <w:left w:w="0" w:type="nil"/>
              <w:bottom w:w="0" w:type="nil"/>
              <w:right w:w="0" w:type="nil"/>
            </w:tcMar>
            <w:vAlign w:val="center"/>
          </w:tcPr>
          <w:p w14:paraId="12A1E86C"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685E28E9"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850" w:type="dxa"/>
            <w:tcMar>
              <w:top w:w="0" w:type="nil"/>
              <w:left w:w="0" w:type="nil"/>
              <w:bottom w:w="0" w:type="nil"/>
              <w:right w:w="0" w:type="nil"/>
            </w:tcMar>
            <w:vAlign w:val="center"/>
          </w:tcPr>
          <w:p w14:paraId="7F545CE4"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627C8665"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5E3CBC5D"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49BA67D7"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064B4BA3" w14:textId="77777777" w:rsidR="00ED0692" w:rsidRPr="001B1B92" w:rsidRDefault="00ED0692" w:rsidP="00BA5189">
            <w:pPr>
              <w:rPr>
                <w:sz w:val="20"/>
                <w:lang w:val="en-GB"/>
              </w:rPr>
            </w:pPr>
            <w:r w:rsidRPr="001B1B92">
              <w:rPr>
                <w:sz w:val="20"/>
                <w:lang w:val="en-GB"/>
              </w:rPr>
              <w:t>Detailed design</w:t>
            </w:r>
          </w:p>
        </w:tc>
        <w:tc>
          <w:tcPr>
            <w:tcW w:w="993" w:type="dxa"/>
            <w:tcMar>
              <w:top w:w="0" w:type="nil"/>
              <w:left w:w="0" w:type="nil"/>
              <w:bottom w:w="0" w:type="nil"/>
              <w:right w:w="0" w:type="nil"/>
            </w:tcMar>
            <w:vAlign w:val="center"/>
          </w:tcPr>
          <w:p w14:paraId="11A16085"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7700798C"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850" w:type="dxa"/>
            <w:tcMar>
              <w:top w:w="0" w:type="nil"/>
              <w:left w:w="0" w:type="nil"/>
              <w:bottom w:w="0" w:type="nil"/>
              <w:right w:w="0" w:type="nil"/>
            </w:tcMar>
            <w:vAlign w:val="center"/>
          </w:tcPr>
          <w:p w14:paraId="6843E8A4"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1040D44A"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221CE643"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5C4DCF8D"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0F2E723C" w14:textId="77777777" w:rsidR="00ED0692" w:rsidRPr="001B1B92" w:rsidRDefault="00ED0692" w:rsidP="00BA5189">
            <w:pPr>
              <w:rPr>
                <w:sz w:val="20"/>
                <w:lang w:val="en-GB"/>
              </w:rPr>
            </w:pPr>
            <w:r w:rsidRPr="001B1B92">
              <w:rPr>
                <w:sz w:val="20"/>
                <w:lang w:val="en-GB"/>
              </w:rPr>
              <w:t>Thermal model / analysis performed</w:t>
            </w:r>
          </w:p>
        </w:tc>
        <w:tc>
          <w:tcPr>
            <w:tcW w:w="993" w:type="dxa"/>
            <w:tcMar>
              <w:top w:w="0" w:type="nil"/>
              <w:left w:w="0" w:type="nil"/>
              <w:bottom w:w="0" w:type="nil"/>
              <w:right w:w="0" w:type="nil"/>
            </w:tcMar>
            <w:vAlign w:val="center"/>
          </w:tcPr>
          <w:p w14:paraId="03E11415"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6CCC2A84"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850" w:type="dxa"/>
            <w:tcMar>
              <w:top w:w="0" w:type="nil"/>
              <w:left w:w="0" w:type="nil"/>
              <w:bottom w:w="0" w:type="nil"/>
              <w:right w:w="0" w:type="nil"/>
            </w:tcMar>
            <w:vAlign w:val="center"/>
          </w:tcPr>
          <w:p w14:paraId="6F87EF54"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1134" w:type="dxa"/>
            <w:tcMar>
              <w:top w:w="0" w:type="nil"/>
              <w:left w:w="0" w:type="nil"/>
              <w:bottom w:w="0" w:type="nil"/>
              <w:right w:w="0" w:type="nil"/>
            </w:tcMar>
            <w:vAlign w:val="center"/>
          </w:tcPr>
          <w:p w14:paraId="4CF5609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7C86D95D"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234E70C6"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30203D59" w14:textId="77777777" w:rsidR="00ED0692" w:rsidRPr="001B1B92" w:rsidRDefault="00ED0692" w:rsidP="00BA5189">
            <w:pPr>
              <w:rPr>
                <w:sz w:val="20"/>
                <w:lang w:val="en-GB"/>
              </w:rPr>
            </w:pPr>
            <w:r w:rsidRPr="001B1B92">
              <w:rPr>
                <w:sz w:val="20"/>
                <w:lang w:val="en-GB"/>
              </w:rPr>
              <w:t>Structural model / analysis performed</w:t>
            </w:r>
          </w:p>
        </w:tc>
        <w:tc>
          <w:tcPr>
            <w:tcW w:w="993" w:type="dxa"/>
            <w:tcMar>
              <w:top w:w="0" w:type="nil"/>
              <w:left w:w="0" w:type="nil"/>
              <w:bottom w:w="0" w:type="nil"/>
              <w:right w:w="0" w:type="nil"/>
            </w:tcMar>
            <w:vAlign w:val="center"/>
          </w:tcPr>
          <w:p w14:paraId="5FDE531A"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Y</w:t>
            </w:r>
          </w:p>
        </w:tc>
        <w:tc>
          <w:tcPr>
            <w:tcW w:w="1134" w:type="dxa"/>
            <w:tcMar>
              <w:top w:w="0" w:type="nil"/>
              <w:left w:w="0" w:type="nil"/>
              <w:bottom w:w="0" w:type="nil"/>
              <w:right w:w="0" w:type="nil"/>
            </w:tcMar>
            <w:vAlign w:val="center"/>
          </w:tcPr>
          <w:p w14:paraId="6F26E921"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01/18</w:t>
            </w:r>
          </w:p>
        </w:tc>
        <w:tc>
          <w:tcPr>
            <w:tcW w:w="850" w:type="dxa"/>
            <w:tcMar>
              <w:top w:w="0" w:type="nil"/>
              <w:left w:w="0" w:type="nil"/>
              <w:bottom w:w="0" w:type="nil"/>
              <w:right w:w="0" w:type="nil"/>
            </w:tcMar>
            <w:vAlign w:val="center"/>
          </w:tcPr>
          <w:p w14:paraId="42CA8B47"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N</w:t>
            </w:r>
          </w:p>
        </w:tc>
        <w:tc>
          <w:tcPr>
            <w:tcW w:w="1134" w:type="dxa"/>
            <w:tcMar>
              <w:top w:w="0" w:type="nil"/>
              <w:left w:w="0" w:type="nil"/>
              <w:bottom w:w="0" w:type="nil"/>
              <w:right w:w="0" w:type="nil"/>
            </w:tcMar>
            <w:vAlign w:val="center"/>
          </w:tcPr>
          <w:p w14:paraId="6F4DF908"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1D57AABC"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 CAD design finalised</w:t>
            </w:r>
          </w:p>
          <w:p w14:paraId="473DA778"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 FEA ongoing</w:t>
            </w:r>
          </w:p>
        </w:tc>
      </w:tr>
      <w:tr w:rsidR="00ED0692" w:rsidRPr="001B1B92" w14:paraId="33031AC9"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13492F07" w14:textId="77777777" w:rsidR="00ED0692" w:rsidRPr="001B1B92" w:rsidRDefault="00ED0692" w:rsidP="00BA5189">
            <w:pPr>
              <w:rPr>
                <w:sz w:val="20"/>
                <w:lang w:val="en-GB"/>
              </w:rPr>
            </w:pPr>
            <w:r w:rsidRPr="001B1B92">
              <w:rPr>
                <w:sz w:val="20"/>
                <w:lang w:val="en-GB"/>
              </w:rPr>
              <w:t>Other model/ analysis performed (if yes, specify which)</w:t>
            </w:r>
          </w:p>
        </w:tc>
        <w:tc>
          <w:tcPr>
            <w:tcW w:w="993" w:type="dxa"/>
            <w:tcMar>
              <w:top w:w="0" w:type="nil"/>
              <w:left w:w="0" w:type="nil"/>
              <w:bottom w:w="0" w:type="nil"/>
              <w:right w:w="0" w:type="nil"/>
            </w:tcMar>
            <w:vAlign w:val="center"/>
          </w:tcPr>
          <w:p w14:paraId="799DE3E0"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393BFB6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4D27FE46"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1252A032"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06D84CB3"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778B547A"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tcPr>
          <w:p w14:paraId="19276DDC" w14:textId="77777777" w:rsidR="00ED0692" w:rsidRPr="001B1B92" w:rsidRDefault="00ED0692" w:rsidP="00BA5189">
            <w:pPr>
              <w:rPr>
                <w:sz w:val="20"/>
                <w:lang w:val="en-GB"/>
              </w:rPr>
            </w:pPr>
            <w:r w:rsidRPr="001B1B92">
              <w:rPr>
                <w:sz w:val="20"/>
                <w:lang w:val="en-GB"/>
              </w:rPr>
              <w:t xml:space="preserve">CubeSat components/ subsystems/ payload procured or manufactured </w:t>
            </w:r>
          </w:p>
          <w:p w14:paraId="18AE466C" w14:textId="77777777" w:rsidR="00ED0692" w:rsidRPr="001B1B92" w:rsidRDefault="00ED0692" w:rsidP="00BA5189">
            <w:pPr>
              <w:rPr>
                <w:sz w:val="20"/>
                <w:lang w:val="en-GB"/>
              </w:rPr>
            </w:pPr>
            <w:r w:rsidRPr="001B1B92">
              <w:rPr>
                <w:sz w:val="20"/>
                <w:lang w:val="en-GB"/>
              </w:rPr>
              <w:t>(if yes, specify which</w:t>
            </w:r>
            <w:r w:rsidRPr="001B1B92" w:rsidDel="00BD6AEF">
              <w:rPr>
                <w:sz w:val="20"/>
                <w:lang w:val="en-GB"/>
              </w:rPr>
              <w:t xml:space="preserve"> </w:t>
            </w:r>
            <w:r w:rsidRPr="001B1B92">
              <w:rPr>
                <w:sz w:val="20"/>
                <w:lang w:val="en-GB"/>
              </w:rPr>
              <w:t xml:space="preserve">component/ </w:t>
            </w:r>
            <w:r w:rsidRPr="001B1B92" w:rsidDel="00BD6AEF">
              <w:rPr>
                <w:sz w:val="20"/>
                <w:lang w:val="en-GB"/>
              </w:rPr>
              <w:t>subsystems/</w:t>
            </w:r>
            <w:r w:rsidRPr="001B1B92">
              <w:rPr>
                <w:sz w:val="20"/>
                <w:lang w:val="en-GB"/>
              </w:rPr>
              <w:t xml:space="preserve"> </w:t>
            </w:r>
            <w:r w:rsidRPr="001B1B92" w:rsidDel="00BD6AEF">
              <w:rPr>
                <w:sz w:val="20"/>
                <w:lang w:val="en-GB"/>
              </w:rPr>
              <w:t>payloads</w:t>
            </w:r>
            <w:r w:rsidRPr="001B1B92">
              <w:rPr>
                <w:sz w:val="20"/>
                <w:lang w:val="en-GB"/>
              </w:rPr>
              <w:t>)</w:t>
            </w:r>
          </w:p>
        </w:tc>
        <w:tc>
          <w:tcPr>
            <w:tcW w:w="993" w:type="dxa"/>
            <w:tcMar>
              <w:top w:w="0" w:type="nil"/>
              <w:left w:w="0" w:type="nil"/>
              <w:bottom w:w="0" w:type="nil"/>
              <w:right w:w="0" w:type="nil"/>
            </w:tcMar>
            <w:vAlign w:val="center"/>
          </w:tcPr>
          <w:p w14:paraId="70D06B3B"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Y</w:t>
            </w:r>
          </w:p>
        </w:tc>
        <w:tc>
          <w:tcPr>
            <w:tcW w:w="1134" w:type="dxa"/>
            <w:tcMar>
              <w:top w:w="0" w:type="nil"/>
              <w:left w:w="0" w:type="nil"/>
              <w:bottom w:w="0" w:type="nil"/>
              <w:right w:w="0" w:type="nil"/>
            </w:tcMar>
            <w:vAlign w:val="center"/>
          </w:tcPr>
          <w:p w14:paraId="06AEBA03"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01/15</w:t>
            </w:r>
          </w:p>
        </w:tc>
        <w:tc>
          <w:tcPr>
            <w:tcW w:w="850" w:type="dxa"/>
            <w:tcMar>
              <w:top w:w="0" w:type="nil"/>
              <w:left w:w="0" w:type="nil"/>
              <w:bottom w:w="0" w:type="nil"/>
              <w:right w:w="0" w:type="nil"/>
            </w:tcMar>
            <w:vAlign w:val="center"/>
          </w:tcPr>
          <w:p w14:paraId="7822B710"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N</w:t>
            </w:r>
          </w:p>
        </w:tc>
        <w:tc>
          <w:tcPr>
            <w:tcW w:w="1134" w:type="dxa"/>
            <w:tcMar>
              <w:top w:w="0" w:type="nil"/>
              <w:left w:w="0" w:type="nil"/>
              <w:bottom w:w="0" w:type="nil"/>
              <w:right w:w="0" w:type="nil"/>
            </w:tcMar>
            <w:vAlign w:val="center"/>
          </w:tcPr>
          <w:p w14:paraId="66D5E6EF"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p>
        </w:tc>
        <w:tc>
          <w:tcPr>
            <w:tcW w:w="2693" w:type="dxa"/>
            <w:tcMar>
              <w:top w:w="0" w:type="nil"/>
              <w:left w:w="0" w:type="nil"/>
              <w:bottom w:w="0" w:type="nil"/>
              <w:right w:w="0" w:type="nil"/>
            </w:tcMar>
          </w:tcPr>
          <w:p w14:paraId="37093E0F"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 EM structures available</w:t>
            </w:r>
          </w:p>
          <w:p w14:paraId="789E9A1D" w14:textId="77777777" w:rsidR="00ED0692" w:rsidRPr="001B1B92" w:rsidRDefault="00ED0692" w:rsidP="00BA5189">
            <w:pPr>
              <w:pStyle w:val="HelpText"/>
              <w:cnfStyle w:val="000000000000" w:firstRow="0" w:lastRow="0" w:firstColumn="0" w:lastColumn="0" w:oddVBand="0" w:evenVBand="0" w:oddHBand="0" w:evenHBand="0" w:firstRowFirstColumn="0" w:firstRowLastColumn="0" w:lastRowFirstColumn="0" w:lastRowLastColumn="0"/>
              <w:rPr>
                <w:sz w:val="20"/>
              </w:rPr>
            </w:pPr>
            <w:r w:rsidRPr="001B1B92">
              <w:rPr>
                <w:sz w:val="20"/>
              </w:rPr>
              <w:t>- all other EM subsystems to be procured/ manufactured</w:t>
            </w:r>
          </w:p>
        </w:tc>
      </w:tr>
      <w:tr w:rsidR="00ED0692" w:rsidRPr="001B1B92" w14:paraId="295E8097"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3734B598" w14:textId="77777777" w:rsidR="00ED0692" w:rsidRPr="001B1B92" w:rsidRDefault="00ED0692" w:rsidP="00BA5189">
            <w:pPr>
              <w:rPr>
                <w:sz w:val="20"/>
                <w:lang w:val="en-GB"/>
              </w:rPr>
            </w:pPr>
            <w:r w:rsidRPr="001B1B92">
              <w:rPr>
                <w:sz w:val="20"/>
                <w:lang w:val="en-GB"/>
              </w:rPr>
              <w:t>Subsystem / payload / ground station tests performed (if yes, specify which tests and on which subsystem(s) and/or payload(s))</w:t>
            </w:r>
          </w:p>
        </w:tc>
        <w:tc>
          <w:tcPr>
            <w:tcW w:w="993" w:type="dxa"/>
            <w:tcMar>
              <w:top w:w="0" w:type="nil"/>
              <w:left w:w="0" w:type="nil"/>
              <w:bottom w:w="0" w:type="nil"/>
              <w:right w:w="0" w:type="nil"/>
            </w:tcMar>
            <w:vAlign w:val="center"/>
          </w:tcPr>
          <w:p w14:paraId="7C2769FF"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0F1A5D6A"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017E7611"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6B841362"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44E8930F"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13863D2C"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2977E80A" w14:textId="77777777" w:rsidR="00ED0692" w:rsidRPr="001B1B92" w:rsidRDefault="00ED0692" w:rsidP="00BA5189">
            <w:pPr>
              <w:rPr>
                <w:sz w:val="20"/>
                <w:lang w:val="en-GB"/>
              </w:rPr>
            </w:pPr>
            <w:r w:rsidRPr="001B1B92">
              <w:rPr>
                <w:sz w:val="20"/>
                <w:lang w:val="en-GB"/>
              </w:rPr>
              <w:t>Flatsat testing performed</w:t>
            </w:r>
          </w:p>
        </w:tc>
        <w:tc>
          <w:tcPr>
            <w:tcW w:w="993" w:type="dxa"/>
            <w:tcMar>
              <w:top w:w="0" w:type="nil"/>
              <w:left w:w="0" w:type="nil"/>
              <w:bottom w:w="0" w:type="nil"/>
              <w:right w:w="0" w:type="nil"/>
            </w:tcMar>
            <w:vAlign w:val="center"/>
          </w:tcPr>
          <w:p w14:paraId="780D9089"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3B6ECDDB"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24DC2E97"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2DF41D2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090EB018"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4B525382"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tcPr>
          <w:p w14:paraId="1FE57A28" w14:textId="77777777" w:rsidR="00ED0692" w:rsidRPr="001B1B92" w:rsidRDefault="00ED0692" w:rsidP="00BA5189">
            <w:pPr>
              <w:rPr>
                <w:sz w:val="20"/>
                <w:lang w:val="en-GB"/>
              </w:rPr>
            </w:pPr>
            <w:r w:rsidRPr="001B1B92">
              <w:rPr>
                <w:sz w:val="20"/>
                <w:lang w:val="en-GB"/>
              </w:rPr>
              <w:t>CubeSat Integration on System level</w:t>
            </w:r>
          </w:p>
        </w:tc>
        <w:tc>
          <w:tcPr>
            <w:tcW w:w="993" w:type="dxa"/>
            <w:tcMar>
              <w:top w:w="0" w:type="nil"/>
              <w:left w:w="0" w:type="nil"/>
              <w:bottom w:w="0" w:type="nil"/>
              <w:right w:w="0" w:type="nil"/>
            </w:tcMar>
            <w:vAlign w:val="center"/>
          </w:tcPr>
          <w:p w14:paraId="418C1AB6"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36E98B37"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388E8151"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4E03CD1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02DF4B2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7309F07B"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305A7B3F" w14:textId="77777777" w:rsidR="00ED0692" w:rsidRPr="001B1B92" w:rsidRDefault="00ED0692" w:rsidP="00BA5189">
            <w:pPr>
              <w:rPr>
                <w:sz w:val="20"/>
                <w:lang w:val="en-GB"/>
              </w:rPr>
            </w:pPr>
            <w:r w:rsidRPr="001B1B92">
              <w:rPr>
                <w:sz w:val="20"/>
                <w:lang w:val="en-GB"/>
              </w:rPr>
              <w:t>CubeSat fully integrated</w:t>
            </w:r>
          </w:p>
        </w:tc>
        <w:tc>
          <w:tcPr>
            <w:tcW w:w="993" w:type="dxa"/>
            <w:tcMar>
              <w:top w:w="0" w:type="nil"/>
              <w:left w:w="0" w:type="nil"/>
              <w:bottom w:w="0" w:type="nil"/>
              <w:right w:w="0" w:type="nil"/>
            </w:tcMar>
            <w:vAlign w:val="center"/>
          </w:tcPr>
          <w:p w14:paraId="1A36E247"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46936EB9"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210B7A23"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50595CC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0F48B30F"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57AAB489"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vAlign w:val="center"/>
          </w:tcPr>
          <w:p w14:paraId="5F5B9B10" w14:textId="77777777" w:rsidR="00ED0692" w:rsidRPr="001B1B92" w:rsidRDefault="00ED0692" w:rsidP="00BA5189">
            <w:pPr>
              <w:ind w:left="-70"/>
              <w:rPr>
                <w:sz w:val="20"/>
                <w:lang w:val="en-GB"/>
              </w:rPr>
            </w:pPr>
            <w:r w:rsidRPr="001B1B92">
              <w:rPr>
                <w:sz w:val="20"/>
                <w:lang w:val="en-GB"/>
              </w:rPr>
              <w:t>Ground station installed</w:t>
            </w:r>
          </w:p>
        </w:tc>
        <w:tc>
          <w:tcPr>
            <w:tcW w:w="993" w:type="dxa"/>
            <w:vAlign w:val="center"/>
          </w:tcPr>
          <w:p w14:paraId="5858A2BB"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vAlign w:val="center"/>
          </w:tcPr>
          <w:p w14:paraId="5B67CBAE"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vAlign w:val="center"/>
          </w:tcPr>
          <w:p w14:paraId="37FDB3B2"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vAlign w:val="center"/>
          </w:tcPr>
          <w:p w14:paraId="1AE37335"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Pr>
          <w:p w14:paraId="22C76CEE"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2F2CA9CC"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4ADCCFF3" w14:textId="77777777" w:rsidR="00ED0692" w:rsidRPr="001B1B92" w:rsidRDefault="00ED0692" w:rsidP="00BA5189">
            <w:pPr>
              <w:rPr>
                <w:sz w:val="20"/>
                <w:lang w:val="en-GB"/>
              </w:rPr>
            </w:pPr>
            <w:r w:rsidRPr="001B1B92">
              <w:rPr>
                <w:sz w:val="20"/>
                <w:lang w:val="en-GB"/>
              </w:rPr>
              <w:t>System level tests performed (if yes, specify which tests e.g. functional, vibration, thermal vacuum, etc.)</w:t>
            </w:r>
          </w:p>
        </w:tc>
        <w:tc>
          <w:tcPr>
            <w:tcW w:w="993" w:type="dxa"/>
            <w:tcMar>
              <w:top w:w="0" w:type="nil"/>
              <w:left w:w="0" w:type="nil"/>
              <w:bottom w:w="0" w:type="nil"/>
              <w:right w:w="0" w:type="nil"/>
            </w:tcMar>
            <w:vAlign w:val="center"/>
          </w:tcPr>
          <w:p w14:paraId="14227180"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0868F546"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3D9633A1"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46477FFB"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40058784"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6E6AF691"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5F7ABE97" w14:textId="77777777" w:rsidR="00ED0692" w:rsidRPr="001B1B92" w:rsidRDefault="00ED0692" w:rsidP="00BA5189">
            <w:pPr>
              <w:rPr>
                <w:sz w:val="20"/>
                <w:lang w:val="en-GB"/>
              </w:rPr>
            </w:pPr>
            <w:r w:rsidRPr="001B1B92">
              <w:rPr>
                <w:sz w:val="20"/>
                <w:lang w:val="en-GB"/>
              </w:rPr>
              <w:t>Flight ready</w:t>
            </w:r>
          </w:p>
        </w:tc>
        <w:tc>
          <w:tcPr>
            <w:tcW w:w="993" w:type="dxa"/>
            <w:tcMar>
              <w:top w:w="0" w:type="nil"/>
              <w:left w:w="0" w:type="nil"/>
              <w:bottom w:w="0" w:type="nil"/>
              <w:right w:w="0" w:type="nil"/>
            </w:tcMar>
            <w:vAlign w:val="center"/>
          </w:tcPr>
          <w:p w14:paraId="02EE8BA3"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146FAB75"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1B1166AC"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059CA3B0"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65404A30"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56D2D582"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vAlign w:val="center"/>
          </w:tcPr>
          <w:p w14:paraId="1881FE6E" w14:textId="77777777" w:rsidR="00ED0692" w:rsidRPr="001B1B92" w:rsidRDefault="00ED0692" w:rsidP="00BA5189">
            <w:pPr>
              <w:ind w:left="-70"/>
              <w:rPr>
                <w:sz w:val="20"/>
                <w:lang w:val="en-GB"/>
              </w:rPr>
            </w:pPr>
            <w:r w:rsidRPr="001B1B92">
              <w:rPr>
                <w:sz w:val="20"/>
                <w:lang w:val="en-GB"/>
              </w:rPr>
              <w:t>Ground station operational</w:t>
            </w:r>
          </w:p>
        </w:tc>
        <w:tc>
          <w:tcPr>
            <w:tcW w:w="993" w:type="dxa"/>
            <w:vAlign w:val="center"/>
          </w:tcPr>
          <w:p w14:paraId="4E0A8F36"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vAlign w:val="center"/>
          </w:tcPr>
          <w:p w14:paraId="0624EEE0"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vAlign w:val="center"/>
          </w:tcPr>
          <w:p w14:paraId="51ECBC33"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vAlign w:val="center"/>
          </w:tcPr>
          <w:p w14:paraId="01FCCC8B"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Pr>
          <w:p w14:paraId="5A3FA612" w14:textId="77777777" w:rsidR="00ED0692" w:rsidRPr="001B1B92" w:rsidRDefault="00ED0692" w:rsidP="00BA5189">
            <w:pPr>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55A86526"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7155CC51" w14:textId="77777777" w:rsidR="00ED0692" w:rsidRPr="001B1B92" w:rsidRDefault="00ED0692" w:rsidP="00BA5189">
            <w:pPr>
              <w:rPr>
                <w:sz w:val="20"/>
                <w:lang w:val="en-GB"/>
              </w:rPr>
            </w:pPr>
            <w:r w:rsidRPr="001B1B92">
              <w:rPr>
                <w:sz w:val="20"/>
                <w:lang w:val="en-GB"/>
              </w:rPr>
              <w:t>Launch opportunity secured</w:t>
            </w:r>
          </w:p>
        </w:tc>
        <w:tc>
          <w:tcPr>
            <w:tcW w:w="993" w:type="dxa"/>
            <w:tcMar>
              <w:top w:w="0" w:type="nil"/>
              <w:left w:w="0" w:type="nil"/>
              <w:bottom w:w="0" w:type="nil"/>
              <w:right w:w="0" w:type="nil"/>
            </w:tcMar>
            <w:vAlign w:val="center"/>
          </w:tcPr>
          <w:p w14:paraId="038C3571"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34EAE6D3"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32A5FE07"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250F1010"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4DE7EE28"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r>
      <w:tr w:rsidR="00ED0692" w:rsidRPr="001B1B92" w14:paraId="4851AEB6" w14:textId="77777777" w:rsidTr="001B1B92">
        <w:trPr>
          <w:trHeight w:val="283"/>
          <w:jc w:val="center"/>
        </w:trPr>
        <w:tc>
          <w:tcPr>
            <w:cnfStyle w:val="001000000000" w:firstRow="0" w:lastRow="0" w:firstColumn="1" w:lastColumn="0" w:oddVBand="0" w:evenVBand="0" w:oddHBand="0" w:evenHBand="0" w:firstRowFirstColumn="0" w:firstRowLastColumn="0" w:lastRowFirstColumn="0" w:lastRowLastColumn="0"/>
            <w:tcW w:w="2976" w:type="dxa"/>
            <w:tcMar>
              <w:top w:w="0" w:type="nil"/>
              <w:left w:w="0" w:type="nil"/>
              <w:bottom w:w="0" w:type="nil"/>
              <w:right w:w="0" w:type="nil"/>
            </w:tcMar>
            <w:vAlign w:val="center"/>
            <w:hideMark/>
          </w:tcPr>
          <w:p w14:paraId="383D3CDF" w14:textId="77777777" w:rsidR="00ED0692" w:rsidRPr="001B1B92" w:rsidRDefault="00ED0692" w:rsidP="00BA5189">
            <w:pPr>
              <w:rPr>
                <w:sz w:val="20"/>
                <w:lang w:val="en-GB"/>
              </w:rPr>
            </w:pPr>
            <w:r w:rsidRPr="001B1B92">
              <w:rPr>
                <w:sz w:val="20"/>
                <w:lang w:val="en-GB"/>
              </w:rPr>
              <w:t>Other (please specify)</w:t>
            </w:r>
          </w:p>
        </w:tc>
        <w:tc>
          <w:tcPr>
            <w:tcW w:w="993" w:type="dxa"/>
            <w:tcMar>
              <w:top w:w="0" w:type="nil"/>
              <w:left w:w="0" w:type="nil"/>
              <w:bottom w:w="0" w:type="nil"/>
              <w:right w:w="0" w:type="nil"/>
            </w:tcMar>
            <w:vAlign w:val="center"/>
          </w:tcPr>
          <w:p w14:paraId="2054F73A"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769D3918"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850" w:type="dxa"/>
            <w:tcMar>
              <w:top w:w="0" w:type="nil"/>
              <w:left w:w="0" w:type="nil"/>
              <w:bottom w:w="0" w:type="nil"/>
              <w:right w:w="0" w:type="nil"/>
            </w:tcMar>
            <w:vAlign w:val="center"/>
          </w:tcPr>
          <w:p w14:paraId="08A4436F"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1134" w:type="dxa"/>
            <w:tcMar>
              <w:top w:w="0" w:type="nil"/>
              <w:left w:w="0" w:type="nil"/>
              <w:bottom w:w="0" w:type="nil"/>
              <w:right w:w="0" w:type="nil"/>
            </w:tcMar>
            <w:vAlign w:val="center"/>
          </w:tcPr>
          <w:p w14:paraId="20BBBA97"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c>
          <w:tcPr>
            <w:tcW w:w="2693" w:type="dxa"/>
            <w:tcMar>
              <w:top w:w="0" w:type="nil"/>
              <w:left w:w="0" w:type="nil"/>
              <w:bottom w:w="0" w:type="nil"/>
              <w:right w:w="0" w:type="nil"/>
            </w:tcMar>
          </w:tcPr>
          <w:p w14:paraId="5CF1EE59" w14:textId="77777777" w:rsidR="00ED0692" w:rsidRPr="001B1B92" w:rsidRDefault="00ED0692" w:rsidP="00BA5189">
            <w:pPr>
              <w:jc w:val="both"/>
              <w:cnfStyle w:val="000000000000" w:firstRow="0" w:lastRow="0" w:firstColumn="0" w:lastColumn="0" w:oddVBand="0" w:evenVBand="0" w:oddHBand="0" w:evenHBand="0" w:firstRowFirstColumn="0" w:firstRowLastColumn="0" w:lastRowFirstColumn="0" w:lastRowLastColumn="0"/>
              <w:rPr>
                <w:sz w:val="20"/>
                <w:lang w:val="en-GB"/>
              </w:rPr>
            </w:pPr>
          </w:p>
        </w:tc>
      </w:tr>
    </w:tbl>
    <w:p w14:paraId="73F8A025" w14:textId="77777777" w:rsidR="004E59F3" w:rsidRPr="00DB0F7B" w:rsidRDefault="004E59F3" w:rsidP="00655679">
      <w:pPr>
        <w:pStyle w:val="TOCHeading"/>
        <w:rPr>
          <w:lang w:val="en-GB" w:eastAsia="it-IT"/>
        </w:rPr>
      </w:pPr>
      <w:r w:rsidRPr="001D0B29">
        <w:rPr>
          <w:sz w:val="24"/>
          <w:lang w:val="en-GB"/>
        </w:rPr>
        <w:lastRenderedPageBreak/>
        <w:t>Table of contents:</w:t>
      </w:r>
    </w:p>
    <w:p w14:paraId="6EF9BF85" w14:textId="6C6D0DE5" w:rsidR="00A41CAC" w:rsidRDefault="00130C89">
      <w:pPr>
        <w:pStyle w:val="TOC1"/>
        <w:rPr>
          <w:rFonts w:asciiTheme="minorHAnsi" w:eastAsiaTheme="minorEastAsia" w:hAnsiTheme="minorHAnsi" w:cstheme="minorBidi"/>
          <w:b w:val="0"/>
          <w:bCs w:val="0"/>
          <w:caps w:val="0"/>
          <w:sz w:val="22"/>
          <w:szCs w:val="22"/>
        </w:rPr>
      </w:pPr>
      <w:r w:rsidRPr="00DB0F7B">
        <w:rPr>
          <w:caps w:val="0"/>
          <w:lang w:val="en-GB"/>
        </w:rPr>
        <w:fldChar w:fldCharType="begin"/>
      </w:r>
      <w:r w:rsidR="00A330CA" w:rsidRPr="00DB0F7B">
        <w:rPr>
          <w:lang w:val="en-GB"/>
        </w:rPr>
        <w:instrText xml:space="preserve"> TOC </w:instrText>
      </w:r>
      <w:r w:rsidR="001D0B29">
        <w:rPr>
          <w:lang w:val="en-GB"/>
        </w:rPr>
        <w:instrText>\H \O</w:instrText>
      </w:r>
      <w:r w:rsidR="008126C5" w:rsidRPr="00DB0F7B">
        <w:rPr>
          <w:lang w:val="en-GB"/>
        </w:rPr>
        <w:instrText xml:space="preserve"> \* MERGEFORMAT</w:instrText>
      </w:r>
      <w:r w:rsidR="008126C5" w:rsidRPr="00DB0F7B">
        <w:rPr>
          <w:caps w:val="0"/>
          <w:lang w:val="en-GB"/>
        </w:rPr>
        <w:instrText xml:space="preserve"> </w:instrText>
      </w:r>
      <w:r w:rsidRPr="00DB0F7B">
        <w:rPr>
          <w:caps w:val="0"/>
          <w:lang w:val="en-GB"/>
        </w:rPr>
        <w:fldChar w:fldCharType="separate"/>
      </w:r>
      <w:hyperlink w:anchor="_Toc14689960" w:history="1">
        <w:r w:rsidR="00A41CAC" w:rsidRPr="00AF76FB">
          <w:rPr>
            <w:rStyle w:val="Hyperlink"/>
          </w:rPr>
          <w:t>Abstract</w:t>
        </w:r>
        <w:r w:rsidR="00A41CAC">
          <w:tab/>
        </w:r>
        <w:r w:rsidR="00A41CAC">
          <w:fldChar w:fldCharType="begin"/>
        </w:r>
        <w:r w:rsidR="00A41CAC">
          <w:instrText xml:space="preserve"> PAGEREF _Toc14689960 \h </w:instrText>
        </w:r>
        <w:r w:rsidR="00A41CAC">
          <w:fldChar w:fldCharType="separate"/>
        </w:r>
        <w:r w:rsidR="000673C1">
          <w:t>7</w:t>
        </w:r>
        <w:r w:rsidR="00A41CAC">
          <w:fldChar w:fldCharType="end"/>
        </w:r>
      </w:hyperlink>
    </w:p>
    <w:p w14:paraId="7E3550B1" w14:textId="0B5D5CA2" w:rsidR="00A41CAC" w:rsidRDefault="000673C1">
      <w:pPr>
        <w:pStyle w:val="TOC1"/>
        <w:rPr>
          <w:rFonts w:asciiTheme="minorHAnsi" w:eastAsiaTheme="minorEastAsia" w:hAnsiTheme="minorHAnsi" w:cstheme="minorBidi"/>
          <w:b w:val="0"/>
          <w:bCs w:val="0"/>
          <w:caps w:val="0"/>
          <w:sz w:val="22"/>
          <w:szCs w:val="22"/>
        </w:rPr>
      </w:pPr>
      <w:hyperlink w:anchor="_Toc14689961" w:history="1">
        <w:r w:rsidR="00A41CAC" w:rsidRPr="00AF76FB">
          <w:rPr>
            <w:rStyle w:val="Hyperlink"/>
          </w:rPr>
          <w:t>Abbreviations and Acronyms</w:t>
        </w:r>
        <w:r w:rsidR="00A41CAC">
          <w:tab/>
        </w:r>
        <w:r w:rsidR="00A41CAC">
          <w:fldChar w:fldCharType="begin"/>
        </w:r>
        <w:r w:rsidR="00A41CAC">
          <w:instrText xml:space="preserve"> PAGEREF _Toc14689961 \h </w:instrText>
        </w:r>
        <w:r w:rsidR="00A41CAC">
          <w:fldChar w:fldCharType="separate"/>
        </w:r>
        <w:r>
          <w:t>7</w:t>
        </w:r>
        <w:r w:rsidR="00A41CAC">
          <w:fldChar w:fldCharType="end"/>
        </w:r>
      </w:hyperlink>
    </w:p>
    <w:p w14:paraId="5E658E69" w14:textId="0AF46FC6" w:rsidR="00A41CAC" w:rsidRDefault="000673C1">
      <w:pPr>
        <w:pStyle w:val="TOC1"/>
        <w:rPr>
          <w:rFonts w:asciiTheme="minorHAnsi" w:eastAsiaTheme="minorEastAsia" w:hAnsiTheme="minorHAnsi" w:cstheme="minorBidi"/>
          <w:b w:val="0"/>
          <w:bCs w:val="0"/>
          <w:caps w:val="0"/>
          <w:sz w:val="22"/>
          <w:szCs w:val="22"/>
        </w:rPr>
      </w:pPr>
      <w:hyperlink w:anchor="_Toc14689962" w:history="1">
        <w:r w:rsidR="00A41CAC" w:rsidRPr="00AF76FB">
          <w:rPr>
            <w:rStyle w:val="Hyperlink"/>
          </w:rPr>
          <w:t>1</w:t>
        </w:r>
        <w:r w:rsidR="00A41CAC">
          <w:rPr>
            <w:rFonts w:asciiTheme="minorHAnsi" w:eastAsiaTheme="minorEastAsia" w:hAnsiTheme="minorHAnsi" w:cstheme="minorBidi"/>
            <w:b w:val="0"/>
            <w:bCs w:val="0"/>
            <w:caps w:val="0"/>
            <w:sz w:val="22"/>
            <w:szCs w:val="22"/>
          </w:rPr>
          <w:tab/>
        </w:r>
        <w:r w:rsidR="00A41CAC" w:rsidRPr="00AF76FB">
          <w:rPr>
            <w:rStyle w:val="Hyperlink"/>
          </w:rPr>
          <w:t>Mission Description</w:t>
        </w:r>
        <w:r w:rsidR="00A41CAC">
          <w:tab/>
        </w:r>
        <w:r w:rsidR="00A41CAC">
          <w:fldChar w:fldCharType="begin"/>
        </w:r>
        <w:r w:rsidR="00A41CAC">
          <w:instrText xml:space="preserve"> PAGEREF _Toc14689962 \h </w:instrText>
        </w:r>
        <w:r w:rsidR="00A41CAC">
          <w:fldChar w:fldCharType="separate"/>
        </w:r>
        <w:r>
          <w:t>7</w:t>
        </w:r>
        <w:r w:rsidR="00A41CAC">
          <w:fldChar w:fldCharType="end"/>
        </w:r>
      </w:hyperlink>
    </w:p>
    <w:p w14:paraId="79153293" w14:textId="6EFA9010" w:rsidR="00A41CAC" w:rsidRDefault="000673C1">
      <w:pPr>
        <w:pStyle w:val="TOC2"/>
        <w:rPr>
          <w:rFonts w:asciiTheme="minorHAnsi" w:eastAsiaTheme="minorEastAsia" w:hAnsiTheme="minorHAnsi" w:cstheme="minorBidi"/>
          <w:sz w:val="22"/>
          <w:szCs w:val="22"/>
        </w:rPr>
      </w:pPr>
      <w:hyperlink w:anchor="_Toc14689963" w:history="1">
        <w:r w:rsidR="00A41CAC" w:rsidRPr="00AF76FB">
          <w:rPr>
            <w:rStyle w:val="Hyperlink"/>
            <w14:scene3d>
              <w14:camera w14:prst="orthographicFront"/>
              <w14:lightRig w14:rig="threePt" w14:dir="t">
                <w14:rot w14:lat="0" w14:lon="0" w14:rev="0"/>
              </w14:lightRig>
            </w14:scene3d>
          </w:rPr>
          <w:t>1.1</w:t>
        </w:r>
        <w:r w:rsidR="00A41CAC">
          <w:rPr>
            <w:rFonts w:asciiTheme="minorHAnsi" w:eastAsiaTheme="minorEastAsia" w:hAnsiTheme="minorHAnsi" w:cstheme="minorBidi"/>
            <w:sz w:val="22"/>
            <w:szCs w:val="22"/>
          </w:rPr>
          <w:tab/>
        </w:r>
        <w:r w:rsidR="00A41CAC" w:rsidRPr="00AF76FB">
          <w:rPr>
            <w:rStyle w:val="Hyperlink"/>
          </w:rPr>
          <w:t>Mission Context</w:t>
        </w:r>
        <w:r w:rsidR="00A41CAC">
          <w:tab/>
        </w:r>
        <w:r w:rsidR="00A41CAC">
          <w:fldChar w:fldCharType="begin"/>
        </w:r>
        <w:r w:rsidR="00A41CAC">
          <w:instrText xml:space="preserve"> PAGEREF _Toc14689963 \h </w:instrText>
        </w:r>
        <w:r w:rsidR="00A41CAC">
          <w:fldChar w:fldCharType="separate"/>
        </w:r>
        <w:r>
          <w:t>7</w:t>
        </w:r>
        <w:r w:rsidR="00A41CAC">
          <w:fldChar w:fldCharType="end"/>
        </w:r>
      </w:hyperlink>
    </w:p>
    <w:p w14:paraId="3D4228D7" w14:textId="76F50A5C" w:rsidR="00A41CAC" w:rsidRDefault="000673C1">
      <w:pPr>
        <w:pStyle w:val="TOC2"/>
        <w:rPr>
          <w:rFonts w:asciiTheme="minorHAnsi" w:eastAsiaTheme="minorEastAsia" w:hAnsiTheme="minorHAnsi" w:cstheme="minorBidi"/>
          <w:sz w:val="22"/>
          <w:szCs w:val="22"/>
        </w:rPr>
      </w:pPr>
      <w:hyperlink w:anchor="_Toc14689964" w:history="1">
        <w:r w:rsidR="00A41CAC" w:rsidRPr="00AF76FB">
          <w:rPr>
            <w:rStyle w:val="Hyperlink"/>
            <w14:scene3d>
              <w14:camera w14:prst="orthographicFront"/>
              <w14:lightRig w14:rig="threePt" w14:dir="t">
                <w14:rot w14:lat="0" w14:lon="0" w14:rev="0"/>
              </w14:lightRig>
            </w14:scene3d>
          </w:rPr>
          <w:t>1.2</w:t>
        </w:r>
        <w:r w:rsidR="00A41CAC">
          <w:rPr>
            <w:rFonts w:asciiTheme="minorHAnsi" w:eastAsiaTheme="minorEastAsia" w:hAnsiTheme="minorHAnsi" w:cstheme="minorBidi"/>
            <w:sz w:val="22"/>
            <w:szCs w:val="22"/>
          </w:rPr>
          <w:tab/>
        </w:r>
        <w:r w:rsidR="00A41CAC" w:rsidRPr="00AF76FB">
          <w:rPr>
            <w:rStyle w:val="Hyperlink"/>
          </w:rPr>
          <w:t>Mission Objectives</w:t>
        </w:r>
        <w:r w:rsidR="00A41CAC">
          <w:tab/>
        </w:r>
        <w:r w:rsidR="00A41CAC">
          <w:fldChar w:fldCharType="begin"/>
        </w:r>
        <w:r w:rsidR="00A41CAC">
          <w:instrText xml:space="preserve"> PAGEREF _Toc14689964 \h </w:instrText>
        </w:r>
        <w:r w:rsidR="00A41CAC">
          <w:fldChar w:fldCharType="separate"/>
        </w:r>
        <w:r>
          <w:t>7</w:t>
        </w:r>
        <w:r w:rsidR="00A41CAC">
          <w:fldChar w:fldCharType="end"/>
        </w:r>
      </w:hyperlink>
    </w:p>
    <w:p w14:paraId="2E258843" w14:textId="6E3D9B64" w:rsidR="00A41CAC" w:rsidRDefault="000673C1">
      <w:pPr>
        <w:pStyle w:val="TOC2"/>
        <w:rPr>
          <w:rFonts w:asciiTheme="minorHAnsi" w:eastAsiaTheme="minorEastAsia" w:hAnsiTheme="minorHAnsi" w:cstheme="minorBidi"/>
          <w:sz w:val="22"/>
          <w:szCs w:val="22"/>
        </w:rPr>
      </w:pPr>
      <w:hyperlink w:anchor="_Toc14689965" w:history="1">
        <w:r w:rsidR="00A41CAC" w:rsidRPr="00AF76FB">
          <w:rPr>
            <w:rStyle w:val="Hyperlink"/>
            <w14:scene3d>
              <w14:camera w14:prst="orthographicFront"/>
              <w14:lightRig w14:rig="threePt" w14:dir="t">
                <w14:rot w14:lat="0" w14:lon="0" w14:rev="0"/>
              </w14:lightRig>
            </w14:scene3d>
          </w:rPr>
          <w:t>1.3</w:t>
        </w:r>
        <w:r w:rsidR="00A41CAC">
          <w:rPr>
            <w:rFonts w:asciiTheme="minorHAnsi" w:eastAsiaTheme="minorEastAsia" w:hAnsiTheme="minorHAnsi" w:cstheme="minorBidi"/>
            <w:sz w:val="22"/>
            <w:szCs w:val="22"/>
          </w:rPr>
          <w:tab/>
        </w:r>
        <w:r w:rsidR="00A41CAC" w:rsidRPr="00AF76FB">
          <w:rPr>
            <w:rStyle w:val="Hyperlink"/>
          </w:rPr>
          <w:t>Mission Analysis</w:t>
        </w:r>
        <w:r w:rsidR="00A41CAC">
          <w:tab/>
        </w:r>
        <w:r w:rsidR="00A41CAC">
          <w:fldChar w:fldCharType="begin"/>
        </w:r>
        <w:r w:rsidR="00A41CAC">
          <w:instrText xml:space="preserve"> PAGEREF _Toc14689965 \h </w:instrText>
        </w:r>
        <w:r w:rsidR="00A41CAC">
          <w:fldChar w:fldCharType="separate"/>
        </w:r>
        <w:r>
          <w:t>8</w:t>
        </w:r>
        <w:r w:rsidR="00A41CAC">
          <w:fldChar w:fldCharType="end"/>
        </w:r>
      </w:hyperlink>
    </w:p>
    <w:p w14:paraId="70E9491B" w14:textId="6B999BA2" w:rsidR="00A41CAC" w:rsidRDefault="000673C1">
      <w:pPr>
        <w:pStyle w:val="TOC2"/>
        <w:rPr>
          <w:rFonts w:asciiTheme="minorHAnsi" w:eastAsiaTheme="minorEastAsia" w:hAnsiTheme="minorHAnsi" w:cstheme="minorBidi"/>
          <w:sz w:val="22"/>
          <w:szCs w:val="22"/>
        </w:rPr>
      </w:pPr>
      <w:hyperlink w:anchor="_Toc14689966" w:history="1">
        <w:r w:rsidR="00A41CAC" w:rsidRPr="00AF76FB">
          <w:rPr>
            <w:rStyle w:val="Hyperlink"/>
            <w14:scene3d>
              <w14:camera w14:prst="orthographicFront"/>
              <w14:lightRig w14:rig="threePt" w14:dir="t">
                <w14:rot w14:lat="0" w14:lon="0" w14:rev="0"/>
              </w14:lightRig>
            </w14:scene3d>
          </w:rPr>
          <w:t>1.4</w:t>
        </w:r>
        <w:r w:rsidR="00A41CAC">
          <w:rPr>
            <w:rFonts w:asciiTheme="minorHAnsi" w:eastAsiaTheme="minorEastAsia" w:hAnsiTheme="minorHAnsi" w:cstheme="minorBidi"/>
            <w:sz w:val="22"/>
            <w:szCs w:val="22"/>
          </w:rPr>
          <w:tab/>
        </w:r>
        <w:r w:rsidR="00A41CAC" w:rsidRPr="00AF76FB">
          <w:rPr>
            <w:rStyle w:val="Hyperlink"/>
          </w:rPr>
          <w:t>Mission Phases and Mission Timeline</w:t>
        </w:r>
        <w:r w:rsidR="00A41CAC">
          <w:tab/>
        </w:r>
        <w:r w:rsidR="00A41CAC">
          <w:fldChar w:fldCharType="begin"/>
        </w:r>
        <w:r w:rsidR="00A41CAC">
          <w:instrText xml:space="preserve"> PAGEREF _Toc14689966 \h </w:instrText>
        </w:r>
        <w:r w:rsidR="00A41CAC">
          <w:fldChar w:fldCharType="separate"/>
        </w:r>
        <w:r>
          <w:t>8</w:t>
        </w:r>
        <w:r w:rsidR="00A41CAC">
          <w:fldChar w:fldCharType="end"/>
        </w:r>
      </w:hyperlink>
    </w:p>
    <w:p w14:paraId="40A677AF" w14:textId="398E3468" w:rsidR="00A41CAC" w:rsidRDefault="000673C1">
      <w:pPr>
        <w:pStyle w:val="TOC2"/>
        <w:rPr>
          <w:rFonts w:asciiTheme="minorHAnsi" w:eastAsiaTheme="minorEastAsia" w:hAnsiTheme="minorHAnsi" w:cstheme="minorBidi"/>
          <w:sz w:val="22"/>
          <w:szCs w:val="22"/>
        </w:rPr>
      </w:pPr>
      <w:hyperlink w:anchor="_Toc14689967" w:history="1">
        <w:r w:rsidR="00A41CAC" w:rsidRPr="00AF76FB">
          <w:rPr>
            <w:rStyle w:val="Hyperlink"/>
            <w14:scene3d>
              <w14:camera w14:prst="orthographicFront"/>
              <w14:lightRig w14:rig="threePt" w14:dir="t">
                <w14:rot w14:lat="0" w14:lon="0" w14:rev="0"/>
              </w14:lightRig>
            </w14:scene3d>
          </w:rPr>
          <w:t>1.5</w:t>
        </w:r>
        <w:r w:rsidR="00A41CAC">
          <w:rPr>
            <w:rFonts w:asciiTheme="minorHAnsi" w:eastAsiaTheme="minorEastAsia" w:hAnsiTheme="minorHAnsi" w:cstheme="minorBidi"/>
            <w:sz w:val="22"/>
            <w:szCs w:val="22"/>
          </w:rPr>
          <w:tab/>
        </w:r>
        <w:r w:rsidR="00A41CAC" w:rsidRPr="00AF76FB">
          <w:rPr>
            <w:rStyle w:val="Hyperlink"/>
          </w:rPr>
          <w:t>CubeSat Operational modes</w:t>
        </w:r>
        <w:r w:rsidR="00A41CAC">
          <w:tab/>
        </w:r>
        <w:r w:rsidR="00A41CAC">
          <w:fldChar w:fldCharType="begin"/>
        </w:r>
        <w:r w:rsidR="00A41CAC">
          <w:instrText xml:space="preserve"> PAGEREF _Toc14689967 \h </w:instrText>
        </w:r>
        <w:r w:rsidR="00A41CAC">
          <w:fldChar w:fldCharType="separate"/>
        </w:r>
        <w:r>
          <w:t>8</w:t>
        </w:r>
        <w:r w:rsidR="00A41CAC">
          <w:fldChar w:fldCharType="end"/>
        </w:r>
      </w:hyperlink>
    </w:p>
    <w:p w14:paraId="4D4A5D8C" w14:textId="38A75578" w:rsidR="00A41CAC" w:rsidRDefault="000673C1">
      <w:pPr>
        <w:pStyle w:val="TOC2"/>
        <w:rPr>
          <w:rFonts w:asciiTheme="minorHAnsi" w:eastAsiaTheme="minorEastAsia" w:hAnsiTheme="minorHAnsi" w:cstheme="minorBidi"/>
          <w:sz w:val="22"/>
          <w:szCs w:val="22"/>
        </w:rPr>
      </w:pPr>
      <w:hyperlink w:anchor="_Toc14689968" w:history="1">
        <w:r w:rsidR="00A41CAC" w:rsidRPr="00AF76FB">
          <w:rPr>
            <w:rStyle w:val="Hyperlink"/>
            <w14:scene3d>
              <w14:camera w14:prst="orthographicFront"/>
              <w14:lightRig w14:rig="threePt" w14:dir="t">
                <w14:rot w14:lat="0" w14:lon="0" w14:rev="0"/>
              </w14:lightRig>
            </w14:scene3d>
          </w:rPr>
          <w:t>1.6</w:t>
        </w:r>
        <w:r w:rsidR="00A41CAC">
          <w:rPr>
            <w:rFonts w:asciiTheme="minorHAnsi" w:eastAsiaTheme="minorEastAsia" w:hAnsiTheme="minorHAnsi" w:cstheme="minorBidi"/>
            <w:sz w:val="22"/>
            <w:szCs w:val="22"/>
          </w:rPr>
          <w:tab/>
        </w:r>
        <w:r w:rsidR="00A41CAC" w:rsidRPr="00AF76FB">
          <w:rPr>
            <w:rStyle w:val="Hyperlink"/>
          </w:rPr>
          <w:t>Concept of Operations</w:t>
        </w:r>
        <w:r w:rsidR="00A41CAC">
          <w:tab/>
        </w:r>
        <w:r w:rsidR="00A41CAC">
          <w:fldChar w:fldCharType="begin"/>
        </w:r>
        <w:r w:rsidR="00A41CAC">
          <w:instrText xml:space="preserve"> PAGEREF _Toc14689968 \h </w:instrText>
        </w:r>
        <w:r w:rsidR="00A41CAC">
          <w:fldChar w:fldCharType="separate"/>
        </w:r>
        <w:r>
          <w:t>8</w:t>
        </w:r>
        <w:r w:rsidR="00A41CAC">
          <w:fldChar w:fldCharType="end"/>
        </w:r>
      </w:hyperlink>
    </w:p>
    <w:p w14:paraId="38F3B00E" w14:textId="483DACCC" w:rsidR="00A41CAC" w:rsidRDefault="000673C1">
      <w:pPr>
        <w:pStyle w:val="TOC1"/>
        <w:rPr>
          <w:rFonts w:asciiTheme="minorHAnsi" w:eastAsiaTheme="minorEastAsia" w:hAnsiTheme="minorHAnsi" w:cstheme="minorBidi"/>
          <w:b w:val="0"/>
          <w:bCs w:val="0"/>
          <w:caps w:val="0"/>
          <w:sz w:val="22"/>
          <w:szCs w:val="22"/>
        </w:rPr>
      </w:pPr>
      <w:hyperlink w:anchor="_Toc14689969" w:history="1">
        <w:r w:rsidR="00A41CAC" w:rsidRPr="00AF76FB">
          <w:rPr>
            <w:rStyle w:val="Hyperlink"/>
          </w:rPr>
          <w:t>2</w:t>
        </w:r>
        <w:r w:rsidR="00A41CAC">
          <w:rPr>
            <w:rFonts w:asciiTheme="minorHAnsi" w:eastAsiaTheme="minorEastAsia" w:hAnsiTheme="minorHAnsi" w:cstheme="minorBidi"/>
            <w:b w:val="0"/>
            <w:bCs w:val="0"/>
            <w:caps w:val="0"/>
            <w:sz w:val="22"/>
            <w:szCs w:val="22"/>
          </w:rPr>
          <w:tab/>
        </w:r>
        <w:r w:rsidR="00A41CAC" w:rsidRPr="00AF76FB">
          <w:rPr>
            <w:rStyle w:val="Hyperlink"/>
          </w:rPr>
          <w:t>Design Definition</w:t>
        </w:r>
        <w:r w:rsidR="00A41CAC">
          <w:tab/>
        </w:r>
        <w:r w:rsidR="00A41CAC">
          <w:fldChar w:fldCharType="begin"/>
        </w:r>
        <w:r w:rsidR="00A41CAC">
          <w:instrText xml:space="preserve"> PAGEREF _Toc14689969 \h </w:instrText>
        </w:r>
        <w:r w:rsidR="00A41CAC">
          <w:fldChar w:fldCharType="separate"/>
        </w:r>
        <w:r>
          <w:t>9</w:t>
        </w:r>
        <w:r w:rsidR="00A41CAC">
          <w:fldChar w:fldCharType="end"/>
        </w:r>
      </w:hyperlink>
    </w:p>
    <w:p w14:paraId="77B5EE03" w14:textId="1D4E656D" w:rsidR="00A41CAC" w:rsidRDefault="000673C1">
      <w:pPr>
        <w:pStyle w:val="TOC2"/>
        <w:rPr>
          <w:rFonts w:asciiTheme="minorHAnsi" w:eastAsiaTheme="minorEastAsia" w:hAnsiTheme="minorHAnsi" w:cstheme="minorBidi"/>
          <w:sz w:val="22"/>
          <w:szCs w:val="22"/>
        </w:rPr>
      </w:pPr>
      <w:hyperlink w:anchor="_Toc14689970" w:history="1">
        <w:r w:rsidR="00A41CAC" w:rsidRPr="00AF76FB">
          <w:rPr>
            <w:rStyle w:val="Hyperlink"/>
            <w14:scene3d>
              <w14:camera w14:prst="orthographicFront"/>
              <w14:lightRig w14:rig="threePt" w14:dir="t">
                <w14:rot w14:lat="0" w14:lon="0" w14:rev="0"/>
              </w14:lightRig>
            </w14:scene3d>
          </w:rPr>
          <w:t>2.1</w:t>
        </w:r>
        <w:r w:rsidR="00A41CAC">
          <w:rPr>
            <w:rFonts w:asciiTheme="minorHAnsi" w:eastAsiaTheme="minorEastAsia" w:hAnsiTheme="minorHAnsi" w:cstheme="minorBidi"/>
            <w:sz w:val="22"/>
            <w:szCs w:val="22"/>
          </w:rPr>
          <w:tab/>
        </w:r>
        <w:r w:rsidR="00A41CAC" w:rsidRPr="00AF76FB">
          <w:rPr>
            <w:rStyle w:val="Hyperlink"/>
          </w:rPr>
          <w:t>System Description</w:t>
        </w:r>
        <w:r w:rsidR="00A41CAC">
          <w:tab/>
        </w:r>
        <w:r w:rsidR="00A41CAC">
          <w:fldChar w:fldCharType="begin"/>
        </w:r>
        <w:r w:rsidR="00A41CAC">
          <w:instrText xml:space="preserve"> PAGEREF _Toc14689970 \h </w:instrText>
        </w:r>
        <w:r w:rsidR="00A41CAC">
          <w:fldChar w:fldCharType="separate"/>
        </w:r>
        <w:r>
          <w:t>9</w:t>
        </w:r>
        <w:r w:rsidR="00A41CAC">
          <w:fldChar w:fldCharType="end"/>
        </w:r>
      </w:hyperlink>
    </w:p>
    <w:p w14:paraId="1978DCA2" w14:textId="4848705F" w:rsidR="00A41CAC" w:rsidRDefault="000673C1">
      <w:pPr>
        <w:pStyle w:val="TOC3"/>
        <w:rPr>
          <w:rFonts w:asciiTheme="minorHAnsi" w:eastAsiaTheme="minorEastAsia" w:hAnsiTheme="minorHAnsi" w:cstheme="minorBidi"/>
          <w:sz w:val="22"/>
          <w:szCs w:val="22"/>
        </w:rPr>
      </w:pPr>
      <w:hyperlink w:anchor="_Toc14689971" w:history="1">
        <w:r w:rsidR="00A41CAC" w:rsidRPr="00AF76FB">
          <w:rPr>
            <w:rStyle w:val="Hyperlink"/>
          </w:rPr>
          <w:t>2.1.1</w:t>
        </w:r>
        <w:r w:rsidR="00A41CAC">
          <w:rPr>
            <w:rFonts w:asciiTheme="minorHAnsi" w:eastAsiaTheme="minorEastAsia" w:hAnsiTheme="minorHAnsi" w:cstheme="minorBidi"/>
            <w:sz w:val="22"/>
            <w:szCs w:val="22"/>
          </w:rPr>
          <w:tab/>
        </w:r>
        <w:r w:rsidR="00A41CAC" w:rsidRPr="00AF76FB">
          <w:rPr>
            <w:rStyle w:val="Hyperlink"/>
          </w:rPr>
          <w:t>Physical Architecture</w:t>
        </w:r>
        <w:r w:rsidR="00A41CAC">
          <w:tab/>
        </w:r>
        <w:r w:rsidR="00A41CAC">
          <w:fldChar w:fldCharType="begin"/>
        </w:r>
        <w:r w:rsidR="00A41CAC">
          <w:instrText xml:space="preserve"> PAGEREF _Toc14689971 \h </w:instrText>
        </w:r>
        <w:r w:rsidR="00A41CAC">
          <w:fldChar w:fldCharType="separate"/>
        </w:r>
        <w:r>
          <w:t>9</w:t>
        </w:r>
        <w:r w:rsidR="00A41CAC">
          <w:fldChar w:fldCharType="end"/>
        </w:r>
      </w:hyperlink>
    </w:p>
    <w:p w14:paraId="4CB4E9EC" w14:textId="45065DA8" w:rsidR="00A41CAC" w:rsidRDefault="000673C1">
      <w:pPr>
        <w:pStyle w:val="TOC3"/>
        <w:rPr>
          <w:rFonts w:asciiTheme="minorHAnsi" w:eastAsiaTheme="minorEastAsia" w:hAnsiTheme="minorHAnsi" w:cstheme="minorBidi"/>
          <w:sz w:val="22"/>
          <w:szCs w:val="22"/>
        </w:rPr>
      </w:pPr>
      <w:hyperlink w:anchor="_Toc14689972" w:history="1">
        <w:r w:rsidR="00A41CAC" w:rsidRPr="00AF76FB">
          <w:rPr>
            <w:rStyle w:val="Hyperlink"/>
          </w:rPr>
          <w:t>2.1.2</w:t>
        </w:r>
        <w:r w:rsidR="00A41CAC">
          <w:rPr>
            <w:rFonts w:asciiTheme="minorHAnsi" w:eastAsiaTheme="minorEastAsia" w:hAnsiTheme="minorHAnsi" w:cstheme="minorBidi"/>
            <w:sz w:val="22"/>
            <w:szCs w:val="22"/>
          </w:rPr>
          <w:tab/>
        </w:r>
        <w:r w:rsidR="00A41CAC" w:rsidRPr="00AF76FB">
          <w:rPr>
            <w:rStyle w:val="Hyperlink"/>
          </w:rPr>
          <w:t>Mass budget</w:t>
        </w:r>
        <w:r w:rsidR="00A41CAC">
          <w:tab/>
        </w:r>
        <w:r w:rsidR="00A41CAC">
          <w:fldChar w:fldCharType="begin"/>
        </w:r>
        <w:r w:rsidR="00A41CAC">
          <w:instrText xml:space="preserve"> PAGEREF _Toc14689972 \h </w:instrText>
        </w:r>
        <w:r w:rsidR="00A41CAC">
          <w:fldChar w:fldCharType="separate"/>
        </w:r>
        <w:r>
          <w:t>9</w:t>
        </w:r>
        <w:r w:rsidR="00A41CAC">
          <w:fldChar w:fldCharType="end"/>
        </w:r>
      </w:hyperlink>
    </w:p>
    <w:p w14:paraId="537EEFFB" w14:textId="003B16CA" w:rsidR="00A41CAC" w:rsidRDefault="000673C1">
      <w:pPr>
        <w:pStyle w:val="TOC2"/>
        <w:rPr>
          <w:rFonts w:asciiTheme="minorHAnsi" w:eastAsiaTheme="minorEastAsia" w:hAnsiTheme="minorHAnsi" w:cstheme="minorBidi"/>
          <w:sz w:val="22"/>
          <w:szCs w:val="22"/>
        </w:rPr>
      </w:pPr>
      <w:hyperlink w:anchor="_Toc14689973" w:history="1">
        <w:r w:rsidR="00A41CAC" w:rsidRPr="00AF76FB">
          <w:rPr>
            <w:rStyle w:val="Hyperlink"/>
            <w14:scene3d>
              <w14:camera w14:prst="orthographicFront"/>
              <w14:lightRig w14:rig="threePt" w14:dir="t">
                <w14:rot w14:lat="0" w14:lon="0" w14:rev="0"/>
              </w14:lightRig>
            </w14:scene3d>
          </w:rPr>
          <w:t>2.2</w:t>
        </w:r>
        <w:r w:rsidR="00A41CAC">
          <w:rPr>
            <w:rFonts w:asciiTheme="minorHAnsi" w:eastAsiaTheme="minorEastAsia" w:hAnsiTheme="minorHAnsi" w:cstheme="minorBidi"/>
            <w:sz w:val="22"/>
            <w:szCs w:val="22"/>
          </w:rPr>
          <w:tab/>
        </w:r>
        <w:r w:rsidR="00A41CAC" w:rsidRPr="00AF76FB">
          <w:rPr>
            <w:rStyle w:val="Hyperlink"/>
          </w:rPr>
          <w:t>Payload &amp; Subsystems Design Definition</w:t>
        </w:r>
        <w:r w:rsidR="00A41CAC">
          <w:tab/>
        </w:r>
        <w:r w:rsidR="00A41CAC">
          <w:fldChar w:fldCharType="begin"/>
        </w:r>
        <w:r w:rsidR="00A41CAC">
          <w:instrText xml:space="preserve"> PAGEREF _Toc14689973 \h </w:instrText>
        </w:r>
        <w:r w:rsidR="00A41CAC">
          <w:fldChar w:fldCharType="separate"/>
        </w:r>
        <w:r>
          <w:t>9</w:t>
        </w:r>
        <w:r w:rsidR="00A41CAC">
          <w:fldChar w:fldCharType="end"/>
        </w:r>
      </w:hyperlink>
    </w:p>
    <w:p w14:paraId="47C94394" w14:textId="660CA114" w:rsidR="00A41CAC" w:rsidRDefault="000673C1">
      <w:pPr>
        <w:pStyle w:val="TOC3"/>
        <w:rPr>
          <w:rFonts w:asciiTheme="minorHAnsi" w:eastAsiaTheme="minorEastAsia" w:hAnsiTheme="minorHAnsi" w:cstheme="minorBidi"/>
          <w:sz w:val="22"/>
          <w:szCs w:val="22"/>
        </w:rPr>
      </w:pPr>
      <w:hyperlink w:anchor="_Toc14689974" w:history="1">
        <w:r w:rsidR="00A41CAC" w:rsidRPr="00AF76FB">
          <w:rPr>
            <w:rStyle w:val="Hyperlink"/>
          </w:rPr>
          <w:t>2.2.1</w:t>
        </w:r>
        <w:r w:rsidR="00A41CAC">
          <w:rPr>
            <w:rFonts w:asciiTheme="minorHAnsi" w:eastAsiaTheme="minorEastAsia" w:hAnsiTheme="minorHAnsi" w:cstheme="minorBidi"/>
            <w:sz w:val="22"/>
            <w:szCs w:val="22"/>
          </w:rPr>
          <w:tab/>
        </w:r>
        <w:r w:rsidR="00A41CAC" w:rsidRPr="00AF76FB">
          <w:rPr>
            <w:rStyle w:val="Hyperlink"/>
          </w:rPr>
          <w:t>Payload(s)</w:t>
        </w:r>
        <w:r w:rsidR="00A41CAC">
          <w:tab/>
        </w:r>
        <w:r w:rsidR="00A41CAC">
          <w:fldChar w:fldCharType="begin"/>
        </w:r>
        <w:r w:rsidR="00A41CAC">
          <w:instrText xml:space="preserve"> PAGEREF _Toc14689974 \h </w:instrText>
        </w:r>
        <w:r w:rsidR="00A41CAC">
          <w:fldChar w:fldCharType="separate"/>
        </w:r>
        <w:r>
          <w:t>9</w:t>
        </w:r>
        <w:r w:rsidR="00A41CAC">
          <w:fldChar w:fldCharType="end"/>
        </w:r>
      </w:hyperlink>
    </w:p>
    <w:p w14:paraId="0F3264FA" w14:textId="5F126BF1" w:rsidR="00A41CAC" w:rsidRDefault="000673C1">
      <w:pPr>
        <w:pStyle w:val="TOC3"/>
        <w:rPr>
          <w:rFonts w:asciiTheme="minorHAnsi" w:eastAsiaTheme="minorEastAsia" w:hAnsiTheme="minorHAnsi" w:cstheme="minorBidi"/>
          <w:sz w:val="22"/>
          <w:szCs w:val="22"/>
        </w:rPr>
      </w:pPr>
      <w:hyperlink w:anchor="_Toc14689975" w:history="1">
        <w:r w:rsidR="00A41CAC" w:rsidRPr="00AF76FB">
          <w:rPr>
            <w:rStyle w:val="Hyperlink"/>
          </w:rPr>
          <w:t>2.2.2</w:t>
        </w:r>
        <w:r w:rsidR="00A41CAC">
          <w:rPr>
            <w:rFonts w:asciiTheme="minorHAnsi" w:eastAsiaTheme="minorEastAsia" w:hAnsiTheme="minorHAnsi" w:cstheme="minorBidi"/>
            <w:sz w:val="22"/>
            <w:szCs w:val="22"/>
          </w:rPr>
          <w:tab/>
        </w:r>
        <w:r w:rsidR="00A41CAC" w:rsidRPr="00AF76FB">
          <w:rPr>
            <w:rStyle w:val="Hyperlink"/>
          </w:rPr>
          <w:t>Attitude &amp; Orbit Control Subsystem (AOCS)</w:t>
        </w:r>
        <w:r w:rsidR="00A41CAC">
          <w:tab/>
        </w:r>
        <w:r w:rsidR="00A41CAC">
          <w:fldChar w:fldCharType="begin"/>
        </w:r>
        <w:r w:rsidR="00A41CAC">
          <w:instrText xml:space="preserve"> PAGEREF _Toc14689975 \h </w:instrText>
        </w:r>
        <w:r w:rsidR="00A41CAC">
          <w:fldChar w:fldCharType="separate"/>
        </w:r>
        <w:r>
          <w:t>10</w:t>
        </w:r>
        <w:r w:rsidR="00A41CAC">
          <w:fldChar w:fldCharType="end"/>
        </w:r>
      </w:hyperlink>
    </w:p>
    <w:p w14:paraId="1B5886FE" w14:textId="09E6B0A8" w:rsidR="00A41CAC" w:rsidRDefault="000673C1">
      <w:pPr>
        <w:pStyle w:val="TOC3"/>
        <w:rPr>
          <w:rFonts w:asciiTheme="minorHAnsi" w:eastAsiaTheme="minorEastAsia" w:hAnsiTheme="minorHAnsi" w:cstheme="minorBidi"/>
          <w:sz w:val="22"/>
          <w:szCs w:val="22"/>
        </w:rPr>
      </w:pPr>
      <w:hyperlink w:anchor="_Toc14689976" w:history="1">
        <w:r w:rsidR="00A41CAC" w:rsidRPr="00AF76FB">
          <w:rPr>
            <w:rStyle w:val="Hyperlink"/>
          </w:rPr>
          <w:t>2.2.3</w:t>
        </w:r>
        <w:r w:rsidR="00A41CAC">
          <w:rPr>
            <w:rFonts w:asciiTheme="minorHAnsi" w:eastAsiaTheme="minorEastAsia" w:hAnsiTheme="minorHAnsi" w:cstheme="minorBidi"/>
            <w:sz w:val="22"/>
            <w:szCs w:val="22"/>
          </w:rPr>
          <w:tab/>
        </w:r>
        <w:r w:rsidR="00A41CAC" w:rsidRPr="00AF76FB">
          <w:rPr>
            <w:rStyle w:val="Hyperlink"/>
          </w:rPr>
          <w:t>Electrical Power Subsystem (EPS)</w:t>
        </w:r>
        <w:r w:rsidR="00A41CAC">
          <w:tab/>
        </w:r>
        <w:r w:rsidR="00A41CAC">
          <w:fldChar w:fldCharType="begin"/>
        </w:r>
        <w:r w:rsidR="00A41CAC">
          <w:instrText xml:space="preserve"> PAGEREF _Toc14689976 \h </w:instrText>
        </w:r>
        <w:r w:rsidR="00A41CAC">
          <w:fldChar w:fldCharType="separate"/>
        </w:r>
        <w:r>
          <w:t>10</w:t>
        </w:r>
        <w:r w:rsidR="00A41CAC">
          <w:fldChar w:fldCharType="end"/>
        </w:r>
      </w:hyperlink>
    </w:p>
    <w:p w14:paraId="2E3F6C48" w14:textId="664AB038" w:rsidR="00A41CAC" w:rsidRDefault="000673C1">
      <w:pPr>
        <w:pStyle w:val="TOC3"/>
        <w:rPr>
          <w:rFonts w:asciiTheme="minorHAnsi" w:eastAsiaTheme="minorEastAsia" w:hAnsiTheme="minorHAnsi" w:cstheme="minorBidi"/>
          <w:sz w:val="22"/>
          <w:szCs w:val="22"/>
        </w:rPr>
      </w:pPr>
      <w:hyperlink w:anchor="_Toc14689977" w:history="1">
        <w:r w:rsidR="00A41CAC" w:rsidRPr="00AF76FB">
          <w:rPr>
            <w:rStyle w:val="Hyperlink"/>
          </w:rPr>
          <w:t>2.2.4</w:t>
        </w:r>
        <w:r w:rsidR="00A41CAC">
          <w:rPr>
            <w:rFonts w:asciiTheme="minorHAnsi" w:eastAsiaTheme="minorEastAsia" w:hAnsiTheme="minorHAnsi" w:cstheme="minorBidi"/>
            <w:sz w:val="22"/>
            <w:szCs w:val="22"/>
          </w:rPr>
          <w:tab/>
        </w:r>
        <w:r w:rsidR="00A41CAC" w:rsidRPr="00AF76FB">
          <w:rPr>
            <w:rStyle w:val="Hyperlink"/>
          </w:rPr>
          <w:t>On-board Data Handling (OBDH) and On-board Software architecture (OBSW)</w:t>
        </w:r>
        <w:r w:rsidR="00A41CAC">
          <w:tab/>
        </w:r>
        <w:r w:rsidR="00A41CAC">
          <w:fldChar w:fldCharType="begin"/>
        </w:r>
        <w:r w:rsidR="00A41CAC">
          <w:instrText xml:space="preserve"> PAGEREF _Toc14689977 \h </w:instrText>
        </w:r>
        <w:r w:rsidR="00A41CAC">
          <w:fldChar w:fldCharType="separate"/>
        </w:r>
        <w:r>
          <w:t>11</w:t>
        </w:r>
        <w:r w:rsidR="00A41CAC">
          <w:fldChar w:fldCharType="end"/>
        </w:r>
      </w:hyperlink>
    </w:p>
    <w:p w14:paraId="5229CDDD" w14:textId="165D4F7B" w:rsidR="00A41CAC" w:rsidRDefault="000673C1">
      <w:pPr>
        <w:pStyle w:val="TOC3"/>
        <w:rPr>
          <w:rFonts w:asciiTheme="minorHAnsi" w:eastAsiaTheme="minorEastAsia" w:hAnsiTheme="minorHAnsi" w:cstheme="minorBidi"/>
          <w:sz w:val="22"/>
          <w:szCs w:val="22"/>
        </w:rPr>
      </w:pPr>
      <w:hyperlink w:anchor="_Toc14689978" w:history="1">
        <w:r w:rsidR="00A41CAC" w:rsidRPr="00AF76FB">
          <w:rPr>
            <w:rStyle w:val="Hyperlink"/>
          </w:rPr>
          <w:t>2.2.5</w:t>
        </w:r>
        <w:r w:rsidR="00A41CAC">
          <w:rPr>
            <w:rFonts w:asciiTheme="minorHAnsi" w:eastAsiaTheme="minorEastAsia" w:hAnsiTheme="minorHAnsi" w:cstheme="minorBidi"/>
            <w:sz w:val="22"/>
            <w:szCs w:val="22"/>
          </w:rPr>
          <w:tab/>
        </w:r>
        <w:r w:rsidR="00A41CAC" w:rsidRPr="00AF76FB">
          <w:rPr>
            <w:rStyle w:val="Hyperlink"/>
          </w:rPr>
          <w:t>Telemetry, Tracking and Communications (TT&amp;C) subsystem</w:t>
        </w:r>
        <w:r w:rsidR="00A41CAC">
          <w:tab/>
        </w:r>
        <w:r w:rsidR="00A41CAC">
          <w:fldChar w:fldCharType="begin"/>
        </w:r>
        <w:r w:rsidR="00A41CAC">
          <w:instrText xml:space="preserve"> PAGEREF _Toc14689978 \h </w:instrText>
        </w:r>
        <w:r w:rsidR="00A41CAC">
          <w:fldChar w:fldCharType="separate"/>
        </w:r>
        <w:r>
          <w:t>11</w:t>
        </w:r>
        <w:r w:rsidR="00A41CAC">
          <w:fldChar w:fldCharType="end"/>
        </w:r>
      </w:hyperlink>
    </w:p>
    <w:p w14:paraId="28CB6A9B" w14:textId="571DB977" w:rsidR="00A41CAC" w:rsidRDefault="000673C1">
      <w:pPr>
        <w:pStyle w:val="TOC3"/>
        <w:rPr>
          <w:rFonts w:asciiTheme="minorHAnsi" w:eastAsiaTheme="minorEastAsia" w:hAnsiTheme="minorHAnsi" w:cstheme="minorBidi"/>
          <w:sz w:val="22"/>
          <w:szCs w:val="22"/>
        </w:rPr>
      </w:pPr>
      <w:hyperlink w:anchor="_Toc14689979" w:history="1">
        <w:r w:rsidR="00A41CAC" w:rsidRPr="00AF76FB">
          <w:rPr>
            <w:rStyle w:val="Hyperlink"/>
          </w:rPr>
          <w:t>2.2.6</w:t>
        </w:r>
        <w:r w:rsidR="00A41CAC">
          <w:rPr>
            <w:rFonts w:asciiTheme="minorHAnsi" w:eastAsiaTheme="minorEastAsia" w:hAnsiTheme="minorHAnsi" w:cstheme="minorBidi"/>
            <w:sz w:val="22"/>
            <w:szCs w:val="22"/>
          </w:rPr>
          <w:tab/>
        </w:r>
        <w:r w:rsidR="00A41CAC" w:rsidRPr="00AF76FB">
          <w:rPr>
            <w:rStyle w:val="Hyperlink"/>
          </w:rPr>
          <w:t>Structures and Mechanisms</w:t>
        </w:r>
        <w:r w:rsidR="00A41CAC">
          <w:tab/>
        </w:r>
        <w:r w:rsidR="00A41CAC">
          <w:fldChar w:fldCharType="begin"/>
        </w:r>
        <w:r w:rsidR="00A41CAC">
          <w:instrText xml:space="preserve"> PAGEREF _Toc14689979 \h </w:instrText>
        </w:r>
        <w:r w:rsidR="00A41CAC">
          <w:fldChar w:fldCharType="separate"/>
        </w:r>
        <w:r>
          <w:t>12</w:t>
        </w:r>
        <w:r w:rsidR="00A41CAC">
          <w:fldChar w:fldCharType="end"/>
        </w:r>
      </w:hyperlink>
    </w:p>
    <w:p w14:paraId="1EC5958D" w14:textId="196DC3B5" w:rsidR="00A41CAC" w:rsidRDefault="000673C1">
      <w:pPr>
        <w:pStyle w:val="TOC3"/>
        <w:rPr>
          <w:rFonts w:asciiTheme="minorHAnsi" w:eastAsiaTheme="minorEastAsia" w:hAnsiTheme="minorHAnsi" w:cstheme="minorBidi"/>
          <w:sz w:val="22"/>
          <w:szCs w:val="22"/>
        </w:rPr>
      </w:pPr>
      <w:hyperlink w:anchor="_Toc14689980" w:history="1">
        <w:r w:rsidR="00A41CAC" w:rsidRPr="00AF76FB">
          <w:rPr>
            <w:rStyle w:val="Hyperlink"/>
          </w:rPr>
          <w:t>2.2.7</w:t>
        </w:r>
        <w:r w:rsidR="00A41CAC">
          <w:rPr>
            <w:rFonts w:asciiTheme="minorHAnsi" w:eastAsiaTheme="minorEastAsia" w:hAnsiTheme="minorHAnsi" w:cstheme="minorBidi"/>
            <w:sz w:val="22"/>
            <w:szCs w:val="22"/>
          </w:rPr>
          <w:tab/>
        </w:r>
        <w:r w:rsidR="00A41CAC" w:rsidRPr="00AF76FB">
          <w:rPr>
            <w:rStyle w:val="Hyperlink"/>
          </w:rPr>
          <w:t>Thermal control</w:t>
        </w:r>
        <w:r w:rsidR="00A41CAC">
          <w:tab/>
        </w:r>
        <w:r w:rsidR="00A41CAC">
          <w:fldChar w:fldCharType="begin"/>
        </w:r>
        <w:r w:rsidR="00A41CAC">
          <w:instrText xml:space="preserve"> PAGEREF _Toc14689980 \h </w:instrText>
        </w:r>
        <w:r w:rsidR="00A41CAC">
          <w:fldChar w:fldCharType="separate"/>
        </w:r>
        <w:r>
          <w:t>12</w:t>
        </w:r>
        <w:r w:rsidR="00A41CAC">
          <w:fldChar w:fldCharType="end"/>
        </w:r>
      </w:hyperlink>
    </w:p>
    <w:p w14:paraId="1D070283" w14:textId="21D65C99" w:rsidR="00A41CAC" w:rsidRDefault="000673C1">
      <w:pPr>
        <w:pStyle w:val="TOC3"/>
        <w:rPr>
          <w:rFonts w:asciiTheme="minorHAnsi" w:eastAsiaTheme="minorEastAsia" w:hAnsiTheme="minorHAnsi" w:cstheme="minorBidi"/>
          <w:sz w:val="22"/>
          <w:szCs w:val="22"/>
        </w:rPr>
      </w:pPr>
      <w:hyperlink w:anchor="_Toc14689981" w:history="1">
        <w:r w:rsidR="00A41CAC" w:rsidRPr="00AF76FB">
          <w:rPr>
            <w:rStyle w:val="Hyperlink"/>
          </w:rPr>
          <w:t>2.2.8</w:t>
        </w:r>
        <w:r w:rsidR="00A41CAC">
          <w:rPr>
            <w:rFonts w:asciiTheme="minorHAnsi" w:eastAsiaTheme="minorEastAsia" w:hAnsiTheme="minorHAnsi" w:cstheme="minorBidi"/>
            <w:sz w:val="22"/>
            <w:szCs w:val="22"/>
          </w:rPr>
          <w:tab/>
        </w:r>
        <w:r w:rsidR="00A41CAC" w:rsidRPr="00AF76FB">
          <w:rPr>
            <w:rStyle w:val="Hyperlink"/>
          </w:rPr>
          <w:t>Propulsion (when applicable)</w:t>
        </w:r>
        <w:r w:rsidR="00A41CAC">
          <w:tab/>
        </w:r>
        <w:r w:rsidR="00A41CAC">
          <w:fldChar w:fldCharType="begin"/>
        </w:r>
        <w:r w:rsidR="00A41CAC">
          <w:instrText xml:space="preserve"> PAGEREF _Toc14689981 \h </w:instrText>
        </w:r>
        <w:r w:rsidR="00A41CAC">
          <w:fldChar w:fldCharType="separate"/>
        </w:r>
        <w:r>
          <w:t>12</w:t>
        </w:r>
        <w:r w:rsidR="00A41CAC">
          <w:fldChar w:fldCharType="end"/>
        </w:r>
      </w:hyperlink>
    </w:p>
    <w:p w14:paraId="30F82F96" w14:textId="4EEBF590" w:rsidR="00A41CAC" w:rsidRDefault="000673C1">
      <w:pPr>
        <w:pStyle w:val="TOC3"/>
        <w:rPr>
          <w:rFonts w:asciiTheme="minorHAnsi" w:eastAsiaTheme="minorEastAsia" w:hAnsiTheme="minorHAnsi" w:cstheme="minorBidi"/>
          <w:sz w:val="22"/>
          <w:szCs w:val="22"/>
        </w:rPr>
      </w:pPr>
      <w:hyperlink w:anchor="_Toc14689982" w:history="1">
        <w:r w:rsidR="00A41CAC" w:rsidRPr="00AF76FB">
          <w:rPr>
            <w:rStyle w:val="Hyperlink"/>
          </w:rPr>
          <w:t>2.2.9</w:t>
        </w:r>
        <w:r w:rsidR="00A41CAC">
          <w:rPr>
            <w:rFonts w:asciiTheme="minorHAnsi" w:eastAsiaTheme="minorEastAsia" w:hAnsiTheme="minorHAnsi" w:cstheme="minorBidi"/>
            <w:sz w:val="22"/>
            <w:szCs w:val="22"/>
          </w:rPr>
          <w:tab/>
        </w:r>
        <w:r w:rsidR="00A41CAC" w:rsidRPr="00AF76FB">
          <w:rPr>
            <w:rStyle w:val="Hyperlink"/>
          </w:rPr>
          <w:t>Grounding Scheme (EMC/EMI)</w:t>
        </w:r>
        <w:r w:rsidR="00A41CAC">
          <w:tab/>
        </w:r>
        <w:r w:rsidR="00A41CAC">
          <w:fldChar w:fldCharType="begin"/>
        </w:r>
        <w:r w:rsidR="00A41CAC">
          <w:instrText xml:space="preserve"> PAGEREF _Toc14689982 \h </w:instrText>
        </w:r>
        <w:r w:rsidR="00A41CAC">
          <w:fldChar w:fldCharType="separate"/>
        </w:r>
        <w:r>
          <w:t>12</w:t>
        </w:r>
        <w:r w:rsidR="00A41CAC">
          <w:fldChar w:fldCharType="end"/>
        </w:r>
      </w:hyperlink>
    </w:p>
    <w:p w14:paraId="3C4658B9" w14:textId="3AA020FB" w:rsidR="00A41CAC" w:rsidRDefault="000673C1">
      <w:pPr>
        <w:pStyle w:val="TOC3"/>
        <w:tabs>
          <w:tab w:val="left" w:pos="960"/>
        </w:tabs>
        <w:rPr>
          <w:rFonts w:asciiTheme="minorHAnsi" w:eastAsiaTheme="minorEastAsia" w:hAnsiTheme="minorHAnsi" w:cstheme="minorBidi"/>
          <w:sz w:val="22"/>
          <w:szCs w:val="22"/>
        </w:rPr>
      </w:pPr>
      <w:hyperlink w:anchor="_Toc14689983" w:history="1">
        <w:r w:rsidR="00A41CAC" w:rsidRPr="00AF76FB">
          <w:rPr>
            <w:rStyle w:val="Hyperlink"/>
          </w:rPr>
          <w:t>2.2.10</w:t>
        </w:r>
        <w:r w:rsidR="00A41CAC">
          <w:rPr>
            <w:rFonts w:asciiTheme="minorHAnsi" w:eastAsiaTheme="minorEastAsia" w:hAnsiTheme="minorHAnsi" w:cstheme="minorBidi"/>
            <w:sz w:val="22"/>
            <w:szCs w:val="22"/>
          </w:rPr>
          <w:tab/>
        </w:r>
        <w:r w:rsidR="00A41CAC" w:rsidRPr="00AF76FB">
          <w:rPr>
            <w:rStyle w:val="Hyperlink"/>
          </w:rPr>
          <w:t>Ground Segment</w:t>
        </w:r>
        <w:r w:rsidR="00A41CAC">
          <w:tab/>
        </w:r>
        <w:r w:rsidR="00A41CAC">
          <w:fldChar w:fldCharType="begin"/>
        </w:r>
        <w:r w:rsidR="00A41CAC">
          <w:instrText xml:space="preserve"> PAGEREF _Toc14689983 \h </w:instrText>
        </w:r>
        <w:r w:rsidR="00A41CAC">
          <w:fldChar w:fldCharType="separate"/>
        </w:r>
        <w:r>
          <w:t>13</w:t>
        </w:r>
        <w:r w:rsidR="00A41CAC">
          <w:fldChar w:fldCharType="end"/>
        </w:r>
      </w:hyperlink>
    </w:p>
    <w:p w14:paraId="71C672C4" w14:textId="40ED82F5" w:rsidR="00A41CAC" w:rsidRDefault="000673C1">
      <w:pPr>
        <w:pStyle w:val="TOC2"/>
        <w:rPr>
          <w:rFonts w:asciiTheme="minorHAnsi" w:eastAsiaTheme="minorEastAsia" w:hAnsiTheme="minorHAnsi" w:cstheme="minorBidi"/>
          <w:sz w:val="22"/>
          <w:szCs w:val="22"/>
        </w:rPr>
      </w:pPr>
      <w:hyperlink w:anchor="_Toc14689984" w:history="1">
        <w:r w:rsidR="00A41CAC" w:rsidRPr="00AF76FB">
          <w:rPr>
            <w:rStyle w:val="Hyperlink"/>
            <w14:scene3d>
              <w14:camera w14:prst="orthographicFront"/>
              <w14:lightRig w14:rig="threePt" w14:dir="t">
                <w14:rot w14:lat="0" w14:lon="0" w14:rev="0"/>
              </w14:lightRig>
            </w14:scene3d>
          </w:rPr>
          <w:t>2.3</w:t>
        </w:r>
        <w:r w:rsidR="00A41CAC">
          <w:rPr>
            <w:rFonts w:asciiTheme="minorHAnsi" w:eastAsiaTheme="minorEastAsia" w:hAnsiTheme="minorHAnsi" w:cstheme="minorBidi"/>
            <w:sz w:val="22"/>
            <w:szCs w:val="22"/>
          </w:rPr>
          <w:tab/>
        </w:r>
        <w:r w:rsidR="00A41CAC" w:rsidRPr="00AF76FB">
          <w:rPr>
            <w:rStyle w:val="Hyperlink"/>
          </w:rPr>
          <w:t>Technical Requirements Specification</w:t>
        </w:r>
        <w:r w:rsidR="00A41CAC">
          <w:tab/>
        </w:r>
        <w:r w:rsidR="00A41CAC">
          <w:fldChar w:fldCharType="begin"/>
        </w:r>
        <w:r w:rsidR="00A41CAC">
          <w:instrText xml:space="preserve"> PAGEREF _Toc14689984 \h </w:instrText>
        </w:r>
        <w:r w:rsidR="00A41CAC">
          <w:fldChar w:fldCharType="separate"/>
        </w:r>
        <w:r>
          <w:t>13</w:t>
        </w:r>
        <w:r w:rsidR="00A41CAC">
          <w:fldChar w:fldCharType="end"/>
        </w:r>
      </w:hyperlink>
    </w:p>
    <w:p w14:paraId="652DC6EE" w14:textId="2A393961" w:rsidR="00A41CAC" w:rsidRDefault="000673C1">
      <w:pPr>
        <w:pStyle w:val="TOC2"/>
        <w:rPr>
          <w:rFonts w:asciiTheme="minorHAnsi" w:eastAsiaTheme="minorEastAsia" w:hAnsiTheme="minorHAnsi" w:cstheme="minorBidi"/>
          <w:sz w:val="22"/>
          <w:szCs w:val="22"/>
        </w:rPr>
      </w:pPr>
      <w:hyperlink w:anchor="_Toc14689985" w:history="1">
        <w:r w:rsidR="00A41CAC" w:rsidRPr="00AF76FB">
          <w:rPr>
            <w:rStyle w:val="Hyperlink"/>
            <w14:scene3d>
              <w14:camera w14:prst="orthographicFront"/>
              <w14:lightRig w14:rig="threePt" w14:dir="t">
                <w14:rot w14:lat="0" w14:lon="0" w14:rev="0"/>
              </w14:lightRig>
            </w14:scene3d>
          </w:rPr>
          <w:t>2.4</w:t>
        </w:r>
        <w:r w:rsidR="00A41CAC">
          <w:rPr>
            <w:rFonts w:asciiTheme="minorHAnsi" w:eastAsiaTheme="minorEastAsia" w:hAnsiTheme="minorHAnsi" w:cstheme="minorBidi"/>
            <w:sz w:val="22"/>
            <w:szCs w:val="22"/>
          </w:rPr>
          <w:tab/>
        </w:r>
        <w:r w:rsidR="00A41CAC" w:rsidRPr="00AF76FB">
          <w:rPr>
            <w:rStyle w:val="Hyperlink"/>
          </w:rPr>
          <w:t>Technical challenges</w:t>
        </w:r>
        <w:r w:rsidR="00A41CAC">
          <w:tab/>
        </w:r>
        <w:r w:rsidR="00A41CAC">
          <w:fldChar w:fldCharType="begin"/>
        </w:r>
        <w:r w:rsidR="00A41CAC">
          <w:instrText xml:space="preserve"> PAGEREF _Toc14689985 \h </w:instrText>
        </w:r>
        <w:r w:rsidR="00A41CAC">
          <w:fldChar w:fldCharType="separate"/>
        </w:r>
        <w:r>
          <w:t>13</w:t>
        </w:r>
        <w:r w:rsidR="00A41CAC">
          <w:fldChar w:fldCharType="end"/>
        </w:r>
      </w:hyperlink>
    </w:p>
    <w:p w14:paraId="283590DF" w14:textId="0042B791" w:rsidR="00A41CAC" w:rsidRDefault="000673C1">
      <w:pPr>
        <w:pStyle w:val="TOC1"/>
        <w:rPr>
          <w:rFonts w:asciiTheme="minorHAnsi" w:eastAsiaTheme="minorEastAsia" w:hAnsiTheme="minorHAnsi" w:cstheme="minorBidi"/>
          <w:b w:val="0"/>
          <w:bCs w:val="0"/>
          <w:caps w:val="0"/>
          <w:sz w:val="22"/>
          <w:szCs w:val="22"/>
        </w:rPr>
      </w:pPr>
      <w:hyperlink w:anchor="_Toc14689986" w:history="1">
        <w:r w:rsidR="00A41CAC" w:rsidRPr="00AF76FB">
          <w:rPr>
            <w:rStyle w:val="Hyperlink"/>
          </w:rPr>
          <w:t>3</w:t>
        </w:r>
        <w:r w:rsidR="00A41CAC">
          <w:rPr>
            <w:rFonts w:asciiTheme="minorHAnsi" w:eastAsiaTheme="minorEastAsia" w:hAnsiTheme="minorHAnsi" w:cstheme="minorBidi"/>
            <w:b w:val="0"/>
            <w:bCs w:val="0"/>
            <w:caps w:val="0"/>
            <w:sz w:val="22"/>
            <w:szCs w:val="22"/>
          </w:rPr>
          <w:tab/>
        </w:r>
        <w:r w:rsidR="00A41CAC" w:rsidRPr="00AF76FB">
          <w:rPr>
            <w:rStyle w:val="Hyperlink"/>
          </w:rPr>
          <w:t>Assembly, Integration and Verification</w:t>
        </w:r>
        <w:r w:rsidR="00A41CAC">
          <w:tab/>
        </w:r>
        <w:r w:rsidR="00A41CAC">
          <w:fldChar w:fldCharType="begin"/>
        </w:r>
        <w:r w:rsidR="00A41CAC">
          <w:instrText xml:space="preserve"> PAGEREF _Toc14689986 \h </w:instrText>
        </w:r>
        <w:r w:rsidR="00A41CAC">
          <w:fldChar w:fldCharType="separate"/>
        </w:r>
        <w:r>
          <w:t>14</w:t>
        </w:r>
        <w:r w:rsidR="00A41CAC">
          <w:fldChar w:fldCharType="end"/>
        </w:r>
      </w:hyperlink>
    </w:p>
    <w:p w14:paraId="2A0390E2" w14:textId="0A4E0D25" w:rsidR="00A41CAC" w:rsidRDefault="000673C1">
      <w:pPr>
        <w:pStyle w:val="TOC2"/>
        <w:rPr>
          <w:rFonts w:asciiTheme="minorHAnsi" w:eastAsiaTheme="minorEastAsia" w:hAnsiTheme="minorHAnsi" w:cstheme="minorBidi"/>
          <w:sz w:val="22"/>
          <w:szCs w:val="22"/>
        </w:rPr>
      </w:pPr>
      <w:hyperlink w:anchor="_Toc14689987" w:history="1">
        <w:r w:rsidR="00A41CAC" w:rsidRPr="00AF76FB">
          <w:rPr>
            <w:rStyle w:val="Hyperlink"/>
            <w14:scene3d>
              <w14:camera w14:prst="orthographicFront"/>
              <w14:lightRig w14:rig="threePt" w14:dir="t">
                <w14:rot w14:lat="0" w14:lon="0" w14:rev="0"/>
              </w14:lightRig>
            </w14:scene3d>
          </w:rPr>
          <w:t>3.1</w:t>
        </w:r>
        <w:r w:rsidR="00A41CAC">
          <w:rPr>
            <w:rFonts w:asciiTheme="minorHAnsi" w:eastAsiaTheme="minorEastAsia" w:hAnsiTheme="minorHAnsi" w:cstheme="minorBidi"/>
            <w:sz w:val="22"/>
            <w:szCs w:val="22"/>
          </w:rPr>
          <w:tab/>
        </w:r>
        <w:r w:rsidR="00A41CAC" w:rsidRPr="00AF76FB">
          <w:rPr>
            <w:rStyle w:val="Hyperlink"/>
          </w:rPr>
          <w:t>Model Philosophy</w:t>
        </w:r>
        <w:r w:rsidR="00A41CAC">
          <w:tab/>
        </w:r>
        <w:r w:rsidR="00A41CAC">
          <w:fldChar w:fldCharType="begin"/>
        </w:r>
        <w:r w:rsidR="00A41CAC">
          <w:instrText xml:space="preserve"> PAGEREF _Toc14689987 \h </w:instrText>
        </w:r>
        <w:r w:rsidR="00A41CAC">
          <w:fldChar w:fldCharType="separate"/>
        </w:r>
        <w:r>
          <w:t>14</w:t>
        </w:r>
        <w:r w:rsidR="00A41CAC">
          <w:fldChar w:fldCharType="end"/>
        </w:r>
      </w:hyperlink>
    </w:p>
    <w:p w14:paraId="65D9E7B8" w14:textId="3543ADD1" w:rsidR="00A41CAC" w:rsidRDefault="000673C1">
      <w:pPr>
        <w:pStyle w:val="TOC2"/>
        <w:rPr>
          <w:rFonts w:asciiTheme="minorHAnsi" w:eastAsiaTheme="minorEastAsia" w:hAnsiTheme="minorHAnsi" w:cstheme="minorBidi"/>
          <w:sz w:val="22"/>
          <w:szCs w:val="22"/>
        </w:rPr>
      </w:pPr>
      <w:hyperlink w:anchor="_Toc14689988" w:history="1">
        <w:r w:rsidR="00A41CAC" w:rsidRPr="00AF76FB">
          <w:rPr>
            <w:rStyle w:val="Hyperlink"/>
            <w14:scene3d>
              <w14:camera w14:prst="orthographicFront"/>
              <w14:lightRig w14:rig="threePt" w14:dir="t">
                <w14:rot w14:lat="0" w14:lon="0" w14:rev="0"/>
              </w14:lightRig>
            </w14:scene3d>
          </w:rPr>
          <w:t>3.2</w:t>
        </w:r>
        <w:r w:rsidR="00A41CAC">
          <w:rPr>
            <w:rFonts w:asciiTheme="minorHAnsi" w:eastAsiaTheme="minorEastAsia" w:hAnsiTheme="minorHAnsi" w:cstheme="minorBidi"/>
            <w:sz w:val="22"/>
            <w:szCs w:val="22"/>
          </w:rPr>
          <w:tab/>
        </w:r>
        <w:r w:rsidR="00A41CAC" w:rsidRPr="00AF76FB">
          <w:rPr>
            <w:rStyle w:val="Hyperlink"/>
          </w:rPr>
          <w:t>AIV Activities</w:t>
        </w:r>
        <w:r w:rsidR="00A41CAC">
          <w:tab/>
        </w:r>
        <w:r w:rsidR="00A41CAC">
          <w:fldChar w:fldCharType="begin"/>
        </w:r>
        <w:r w:rsidR="00A41CAC">
          <w:instrText xml:space="preserve"> PAGEREF _Toc14689988 \h </w:instrText>
        </w:r>
        <w:r w:rsidR="00A41CAC">
          <w:fldChar w:fldCharType="separate"/>
        </w:r>
        <w:r>
          <w:t>14</w:t>
        </w:r>
        <w:r w:rsidR="00A41CAC">
          <w:fldChar w:fldCharType="end"/>
        </w:r>
      </w:hyperlink>
    </w:p>
    <w:p w14:paraId="739B71D4" w14:textId="612861AF" w:rsidR="00A41CAC" w:rsidRDefault="000673C1">
      <w:pPr>
        <w:pStyle w:val="TOC2"/>
        <w:rPr>
          <w:rFonts w:asciiTheme="minorHAnsi" w:eastAsiaTheme="minorEastAsia" w:hAnsiTheme="minorHAnsi" w:cstheme="minorBidi"/>
          <w:sz w:val="22"/>
          <w:szCs w:val="22"/>
        </w:rPr>
      </w:pPr>
      <w:hyperlink w:anchor="_Toc14689989" w:history="1">
        <w:r w:rsidR="00A41CAC" w:rsidRPr="00AF76FB">
          <w:rPr>
            <w:rStyle w:val="Hyperlink"/>
            <w14:scene3d>
              <w14:camera w14:prst="orthographicFront"/>
              <w14:lightRig w14:rig="threePt" w14:dir="t">
                <w14:rot w14:lat="0" w14:lon="0" w14:rev="0"/>
              </w14:lightRig>
            </w14:scene3d>
          </w:rPr>
          <w:t>3.3</w:t>
        </w:r>
        <w:r w:rsidR="00A41CAC">
          <w:rPr>
            <w:rFonts w:asciiTheme="minorHAnsi" w:eastAsiaTheme="minorEastAsia" w:hAnsiTheme="minorHAnsi" w:cstheme="minorBidi"/>
            <w:sz w:val="22"/>
            <w:szCs w:val="22"/>
          </w:rPr>
          <w:tab/>
        </w:r>
        <w:r w:rsidR="00A41CAC" w:rsidRPr="00AF76FB">
          <w:rPr>
            <w:rStyle w:val="Hyperlink"/>
          </w:rPr>
          <w:t>Processes applied</w:t>
        </w:r>
        <w:r w:rsidR="00A41CAC">
          <w:tab/>
        </w:r>
        <w:r w:rsidR="00A41CAC">
          <w:fldChar w:fldCharType="begin"/>
        </w:r>
        <w:r w:rsidR="00A41CAC">
          <w:instrText xml:space="preserve"> PAGEREF _Toc14689989 \h </w:instrText>
        </w:r>
        <w:r w:rsidR="00A41CAC">
          <w:fldChar w:fldCharType="separate"/>
        </w:r>
        <w:r>
          <w:t>14</w:t>
        </w:r>
        <w:r w:rsidR="00A41CAC">
          <w:fldChar w:fldCharType="end"/>
        </w:r>
      </w:hyperlink>
    </w:p>
    <w:p w14:paraId="2D6AD91D" w14:textId="37E3D4F1" w:rsidR="00A41CAC" w:rsidRDefault="000673C1">
      <w:pPr>
        <w:pStyle w:val="TOC2"/>
        <w:rPr>
          <w:rFonts w:asciiTheme="minorHAnsi" w:eastAsiaTheme="minorEastAsia" w:hAnsiTheme="minorHAnsi" w:cstheme="minorBidi"/>
          <w:sz w:val="22"/>
          <w:szCs w:val="22"/>
        </w:rPr>
      </w:pPr>
      <w:hyperlink w:anchor="_Toc14689990" w:history="1">
        <w:r w:rsidR="00A41CAC" w:rsidRPr="00AF76FB">
          <w:rPr>
            <w:rStyle w:val="Hyperlink"/>
            <w14:scene3d>
              <w14:camera w14:prst="orthographicFront"/>
              <w14:lightRig w14:rig="threePt" w14:dir="t">
                <w14:rot w14:lat="0" w14:lon="0" w14:rev="0"/>
              </w14:lightRig>
            </w14:scene3d>
          </w:rPr>
          <w:t>3.4</w:t>
        </w:r>
        <w:r w:rsidR="00A41CAC">
          <w:rPr>
            <w:rFonts w:asciiTheme="minorHAnsi" w:eastAsiaTheme="minorEastAsia" w:hAnsiTheme="minorHAnsi" w:cstheme="minorBidi"/>
            <w:sz w:val="22"/>
            <w:szCs w:val="22"/>
          </w:rPr>
          <w:tab/>
        </w:r>
        <w:r w:rsidR="00A41CAC" w:rsidRPr="00AF76FB">
          <w:rPr>
            <w:rStyle w:val="Hyperlink"/>
          </w:rPr>
          <w:t>Development Status Overview</w:t>
        </w:r>
        <w:r w:rsidR="00A41CAC">
          <w:tab/>
        </w:r>
        <w:r w:rsidR="00A41CAC">
          <w:fldChar w:fldCharType="begin"/>
        </w:r>
        <w:r w:rsidR="00A41CAC">
          <w:instrText xml:space="preserve"> PAGEREF _Toc14689990 \h </w:instrText>
        </w:r>
        <w:r w:rsidR="00A41CAC">
          <w:fldChar w:fldCharType="separate"/>
        </w:r>
        <w:r>
          <w:t>15</w:t>
        </w:r>
        <w:r w:rsidR="00A41CAC">
          <w:fldChar w:fldCharType="end"/>
        </w:r>
      </w:hyperlink>
    </w:p>
    <w:p w14:paraId="7717F431" w14:textId="1970BB7A" w:rsidR="00A41CAC" w:rsidRDefault="000673C1">
      <w:pPr>
        <w:pStyle w:val="TOC2"/>
        <w:rPr>
          <w:rFonts w:asciiTheme="minorHAnsi" w:eastAsiaTheme="minorEastAsia" w:hAnsiTheme="minorHAnsi" w:cstheme="minorBidi"/>
          <w:sz w:val="22"/>
          <w:szCs w:val="22"/>
        </w:rPr>
      </w:pPr>
      <w:hyperlink w:anchor="_Toc14689991" w:history="1">
        <w:r w:rsidR="00A41CAC" w:rsidRPr="00AF76FB">
          <w:rPr>
            <w:rStyle w:val="Hyperlink"/>
            <w14:scene3d>
              <w14:camera w14:prst="orthographicFront"/>
              <w14:lightRig w14:rig="threePt" w14:dir="t">
                <w14:rot w14:lat="0" w14:lon="0" w14:rev="0"/>
              </w14:lightRig>
            </w14:scene3d>
          </w:rPr>
          <w:t>3.5</w:t>
        </w:r>
        <w:r w:rsidR="00A41CAC">
          <w:rPr>
            <w:rFonts w:asciiTheme="minorHAnsi" w:eastAsiaTheme="minorEastAsia" w:hAnsiTheme="minorHAnsi" w:cstheme="minorBidi"/>
            <w:sz w:val="22"/>
            <w:szCs w:val="22"/>
          </w:rPr>
          <w:tab/>
        </w:r>
        <w:r w:rsidR="00A41CAC" w:rsidRPr="00AF76FB">
          <w:rPr>
            <w:rStyle w:val="Hyperlink"/>
          </w:rPr>
          <w:t>Facilities and Ground Support Equipment</w:t>
        </w:r>
        <w:r w:rsidR="00A41CAC">
          <w:tab/>
        </w:r>
        <w:r w:rsidR="00A41CAC">
          <w:fldChar w:fldCharType="begin"/>
        </w:r>
        <w:r w:rsidR="00A41CAC">
          <w:instrText xml:space="preserve"> PAGEREF _Toc14689991 \h </w:instrText>
        </w:r>
        <w:r w:rsidR="00A41CAC">
          <w:fldChar w:fldCharType="separate"/>
        </w:r>
        <w:r>
          <w:t>15</w:t>
        </w:r>
        <w:r w:rsidR="00A41CAC">
          <w:fldChar w:fldCharType="end"/>
        </w:r>
      </w:hyperlink>
    </w:p>
    <w:p w14:paraId="6CFFE0A7" w14:textId="72DB055B" w:rsidR="00A41CAC" w:rsidRDefault="000673C1">
      <w:pPr>
        <w:pStyle w:val="TOC2"/>
        <w:rPr>
          <w:rFonts w:asciiTheme="minorHAnsi" w:eastAsiaTheme="minorEastAsia" w:hAnsiTheme="minorHAnsi" w:cstheme="minorBidi"/>
          <w:sz w:val="22"/>
          <w:szCs w:val="22"/>
        </w:rPr>
      </w:pPr>
      <w:hyperlink w:anchor="_Toc14689992" w:history="1">
        <w:r w:rsidR="00A41CAC" w:rsidRPr="00AF76FB">
          <w:rPr>
            <w:rStyle w:val="Hyperlink"/>
            <w14:scene3d>
              <w14:camera w14:prst="orthographicFront"/>
              <w14:lightRig w14:rig="threePt" w14:dir="t">
                <w14:rot w14:lat="0" w14:lon="0" w14:rev="0"/>
              </w14:lightRig>
            </w14:scene3d>
          </w:rPr>
          <w:t>3.6</w:t>
        </w:r>
        <w:r w:rsidR="00A41CAC">
          <w:rPr>
            <w:rFonts w:asciiTheme="minorHAnsi" w:eastAsiaTheme="minorEastAsia" w:hAnsiTheme="minorHAnsi" w:cstheme="minorBidi"/>
            <w:sz w:val="22"/>
            <w:szCs w:val="22"/>
          </w:rPr>
          <w:tab/>
        </w:r>
        <w:r w:rsidR="00A41CAC" w:rsidRPr="00AF76FB">
          <w:rPr>
            <w:rStyle w:val="Hyperlink"/>
          </w:rPr>
          <w:t>CubeSat Testing</w:t>
        </w:r>
        <w:r w:rsidR="00A41CAC">
          <w:tab/>
        </w:r>
        <w:r w:rsidR="00A41CAC">
          <w:fldChar w:fldCharType="begin"/>
        </w:r>
        <w:r w:rsidR="00A41CAC">
          <w:instrText xml:space="preserve"> PAGEREF _Toc14689992 \h </w:instrText>
        </w:r>
        <w:r w:rsidR="00A41CAC">
          <w:fldChar w:fldCharType="separate"/>
        </w:r>
        <w:r>
          <w:t>16</w:t>
        </w:r>
        <w:r w:rsidR="00A41CAC">
          <w:fldChar w:fldCharType="end"/>
        </w:r>
      </w:hyperlink>
    </w:p>
    <w:p w14:paraId="2F5A5364" w14:textId="1A54BB00" w:rsidR="00A41CAC" w:rsidRDefault="000673C1">
      <w:pPr>
        <w:pStyle w:val="TOC2"/>
        <w:rPr>
          <w:rFonts w:asciiTheme="minorHAnsi" w:eastAsiaTheme="minorEastAsia" w:hAnsiTheme="minorHAnsi" w:cstheme="minorBidi"/>
          <w:sz w:val="22"/>
          <w:szCs w:val="22"/>
        </w:rPr>
      </w:pPr>
      <w:hyperlink w:anchor="_Toc14689993" w:history="1">
        <w:r w:rsidR="00A41CAC" w:rsidRPr="00AF76FB">
          <w:rPr>
            <w:rStyle w:val="Hyperlink"/>
            <w14:scene3d>
              <w14:camera w14:prst="orthographicFront"/>
              <w14:lightRig w14:rig="threePt" w14:dir="t">
                <w14:rot w14:lat="0" w14:lon="0" w14:rev="0"/>
              </w14:lightRig>
            </w14:scene3d>
          </w:rPr>
          <w:t>3.7</w:t>
        </w:r>
        <w:r w:rsidR="00A41CAC">
          <w:rPr>
            <w:rFonts w:asciiTheme="minorHAnsi" w:eastAsiaTheme="minorEastAsia" w:hAnsiTheme="minorHAnsi" w:cstheme="minorBidi"/>
            <w:sz w:val="22"/>
            <w:szCs w:val="22"/>
          </w:rPr>
          <w:tab/>
        </w:r>
        <w:r w:rsidR="00A41CAC" w:rsidRPr="00AF76FB">
          <w:rPr>
            <w:rStyle w:val="Hyperlink"/>
          </w:rPr>
          <w:t>Fly Your Satellite! Design Specification – Compliance Matrix</w:t>
        </w:r>
        <w:r w:rsidR="00A41CAC">
          <w:tab/>
        </w:r>
        <w:r w:rsidR="00A41CAC">
          <w:fldChar w:fldCharType="begin"/>
        </w:r>
        <w:r w:rsidR="00A41CAC">
          <w:instrText xml:space="preserve"> PAGEREF _Toc14689993 \h </w:instrText>
        </w:r>
        <w:r w:rsidR="00A41CAC">
          <w:fldChar w:fldCharType="separate"/>
        </w:r>
        <w:r>
          <w:t>16</w:t>
        </w:r>
        <w:r w:rsidR="00A41CAC">
          <w:fldChar w:fldCharType="end"/>
        </w:r>
      </w:hyperlink>
    </w:p>
    <w:p w14:paraId="373DEC62" w14:textId="75D93C35" w:rsidR="00A41CAC" w:rsidRDefault="000673C1">
      <w:pPr>
        <w:pStyle w:val="TOC1"/>
        <w:rPr>
          <w:rFonts w:asciiTheme="minorHAnsi" w:eastAsiaTheme="minorEastAsia" w:hAnsiTheme="minorHAnsi" w:cstheme="minorBidi"/>
          <w:b w:val="0"/>
          <w:bCs w:val="0"/>
          <w:caps w:val="0"/>
          <w:sz w:val="22"/>
          <w:szCs w:val="22"/>
        </w:rPr>
      </w:pPr>
      <w:hyperlink w:anchor="_Toc14689994" w:history="1">
        <w:r w:rsidR="00A41CAC" w:rsidRPr="00AF76FB">
          <w:rPr>
            <w:rStyle w:val="Hyperlink"/>
          </w:rPr>
          <w:t>4</w:t>
        </w:r>
        <w:r w:rsidR="00A41CAC">
          <w:rPr>
            <w:rFonts w:asciiTheme="minorHAnsi" w:eastAsiaTheme="minorEastAsia" w:hAnsiTheme="minorHAnsi" w:cstheme="minorBidi"/>
            <w:b w:val="0"/>
            <w:bCs w:val="0"/>
            <w:caps w:val="0"/>
            <w:sz w:val="22"/>
            <w:szCs w:val="22"/>
          </w:rPr>
          <w:tab/>
        </w:r>
        <w:r w:rsidR="00A41CAC" w:rsidRPr="00AF76FB">
          <w:rPr>
            <w:rStyle w:val="Hyperlink"/>
          </w:rPr>
          <w:t>Project Organisation</w:t>
        </w:r>
        <w:r w:rsidR="00A41CAC">
          <w:tab/>
        </w:r>
        <w:r w:rsidR="00A41CAC">
          <w:fldChar w:fldCharType="begin"/>
        </w:r>
        <w:r w:rsidR="00A41CAC">
          <w:instrText xml:space="preserve"> PAGEREF _Toc14689994 \h </w:instrText>
        </w:r>
        <w:r w:rsidR="00A41CAC">
          <w:fldChar w:fldCharType="separate"/>
        </w:r>
        <w:r>
          <w:t>17</w:t>
        </w:r>
        <w:r w:rsidR="00A41CAC">
          <w:fldChar w:fldCharType="end"/>
        </w:r>
      </w:hyperlink>
    </w:p>
    <w:p w14:paraId="5DA24943" w14:textId="67E06B12" w:rsidR="00A41CAC" w:rsidRDefault="000673C1">
      <w:pPr>
        <w:pStyle w:val="TOC2"/>
        <w:rPr>
          <w:rFonts w:asciiTheme="minorHAnsi" w:eastAsiaTheme="minorEastAsia" w:hAnsiTheme="minorHAnsi" w:cstheme="minorBidi"/>
          <w:sz w:val="22"/>
          <w:szCs w:val="22"/>
        </w:rPr>
      </w:pPr>
      <w:hyperlink w:anchor="_Toc14689995" w:history="1">
        <w:r w:rsidR="00A41CAC" w:rsidRPr="00AF76FB">
          <w:rPr>
            <w:rStyle w:val="Hyperlink"/>
            <w14:scene3d>
              <w14:camera w14:prst="orthographicFront"/>
              <w14:lightRig w14:rig="threePt" w14:dir="t">
                <w14:rot w14:lat="0" w14:lon="0" w14:rev="0"/>
              </w14:lightRig>
            </w14:scene3d>
          </w:rPr>
          <w:t>4.1</w:t>
        </w:r>
        <w:r w:rsidR="00A41CAC">
          <w:rPr>
            <w:rFonts w:asciiTheme="minorHAnsi" w:eastAsiaTheme="minorEastAsia" w:hAnsiTheme="minorHAnsi" w:cstheme="minorBidi"/>
            <w:sz w:val="22"/>
            <w:szCs w:val="22"/>
          </w:rPr>
          <w:tab/>
        </w:r>
        <w:r w:rsidR="00A41CAC" w:rsidRPr="00AF76FB">
          <w:rPr>
            <w:rStyle w:val="Hyperlink"/>
          </w:rPr>
          <w:t>Team Information</w:t>
        </w:r>
        <w:r w:rsidR="00A41CAC">
          <w:tab/>
        </w:r>
        <w:r w:rsidR="00A41CAC">
          <w:fldChar w:fldCharType="begin"/>
        </w:r>
        <w:r w:rsidR="00A41CAC">
          <w:instrText xml:space="preserve"> PAGEREF _Toc14689995 \h </w:instrText>
        </w:r>
        <w:r w:rsidR="00A41CAC">
          <w:fldChar w:fldCharType="separate"/>
        </w:r>
        <w:r>
          <w:t>17</w:t>
        </w:r>
        <w:r w:rsidR="00A41CAC">
          <w:fldChar w:fldCharType="end"/>
        </w:r>
      </w:hyperlink>
    </w:p>
    <w:p w14:paraId="35E16B21" w14:textId="0ACDB317" w:rsidR="00A41CAC" w:rsidRDefault="000673C1">
      <w:pPr>
        <w:pStyle w:val="TOC2"/>
        <w:rPr>
          <w:rFonts w:asciiTheme="minorHAnsi" w:eastAsiaTheme="minorEastAsia" w:hAnsiTheme="minorHAnsi" w:cstheme="minorBidi"/>
          <w:sz w:val="22"/>
          <w:szCs w:val="22"/>
        </w:rPr>
      </w:pPr>
      <w:hyperlink w:anchor="_Toc14689996" w:history="1">
        <w:r w:rsidR="00A41CAC" w:rsidRPr="00AF76FB">
          <w:rPr>
            <w:rStyle w:val="Hyperlink"/>
            <w14:scene3d>
              <w14:camera w14:prst="orthographicFront"/>
              <w14:lightRig w14:rig="threePt" w14:dir="t">
                <w14:rot w14:lat="0" w14:lon="0" w14:rev="0"/>
              </w14:lightRig>
            </w14:scene3d>
          </w:rPr>
          <w:t>4.2</w:t>
        </w:r>
        <w:r w:rsidR="00A41CAC">
          <w:rPr>
            <w:rFonts w:asciiTheme="minorHAnsi" w:eastAsiaTheme="minorEastAsia" w:hAnsiTheme="minorHAnsi" w:cstheme="minorBidi"/>
            <w:sz w:val="22"/>
            <w:szCs w:val="22"/>
          </w:rPr>
          <w:tab/>
        </w:r>
        <w:r w:rsidR="00A41CAC" w:rsidRPr="00AF76FB">
          <w:rPr>
            <w:rStyle w:val="Hyperlink"/>
          </w:rPr>
          <w:t>Organigram</w:t>
        </w:r>
        <w:r w:rsidR="00A41CAC">
          <w:tab/>
        </w:r>
        <w:r w:rsidR="00A41CAC">
          <w:fldChar w:fldCharType="begin"/>
        </w:r>
        <w:r w:rsidR="00A41CAC">
          <w:instrText xml:space="preserve"> PAGEREF _Toc14689996 \h </w:instrText>
        </w:r>
        <w:r w:rsidR="00A41CAC">
          <w:fldChar w:fldCharType="separate"/>
        </w:r>
        <w:r>
          <w:t>19</w:t>
        </w:r>
        <w:r w:rsidR="00A41CAC">
          <w:fldChar w:fldCharType="end"/>
        </w:r>
      </w:hyperlink>
    </w:p>
    <w:p w14:paraId="23D79806" w14:textId="57571E38" w:rsidR="00A41CAC" w:rsidRDefault="000673C1">
      <w:pPr>
        <w:pStyle w:val="TOC2"/>
        <w:rPr>
          <w:rFonts w:asciiTheme="minorHAnsi" w:eastAsiaTheme="minorEastAsia" w:hAnsiTheme="minorHAnsi" w:cstheme="minorBidi"/>
          <w:sz w:val="22"/>
          <w:szCs w:val="22"/>
        </w:rPr>
      </w:pPr>
      <w:hyperlink w:anchor="_Toc14689997" w:history="1">
        <w:r w:rsidR="00A41CAC" w:rsidRPr="00AF76FB">
          <w:rPr>
            <w:rStyle w:val="Hyperlink"/>
            <w14:scene3d>
              <w14:camera w14:prst="orthographicFront"/>
              <w14:lightRig w14:rig="threePt" w14:dir="t">
                <w14:rot w14:lat="0" w14:lon="0" w14:rev="0"/>
              </w14:lightRig>
            </w14:scene3d>
          </w:rPr>
          <w:t>4.3</w:t>
        </w:r>
        <w:r w:rsidR="00A41CAC">
          <w:rPr>
            <w:rFonts w:asciiTheme="minorHAnsi" w:eastAsiaTheme="minorEastAsia" w:hAnsiTheme="minorHAnsi" w:cstheme="minorBidi"/>
            <w:sz w:val="22"/>
            <w:szCs w:val="22"/>
          </w:rPr>
          <w:tab/>
        </w:r>
        <w:r w:rsidR="00A41CAC" w:rsidRPr="00AF76FB">
          <w:rPr>
            <w:rStyle w:val="Hyperlink"/>
          </w:rPr>
          <w:t>Project Planning</w:t>
        </w:r>
        <w:r w:rsidR="00A41CAC">
          <w:tab/>
        </w:r>
        <w:r w:rsidR="00A41CAC">
          <w:fldChar w:fldCharType="begin"/>
        </w:r>
        <w:r w:rsidR="00A41CAC">
          <w:instrText xml:space="preserve"> PAGEREF _Toc14689997 \h </w:instrText>
        </w:r>
        <w:r w:rsidR="00A41CAC">
          <w:fldChar w:fldCharType="separate"/>
        </w:r>
        <w:r>
          <w:t>19</w:t>
        </w:r>
        <w:r w:rsidR="00A41CAC">
          <w:fldChar w:fldCharType="end"/>
        </w:r>
      </w:hyperlink>
    </w:p>
    <w:p w14:paraId="20EFD927" w14:textId="5F6CE547" w:rsidR="00A41CAC" w:rsidRDefault="000673C1">
      <w:pPr>
        <w:pStyle w:val="TOC2"/>
        <w:rPr>
          <w:rFonts w:asciiTheme="minorHAnsi" w:eastAsiaTheme="minorEastAsia" w:hAnsiTheme="minorHAnsi" w:cstheme="minorBidi"/>
          <w:sz w:val="22"/>
          <w:szCs w:val="22"/>
        </w:rPr>
      </w:pPr>
      <w:hyperlink w:anchor="_Toc14689998" w:history="1">
        <w:r w:rsidR="00A41CAC" w:rsidRPr="00AF76FB">
          <w:rPr>
            <w:rStyle w:val="Hyperlink"/>
            <w14:scene3d>
              <w14:camera w14:prst="orthographicFront"/>
              <w14:lightRig w14:rig="threePt" w14:dir="t">
                <w14:rot w14:lat="0" w14:lon="0" w14:rev="0"/>
              </w14:lightRig>
            </w14:scene3d>
          </w:rPr>
          <w:t>4.4</w:t>
        </w:r>
        <w:r w:rsidR="00A41CAC">
          <w:rPr>
            <w:rFonts w:asciiTheme="minorHAnsi" w:eastAsiaTheme="minorEastAsia" w:hAnsiTheme="minorHAnsi" w:cstheme="minorBidi"/>
            <w:sz w:val="22"/>
            <w:szCs w:val="22"/>
          </w:rPr>
          <w:tab/>
        </w:r>
        <w:r w:rsidR="00A41CAC" w:rsidRPr="00AF76FB">
          <w:rPr>
            <w:rStyle w:val="Hyperlink"/>
          </w:rPr>
          <w:t>Cost Budget</w:t>
        </w:r>
        <w:r w:rsidR="00A41CAC">
          <w:tab/>
        </w:r>
        <w:r w:rsidR="00A41CAC">
          <w:fldChar w:fldCharType="begin"/>
        </w:r>
        <w:r w:rsidR="00A41CAC">
          <w:instrText xml:space="preserve"> PAGEREF _Toc14689998 \h </w:instrText>
        </w:r>
        <w:r w:rsidR="00A41CAC">
          <w:fldChar w:fldCharType="separate"/>
        </w:r>
        <w:r>
          <w:t>19</w:t>
        </w:r>
        <w:r w:rsidR="00A41CAC">
          <w:fldChar w:fldCharType="end"/>
        </w:r>
      </w:hyperlink>
    </w:p>
    <w:p w14:paraId="2C6A5EC6" w14:textId="2F4D5599" w:rsidR="00A41CAC" w:rsidRDefault="000673C1">
      <w:pPr>
        <w:pStyle w:val="TOC2"/>
        <w:rPr>
          <w:rFonts w:asciiTheme="minorHAnsi" w:eastAsiaTheme="minorEastAsia" w:hAnsiTheme="minorHAnsi" w:cstheme="minorBidi"/>
          <w:sz w:val="22"/>
          <w:szCs w:val="22"/>
        </w:rPr>
      </w:pPr>
      <w:hyperlink w:anchor="_Toc14689999" w:history="1">
        <w:r w:rsidR="00A41CAC" w:rsidRPr="00AF76FB">
          <w:rPr>
            <w:rStyle w:val="Hyperlink"/>
            <w14:scene3d>
              <w14:camera w14:prst="orthographicFront"/>
              <w14:lightRig w14:rig="threePt" w14:dir="t">
                <w14:rot w14:lat="0" w14:lon="0" w14:rev="0"/>
              </w14:lightRig>
            </w14:scene3d>
          </w:rPr>
          <w:t>4.5</w:t>
        </w:r>
        <w:r w:rsidR="00A41CAC">
          <w:rPr>
            <w:rFonts w:asciiTheme="minorHAnsi" w:eastAsiaTheme="minorEastAsia" w:hAnsiTheme="minorHAnsi" w:cstheme="minorBidi"/>
            <w:sz w:val="22"/>
            <w:szCs w:val="22"/>
          </w:rPr>
          <w:tab/>
        </w:r>
        <w:r w:rsidR="00A41CAC" w:rsidRPr="00AF76FB">
          <w:rPr>
            <w:rStyle w:val="Hyperlink"/>
          </w:rPr>
          <w:t>Outreach</w:t>
        </w:r>
        <w:r w:rsidR="00A41CAC">
          <w:tab/>
        </w:r>
        <w:r w:rsidR="00A41CAC">
          <w:fldChar w:fldCharType="begin"/>
        </w:r>
        <w:r w:rsidR="00A41CAC">
          <w:instrText xml:space="preserve"> PAGEREF _Toc14689999 \h </w:instrText>
        </w:r>
        <w:r w:rsidR="00A41CAC">
          <w:fldChar w:fldCharType="separate"/>
        </w:r>
        <w:r>
          <w:t>20</w:t>
        </w:r>
        <w:r w:rsidR="00A41CAC">
          <w:fldChar w:fldCharType="end"/>
        </w:r>
      </w:hyperlink>
    </w:p>
    <w:p w14:paraId="07C28EDA" w14:textId="6A7837B7" w:rsidR="00A41CAC" w:rsidRDefault="000673C1">
      <w:pPr>
        <w:pStyle w:val="TOC2"/>
        <w:rPr>
          <w:rFonts w:asciiTheme="minorHAnsi" w:eastAsiaTheme="minorEastAsia" w:hAnsiTheme="minorHAnsi" w:cstheme="minorBidi"/>
          <w:sz w:val="22"/>
          <w:szCs w:val="22"/>
        </w:rPr>
      </w:pPr>
      <w:hyperlink w:anchor="_Toc14690000" w:history="1">
        <w:r w:rsidR="00A41CAC" w:rsidRPr="00AF76FB">
          <w:rPr>
            <w:rStyle w:val="Hyperlink"/>
            <w14:scene3d>
              <w14:camera w14:prst="orthographicFront"/>
              <w14:lightRig w14:rig="threePt" w14:dir="t">
                <w14:rot w14:lat="0" w14:lon="0" w14:rev="0"/>
              </w14:lightRig>
            </w14:scene3d>
          </w:rPr>
          <w:t>4.6</w:t>
        </w:r>
        <w:r w:rsidR="00A41CAC">
          <w:rPr>
            <w:rFonts w:asciiTheme="minorHAnsi" w:eastAsiaTheme="minorEastAsia" w:hAnsiTheme="minorHAnsi" w:cstheme="minorBidi"/>
            <w:sz w:val="22"/>
            <w:szCs w:val="22"/>
          </w:rPr>
          <w:tab/>
        </w:r>
        <w:r w:rsidR="00A41CAC" w:rsidRPr="00AF76FB">
          <w:rPr>
            <w:rStyle w:val="Hyperlink"/>
          </w:rPr>
          <w:t>Main Challenges to the Project</w:t>
        </w:r>
        <w:r w:rsidR="00A41CAC">
          <w:tab/>
        </w:r>
        <w:r w:rsidR="00A41CAC">
          <w:fldChar w:fldCharType="begin"/>
        </w:r>
        <w:r w:rsidR="00A41CAC">
          <w:instrText xml:space="preserve"> PAGEREF _Toc14690000 \h </w:instrText>
        </w:r>
        <w:r w:rsidR="00A41CAC">
          <w:fldChar w:fldCharType="separate"/>
        </w:r>
        <w:r>
          <w:t>20</w:t>
        </w:r>
        <w:r w:rsidR="00A41CAC">
          <w:fldChar w:fldCharType="end"/>
        </w:r>
      </w:hyperlink>
    </w:p>
    <w:p w14:paraId="4DEEE828" w14:textId="612C8573" w:rsidR="00A41CAC" w:rsidRDefault="000673C1">
      <w:pPr>
        <w:pStyle w:val="TOC1"/>
        <w:rPr>
          <w:rFonts w:asciiTheme="minorHAnsi" w:eastAsiaTheme="minorEastAsia" w:hAnsiTheme="minorHAnsi" w:cstheme="minorBidi"/>
          <w:b w:val="0"/>
          <w:bCs w:val="0"/>
          <w:caps w:val="0"/>
          <w:sz w:val="22"/>
          <w:szCs w:val="22"/>
        </w:rPr>
      </w:pPr>
      <w:hyperlink w:anchor="_Toc14690001" w:history="1">
        <w:r w:rsidR="00A41CAC" w:rsidRPr="00AF76FB">
          <w:rPr>
            <w:rStyle w:val="Hyperlink"/>
          </w:rPr>
          <w:t>5</w:t>
        </w:r>
        <w:r w:rsidR="00A41CAC">
          <w:rPr>
            <w:rFonts w:asciiTheme="minorHAnsi" w:eastAsiaTheme="minorEastAsia" w:hAnsiTheme="minorHAnsi" w:cstheme="minorBidi"/>
            <w:b w:val="0"/>
            <w:bCs w:val="0"/>
            <w:caps w:val="0"/>
            <w:sz w:val="22"/>
            <w:szCs w:val="22"/>
          </w:rPr>
          <w:tab/>
        </w:r>
        <w:r w:rsidR="00A41CAC" w:rsidRPr="00AF76FB">
          <w:rPr>
            <w:rStyle w:val="Hyperlink"/>
          </w:rPr>
          <w:t>Academic Return</w:t>
        </w:r>
        <w:r w:rsidR="00A41CAC">
          <w:tab/>
        </w:r>
        <w:r w:rsidR="00A41CAC">
          <w:fldChar w:fldCharType="begin"/>
        </w:r>
        <w:r w:rsidR="00A41CAC">
          <w:instrText xml:space="preserve"> PAGEREF _Toc14690001 \h </w:instrText>
        </w:r>
        <w:r w:rsidR="00A41CAC">
          <w:fldChar w:fldCharType="separate"/>
        </w:r>
        <w:r>
          <w:t>20</w:t>
        </w:r>
        <w:r w:rsidR="00A41CAC">
          <w:fldChar w:fldCharType="end"/>
        </w:r>
      </w:hyperlink>
    </w:p>
    <w:p w14:paraId="614D31C0" w14:textId="7D2799D3" w:rsidR="00A41CAC" w:rsidRDefault="000673C1">
      <w:pPr>
        <w:pStyle w:val="TOC1"/>
        <w:rPr>
          <w:rFonts w:asciiTheme="minorHAnsi" w:eastAsiaTheme="minorEastAsia" w:hAnsiTheme="minorHAnsi" w:cstheme="minorBidi"/>
          <w:b w:val="0"/>
          <w:bCs w:val="0"/>
          <w:caps w:val="0"/>
          <w:sz w:val="22"/>
          <w:szCs w:val="22"/>
        </w:rPr>
      </w:pPr>
      <w:hyperlink w:anchor="_Toc14690002" w:history="1">
        <w:r w:rsidR="00A41CAC" w:rsidRPr="00AF76FB">
          <w:rPr>
            <w:rStyle w:val="Hyperlink"/>
          </w:rPr>
          <w:t>References</w:t>
        </w:r>
        <w:r w:rsidR="00A41CAC">
          <w:tab/>
        </w:r>
        <w:r w:rsidR="00A41CAC">
          <w:fldChar w:fldCharType="begin"/>
        </w:r>
        <w:r w:rsidR="00A41CAC">
          <w:instrText xml:space="preserve"> PAGEREF _Toc14690002 \h </w:instrText>
        </w:r>
        <w:r w:rsidR="00A41CAC">
          <w:fldChar w:fldCharType="separate"/>
        </w:r>
        <w:r>
          <w:t>20</w:t>
        </w:r>
        <w:r w:rsidR="00A41CAC">
          <w:fldChar w:fldCharType="end"/>
        </w:r>
      </w:hyperlink>
    </w:p>
    <w:p w14:paraId="697A902E" w14:textId="36FE4E2B" w:rsidR="00A41CAC" w:rsidRDefault="000673C1">
      <w:pPr>
        <w:pStyle w:val="TOC1"/>
        <w:rPr>
          <w:rFonts w:asciiTheme="minorHAnsi" w:eastAsiaTheme="minorEastAsia" w:hAnsiTheme="minorHAnsi" w:cstheme="minorBidi"/>
          <w:b w:val="0"/>
          <w:bCs w:val="0"/>
          <w:caps w:val="0"/>
          <w:sz w:val="22"/>
          <w:szCs w:val="22"/>
        </w:rPr>
      </w:pPr>
      <w:hyperlink w:anchor="_Toc14690003" w:history="1">
        <w:r w:rsidR="00A41CAC" w:rsidRPr="00AF76FB">
          <w:rPr>
            <w:rStyle w:val="Hyperlink"/>
          </w:rPr>
          <w:t>Appendix A: Technical specification</w:t>
        </w:r>
        <w:r w:rsidR="00A41CAC">
          <w:tab/>
        </w:r>
        <w:r w:rsidR="00A41CAC">
          <w:fldChar w:fldCharType="begin"/>
        </w:r>
        <w:r w:rsidR="00A41CAC">
          <w:instrText xml:space="preserve"> PAGEREF _Toc14690003 \h </w:instrText>
        </w:r>
        <w:r w:rsidR="00A41CAC">
          <w:fldChar w:fldCharType="separate"/>
        </w:r>
        <w:r>
          <w:t>21</w:t>
        </w:r>
        <w:r w:rsidR="00A41CAC">
          <w:fldChar w:fldCharType="end"/>
        </w:r>
      </w:hyperlink>
    </w:p>
    <w:p w14:paraId="1DFA111A" w14:textId="44CD0458" w:rsidR="00A41CAC" w:rsidRDefault="000673C1">
      <w:pPr>
        <w:pStyle w:val="TOC2"/>
        <w:rPr>
          <w:rFonts w:asciiTheme="minorHAnsi" w:eastAsiaTheme="minorEastAsia" w:hAnsiTheme="minorHAnsi" w:cstheme="minorBidi"/>
          <w:sz w:val="22"/>
          <w:szCs w:val="22"/>
        </w:rPr>
      </w:pPr>
      <w:hyperlink w:anchor="_Toc14690004" w:history="1">
        <w:r w:rsidR="00A41CAC" w:rsidRPr="00AF76FB">
          <w:rPr>
            <w:rStyle w:val="Hyperlink"/>
          </w:rPr>
          <w:t xml:space="preserve">A.1 </w:t>
        </w:r>
        <w:r w:rsidR="00A41CAC">
          <w:rPr>
            <w:rFonts w:asciiTheme="minorHAnsi" w:eastAsiaTheme="minorEastAsia" w:hAnsiTheme="minorHAnsi" w:cstheme="minorBidi"/>
            <w:sz w:val="22"/>
            <w:szCs w:val="22"/>
          </w:rPr>
          <w:tab/>
        </w:r>
        <w:r w:rsidR="00A41CAC" w:rsidRPr="00AF76FB">
          <w:rPr>
            <w:rStyle w:val="Hyperlink"/>
          </w:rPr>
          <w:t>Technical Requirements Specification</w:t>
        </w:r>
        <w:r w:rsidR="00A41CAC">
          <w:tab/>
        </w:r>
        <w:r w:rsidR="00A41CAC">
          <w:fldChar w:fldCharType="begin"/>
        </w:r>
        <w:r w:rsidR="00A41CAC">
          <w:instrText xml:space="preserve"> PAGEREF _Toc14690004 \h </w:instrText>
        </w:r>
        <w:r w:rsidR="00A41CAC">
          <w:fldChar w:fldCharType="separate"/>
        </w:r>
        <w:r>
          <w:t>21</w:t>
        </w:r>
        <w:r w:rsidR="00A41CAC">
          <w:fldChar w:fldCharType="end"/>
        </w:r>
      </w:hyperlink>
    </w:p>
    <w:p w14:paraId="1D6EC480" w14:textId="217D5148" w:rsidR="00A41CAC" w:rsidRDefault="000673C1">
      <w:pPr>
        <w:pStyle w:val="TOC2"/>
        <w:rPr>
          <w:rFonts w:asciiTheme="minorHAnsi" w:eastAsiaTheme="minorEastAsia" w:hAnsiTheme="minorHAnsi" w:cstheme="minorBidi"/>
          <w:sz w:val="22"/>
          <w:szCs w:val="22"/>
        </w:rPr>
      </w:pPr>
      <w:hyperlink w:anchor="_Toc14690005" w:history="1">
        <w:r w:rsidR="00A41CAC" w:rsidRPr="00AF76FB">
          <w:rPr>
            <w:rStyle w:val="Hyperlink"/>
          </w:rPr>
          <w:t>A.2</w:t>
        </w:r>
        <w:r w:rsidR="00A41CAC">
          <w:rPr>
            <w:rFonts w:asciiTheme="minorHAnsi" w:eastAsiaTheme="minorEastAsia" w:hAnsiTheme="minorHAnsi" w:cstheme="minorBidi"/>
            <w:sz w:val="22"/>
            <w:szCs w:val="22"/>
          </w:rPr>
          <w:tab/>
        </w:r>
        <w:r w:rsidR="00A41CAC" w:rsidRPr="00AF76FB">
          <w:rPr>
            <w:rStyle w:val="Hyperlink"/>
          </w:rPr>
          <w:t>Fly Your Satellite! Design Specification – Compliance Matrix</w:t>
        </w:r>
        <w:r w:rsidR="00A41CAC">
          <w:tab/>
        </w:r>
        <w:r w:rsidR="00A41CAC">
          <w:fldChar w:fldCharType="begin"/>
        </w:r>
        <w:r w:rsidR="00A41CAC">
          <w:instrText xml:space="preserve"> PAGEREF _Toc14690005 \h </w:instrText>
        </w:r>
        <w:r w:rsidR="00A41CAC">
          <w:fldChar w:fldCharType="separate"/>
        </w:r>
        <w:r>
          <w:t>21</w:t>
        </w:r>
        <w:r w:rsidR="00A41CAC">
          <w:fldChar w:fldCharType="end"/>
        </w:r>
      </w:hyperlink>
    </w:p>
    <w:p w14:paraId="3D7522DD" w14:textId="03011468" w:rsidR="00A41CAC" w:rsidRDefault="000673C1">
      <w:pPr>
        <w:pStyle w:val="TOC1"/>
        <w:rPr>
          <w:rFonts w:asciiTheme="minorHAnsi" w:eastAsiaTheme="minorEastAsia" w:hAnsiTheme="minorHAnsi" w:cstheme="minorBidi"/>
          <w:b w:val="0"/>
          <w:bCs w:val="0"/>
          <w:caps w:val="0"/>
          <w:sz w:val="22"/>
          <w:szCs w:val="22"/>
        </w:rPr>
      </w:pPr>
      <w:hyperlink w:anchor="_Toc14690006" w:history="1">
        <w:r w:rsidR="00A41CAC" w:rsidRPr="00AF76FB">
          <w:rPr>
            <w:rStyle w:val="Hyperlink"/>
          </w:rPr>
          <w:t>Appendix B Additional Pictures of satellite subsystems / components, antennas and ground station</w:t>
        </w:r>
        <w:r w:rsidR="00A41CAC">
          <w:tab/>
        </w:r>
        <w:r w:rsidR="00A41CAC">
          <w:fldChar w:fldCharType="begin"/>
        </w:r>
        <w:r w:rsidR="00A41CAC">
          <w:instrText xml:space="preserve"> PAGEREF _Toc14690006 \h </w:instrText>
        </w:r>
        <w:r w:rsidR="00A41CAC">
          <w:fldChar w:fldCharType="separate"/>
        </w:r>
        <w:r>
          <w:t>22</w:t>
        </w:r>
        <w:r w:rsidR="00A41CAC">
          <w:fldChar w:fldCharType="end"/>
        </w:r>
      </w:hyperlink>
    </w:p>
    <w:p w14:paraId="51C7533F" w14:textId="3E75E74A" w:rsidR="00A41CAC" w:rsidRDefault="000673C1">
      <w:pPr>
        <w:pStyle w:val="TOC1"/>
        <w:rPr>
          <w:rFonts w:asciiTheme="minorHAnsi" w:eastAsiaTheme="minorEastAsia" w:hAnsiTheme="minorHAnsi" w:cstheme="minorBidi"/>
          <w:b w:val="0"/>
          <w:bCs w:val="0"/>
          <w:caps w:val="0"/>
          <w:sz w:val="22"/>
          <w:szCs w:val="22"/>
        </w:rPr>
      </w:pPr>
      <w:hyperlink w:anchor="_Toc14690007" w:history="1">
        <w:r w:rsidR="00A41CAC" w:rsidRPr="00AF76FB">
          <w:rPr>
            <w:rStyle w:val="Hyperlink"/>
          </w:rPr>
          <w:t>Appendix C Analysis/ Modelisation reports (if Applicable)</w:t>
        </w:r>
        <w:r w:rsidR="00A41CAC">
          <w:tab/>
        </w:r>
        <w:r w:rsidR="00A41CAC">
          <w:fldChar w:fldCharType="begin"/>
        </w:r>
        <w:r w:rsidR="00A41CAC">
          <w:instrText xml:space="preserve"> PAGEREF _Toc14690007 \h </w:instrText>
        </w:r>
        <w:r w:rsidR="00A41CAC">
          <w:fldChar w:fldCharType="separate"/>
        </w:r>
        <w:r>
          <w:t>22</w:t>
        </w:r>
        <w:r w:rsidR="00A41CAC">
          <w:fldChar w:fldCharType="end"/>
        </w:r>
      </w:hyperlink>
    </w:p>
    <w:p w14:paraId="66D1855B" w14:textId="6C4C6748" w:rsidR="00A41CAC" w:rsidRDefault="000673C1">
      <w:pPr>
        <w:pStyle w:val="TOC1"/>
        <w:rPr>
          <w:rFonts w:asciiTheme="minorHAnsi" w:eastAsiaTheme="minorEastAsia" w:hAnsiTheme="minorHAnsi" w:cstheme="minorBidi"/>
          <w:b w:val="0"/>
          <w:bCs w:val="0"/>
          <w:caps w:val="0"/>
          <w:sz w:val="22"/>
          <w:szCs w:val="22"/>
        </w:rPr>
      </w:pPr>
      <w:hyperlink w:anchor="_Toc14690008" w:history="1">
        <w:r w:rsidR="00A41CAC" w:rsidRPr="00AF76FB">
          <w:rPr>
            <w:rStyle w:val="Hyperlink"/>
          </w:rPr>
          <w:t>Appendix D Test reports (if applicable)</w:t>
        </w:r>
        <w:r w:rsidR="00A41CAC">
          <w:tab/>
        </w:r>
        <w:r w:rsidR="00A41CAC">
          <w:fldChar w:fldCharType="begin"/>
        </w:r>
        <w:r w:rsidR="00A41CAC">
          <w:instrText xml:space="preserve"> PAGEREF _Toc14690008 \h </w:instrText>
        </w:r>
        <w:r w:rsidR="00A41CAC">
          <w:fldChar w:fldCharType="separate"/>
        </w:r>
        <w:r>
          <w:t>22</w:t>
        </w:r>
        <w:r w:rsidR="00A41CAC">
          <w:fldChar w:fldCharType="end"/>
        </w:r>
      </w:hyperlink>
    </w:p>
    <w:p w14:paraId="0EF5DC5D" w14:textId="4EEB509A" w:rsidR="00A41CAC" w:rsidRDefault="000673C1">
      <w:pPr>
        <w:pStyle w:val="TOC1"/>
        <w:rPr>
          <w:rFonts w:asciiTheme="minorHAnsi" w:eastAsiaTheme="minorEastAsia" w:hAnsiTheme="minorHAnsi" w:cstheme="minorBidi"/>
          <w:b w:val="0"/>
          <w:bCs w:val="0"/>
          <w:caps w:val="0"/>
          <w:sz w:val="22"/>
          <w:szCs w:val="22"/>
        </w:rPr>
      </w:pPr>
      <w:hyperlink w:anchor="_Toc14690009" w:history="1">
        <w:r w:rsidR="00A41CAC" w:rsidRPr="00AF76FB">
          <w:rPr>
            <w:rStyle w:val="Hyperlink"/>
          </w:rPr>
          <w:t>Appendix E Assembly and integration reports (if applicable)</w:t>
        </w:r>
        <w:r w:rsidR="00A41CAC">
          <w:tab/>
        </w:r>
        <w:r w:rsidR="00A41CAC">
          <w:fldChar w:fldCharType="begin"/>
        </w:r>
        <w:r w:rsidR="00A41CAC">
          <w:instrText xml:space="preserve"> PAGEREF _Toc14690009 \h </w:instrText>
        </w:r>
        <w:r w:rsidR="00A41CAC">
          <w:fldChar w:fldCharType="separate"/>
        </w:r>
        <w:r>
          <w:t>22</w:t>
        </w:r>
        <w:r w:rsidR="00A41CAC">
          <w:fldChar w:fldCharType="end"/>
        </w:r>
      </w:hyperlink>
    </w:p>
    <w:p w14:paraId="09138945" w14:textId="38B67CCB" w:rsidR="00A41CAC" w:rsidRDefault="000673C1">
      <w:pPr>
        <w:pStyle w:val="TOC1"/>
        <w:rPr>
          <w:rFonts w:asciiTheme="minorHAnsi" w:eastAsiaTheme="minorEastAsia" w:hAnsiTheme="minorHAnsi" w:cstheme="minorBidi"/>
          <w:b w:val="0"/>
          <w:bCs w:val="0"/>
          <w:caps w:val="0"/>
          <w:sz w:val="22"/>
          <w:szCs w:val="22"/>
        </w:rPr>
      </w:pPr>
      <w:hyperlink w:anchor="_Toc14690010" w:history="1">
        <w:r w:rsidR="00A41CAC" w:rsidRPr="00AF76FB">
          <w:rPr>
            <w:rStyle w:val="Hyperlink"/>
          </w:rPr>
          <w:t>any other appendix</w:t>
        </w:r>
        <w:r w:rsidR="00A41CAC">
          <w:tab/>
        </w:r>
        <w:r w:rsidR="00A41CAC">
          <w:fldChar w:fldCharType="begin"/>
        </w:r>
        <w:r w:rsidR="00A41CAC">
          <w:instrText xml:space="preserve"> PAGEREF _Toc14690010 \h </w:instrText>
        </w:r>
        <w:r w:rsidR="00A41CAC">
          <w:fldChar w:fldCharType="separate"/>
        </w:r>
        <w:r>
          <w:t>22</w:t>
        </w:r>
        <w:r w:rsidR="00A41CAC">
          <w:fldChar w:fldCharType="end"/>
        </w:r>
      </w:hyperlink>
    </w:p>
    <w:p w14:paraId="2EFEDD80" w14:textId="65DD1EF6" w:rsidR="007F08DE" w:rsidRPr="00DB0F7B" w:rsidRDefault="00130C89" w:rsidP="005C10D6">
      <w:pPr>
        <w:tabs>
          <w:tab w:val="left" w:pos="567"/>
          <w:tab w:val="right" w:leader="dot" w:pos="9540"/>
        </w:tabs>
        <w:rPr>
          <w:b/>
          <w:lang w:val="en-GB"/>
        </w:rPr>
        <w:sectPr w:rsidR="007F08DE" w:rsidRPr="00DB0F7B" w:rsidSect="00C17126">
          <w:headerReference w:type="even" r:id="rId13"/>
          <w:headerReference w:type="default" r:id="rId14"/>
          <w:footerReference w:type="even" r:id="rId15"/>
          <w:footerReference w:type="default" r:id="rId16"/>
          <w:headerReference w:type="first" r:id="rId17"/>
          <w:footerReference w:type="first" r:id="rId18"/>
          <w:pgSz w:w="11907" w:h="16840" w:code="9"/>
          <w:pgMar w:top="1860" w:right="1106" w:bottom="1979" w:left="1134" w:header="771" w:footer="1020" w:gutter="0"/>
          <w:cols w:space="708"/>
          <w:titlePg/>
          <w:docGrid w:linePitch="360"/>
        </w:sectPr>
      </w:pPr>
      <w:r w:rsidRPr="00DB0F7B">
        <w:rPr>
          <w:caps/>
          <w:noProof/>
          <w:szCs w:val="20"/>
          <w:lang w:val="en-GB"/>
        </w:rPr>
        <w:fldChar w:fldCharType="end"/>
      </w:r>
    </w:p>
    <w:p w14:paraId="02843326" w14:textId="77777777" w:rsidR="00ED0692" w:rsidRPr="00202FF3" w:rsidRDefault="00ED0692" w:rsidP="00ED0692">
      <w:pPr>
        <w:pStyle w:val="Heading1"/>
        <w:numPr>
          <w:ilvl w:val="0"/>
          <w:numId w:val="0"/>
        </w:numPr>
        <w:jc w:val="both"/>
      </w:pPr>
      <w:bookmarkStart w:id="4" w:name="_Toc12021639"/>
      <w:bookmarkStart w:id="5" w:name="_Toc12980164"/>
      <w:bookmarkStart w:id="6" w:name="_Toc13216893"/>
      <w:bookmarkStart w:id="7" w:name="_Toc13218442"/>
      <w:bookmarkStart w:id="8" w:name="_Toc13234255"/>
      <w:bookmarkStart w:id="9" w:name="_Toc13484356"/>
      <w:bookmarkStart w:id="10" w:name="_Toc13501522"/>
      <w:bookmarkStart w:id="11" w:name="_Toc13647672"/>
      <w:bookmarkStart w:id="12" w:name="_Toc14092171"/>
      <w:bookmarkStart w:id="13" w:name="_Toc14093793"/>
      <w:bookmarkStart w:id="14" w:name="_Toc14269135"/>
      <w:bookmarkStart w:id="15" w:name="_Toc14349042"/>
      <w:bookmarkStart w:id="16" w:name="_Toc14351532"/>
      <w:bookmarkStart w:id="17" w:name="_Toc14353507"/>
      <w:bookmarkStart w:id="18" w:name="_Toc14354783"/>
      <w:bookmarkStart w:id="19" w:name="_Toc14355117"/>
      <w:bookmarkStart w:id="20" w:name="_Toc14688483"/>
      <w:bookmarkStart w:id="21" w:name="_Toc14689960"/>
      <w:r w:rsidRPr="00202FF3">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24AADC66" w14:textId="77777777" w:rsidR="00ED0692" w:rsidRPr="00202FF3" w:rsidRDefault="00ED0692" w:rsidP="00ED0692">
      <w:pPr>
        <w:pStyle w:val="HelpText"/>
        <w:jc w:val="both"/>
      </w:pPr>
      <w:r w:rsidRPr="00202FF3">
        <w:t>Briefly summarize the project including: information of the team, the mission objectives, basic description of the CubeSat, the expected outcome and its possible future applications.</w:t>
      </w:r>
      <w:r w:rsidRPr="006C0C7A">
        <w:t xml:space="preserve"> The abstract shall be self-expla</w:t>
      </w:r>
      <w:r>
        <w:t>natory</w:t>
      </w:r>
      <w:r w:rsidRPr="006C0C7A">
        <w:t xml:space="preserve"> </w:t>
      </w:r>
      <w:r>
        <w:t>and</w:t>
      </w:r>
      <w:r w:rsidRPr="006C0C7A">
        <w:t xml:space="preserve"> not contain figures </w:t>
      </w:r>
      <w:r>
        <w:t>nor</w:t>
      </w:r>
      <w:r w:rsidRPr="006C0C7A">
        <w:t xml:space="preserve"> references. </w:t>
      </w:r>
    </w:p>
    <w:p w14:paraId="49D5F33F" w14:textId="77777777" w:rsidR="00ED0692" w:rsidRPr="00202FF3" w:rsidRDefault="00ED0692" w:rsidP="00ED0692">
      <w:pPr>
        <w:pStyle w:val="Heading1"/>
        <w:numPr>
          <w:ilvl w:val="0"/>
          <w:numId w:val="0"/>
        </w:numPr>
        <w:jc w:val="both"/>
      </w:pPr>
      <w:bookmarkStart w:id="22" w:name="_Toc461807301"/>
      <w:bookmarkStart w:id="23" w:name="_Toc12886269"/>
      <w:bookmarkStart w:id="24" w:name="_Toc12980165"/>
      <w:bookmarkStart w:id="25" w:name="_Toc13216894"/>
      <w:bookmarkStart w:id="26" w:name="_Toc13218443"/>
      <w:bookmarkStart w:id="27" w:name="_Toc13234256"/>
      <w:bookmarkStart w:id="28" w:name="_Toc14092172"/>
      <w:bookmarkStart w:id="29" w:name="_Toc14093794"/>
      <w:bookmarkStart w:id="30" w:name="_Toc14269136"/>
      <w:bookmarkStart w:id="31" w:name="_Toc14349043"/>
      <w:bookmarkStart w:id="32" w:name="_Toc14351533"/>
      <w:bookmarkStart w:id="33" w:name="_Toc14353508"/>
      <w:bookmarkStart w:id="34" w:name="_Toc14354784"/>
      <w:bookmarkStart w:id="35" w:name="_Toc14355118"/>
      <w:bookmarkStart w:id="36" w:name="_Toc14688484"/>
      <w:bookmarkStart w:id="37" w:name="_Toc14689961"/>
      <w:bookmarkStart w:id="38" w:name="_Toc12021640"/>
      <w:bookmarkStart w:id="39" w:name="_Toc13484357"/>
      <w:bookmarkStart w:id="40" w:name="_Toc13501523"/>
      <w:bookmarkStart w:id="41" w:name="_Toc13647673"/>
      <w:bookmarkEnd w:id="22"/>
      <w:r>
        <w:t>Abbreviations and Acronyms</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t xml:space="preserve"> </w:t>
      </w:r>
      <w:bookmarkEnd w:id="38"/>
      <w:bookmarkEnd w:id="39"/>
      <w:bookmarkEnd w:id="40"/>
      <w:bookmarkEnd w:id="41"/>
    </w:p>
    <w:p w14:paraId="2FE19F97" w14:textId="77777777" w:rsidR="00ED0692" w:rsidRPr="00084FA1" w:rsidRDefault="00ED0692" w:rsidP="00ED0692">
      <w:pPr>
        <w:tabs>
          <w:tab w:val="left" w:pos="3988"/>
        </w:tabs>
        <w:spacing w:after="160" w:line="259" w:lineRule="auto"/>
        <w:jc w:val="both"/>
        <w:rPr>
          <w:i/>
          <w:color w:val="A6A6A6" w:themeColor="background1" w:themeShade="A6"/>
        </w:rPr>
      </w:pPr>
      <w:r>
        <w:rPr>
          <w:i/>
          <w:color w:val="A6A6A6" w:themeColor="background1" w:themeShade="A6"/>
        </w:rPr>
        <w:t>List all the abbreviations and acronyms used in the text, in alphabetical order.</w:t>
      </w:r>
    </w:p>
    <w:p w14:paraId="7DB42650" w14:textId="77777777" w:rsidR="00ED0692" w:rsidRPr="0036133A" w:rsidRDefault="00ED0692" w:rsidP="00ED0692">
      <w:pPr>
        <w:pStyle w:val="Heading1"/>
        <w:numPr>
          <w:ilvl w:val="0"/>
          <w:numId w:val="43"/>
        </w:numPr>
        <w:jc w:val="both"/>
      </w:pPr>
      <w:bookmarkStart w:id="42" w:name="_Toc468795835"/>
      <w:bookmarkStart w:id="43" w:name="_Toc469652177"/>
      <w:bookmarkStart w:id="44" w:name="_Toc471299648"/>
      <w:bookmarkStart w:id="45" w:name="_Toc12021641"/>
      <w:bookmarkStart w:id="46" w:name="_Toc12886270"/>
      <w:bookmarkStart w:id="47" w:name="_Toc12980166"/>
      <w:bookmarkStart w:id="48" w:name="_Toc13216895"/>
      <w:bookmarkStart w:id="49" w:name="_Toc13218444"/>
      <w:bookmarkStart w:id="50" w:name="_Toc13234257"/>
      <w:bookmarkStart w:id="51" w:name="_Toc13484358"/>
      <w:bookmarkStart w:id="52" w:name="_Toc13501524"/>
      <w:bookmarkStart w:id="53" w:name="_Toc13647674"/>
      <w:bookmarkStart w:id="54" w:name="_Toc14092173"/>
      <w:bookmarkStart w:id="55" w:name="_Toc14093795"/>
      <w:bookmarkStart w:id="56" w:name="_Toc14269137"/>
      <w:bookmarkStart w:id="57" w:name="_Toc14349044"/>
      <w:bookmarkStart w:id="58" w:name="_Toc14351534"/>
      <w:bookmarkStart w:id="59" w:name="_Toc14353509"/>
      <w:bookmarkStart w:id="60" w:name="_Toc14354785"/>
      <w:bookmarkStart w:id="61" w:name="_Toc14355119"/>
      <w:bookmarkStart w:id="62" w:name="_Toc14688485"/>
      <w:bookmarkStart w:id="63" w:name="_Toc14689962"/>
      <w:r w:rsidRPr="0036133A">
        <w:t>Mission Description</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032ECFB1" w14:textId="77777777" w:rsidR="00ED0692" w:rsidRPr="000E707D" w:rsidRDefault="00ED0692" w:rsidP="00ED0692">
      <w:pPr>
        <w:pStyle w:val="Heading2"/>
        <w:numPr>
          <w:ilvl w:val="1"/>
          <w:numId w:val="43"/>
        </w:numPr>
        <w:jc w:val="both"/>
      </w:pPr>
      <w:bookmarkStart w:id="64" w:name="_Toc13216897"/>
      <w:bookmarkStart w:id="65" w:name="_Toc13218446"/>
      <w:bookmarkStart w:id="66" w:name="_Toc13234259"/>
      <w:bookmarkStart w:id="67" w:name="_Toc13484360"/>
      <w:bookmarkStart w:id="68" w:name="_Toc13501525"/>
      <w:bookmarkStart w:id="69" w:name="_Toc13647675"/>
      <w:bookmarkStart w:id="70" w:name="_Toc14092174"/>
      <w:bookmarkStart w:id="71" w:name="_Toc14093796"/>
      <w:bookmarkStart w:id="72" w:name="_Toc14269138"/>
      <w:bookmarkStart w:id="73" w:name="_Toc14349045"/>
      <w:bookmarkStart w:id="74" w:name="_Toc14351535"/>
      <w:bookmarkStart w:id="75" w:name="_Toc14353510"/>
      <w:bookmarkStart w:id="76" w:name="_Toc14354786"/>
      <w:bookmarkStart w:id="77" w:name="_Toc14355120"/>
      <w:bookmarkStart w:id="78" w:name="_Toc14688486"/>
      <w:bookmarkStart w:id="79" w:name="_Toc14689963"/>
      <w:bookmarkStart w:id="80" w:name="_Toc468795836"/>
      <w:bookmarkStart w:id="81" w:name="_Toc469652178"/>
      <w:bookmarkStart w:id="82" w:name="_Toc471299649"/>
      <w:bookmarkStart w:id="83" w:name="_Toc12021642"/>
      <w:bookmarkStart w:id="84" w:name="_Toc12886271"/>
      <w:bookmarkStart w:id="85" w:name="_Toc12980168"/>
      <w:r w:rsidRPr="000E707D">
        <w:t xml:space="preserve">Mission </w:t>
      </w:r>
      <w:bookmarkEnd w:id="64"/>
      <w:bookmarkEnd w:id="65"/>
      <w:bookmarkEnd w:id="66"/>
      <w:bookmarkEnd w:id="67"/>
      <w:bookmarkEnd w:id="68"/>
      <w:bookmarkEnd w:id="69"/>
      <w:bookmarkEnd w:id="70"/>
      <w:bookmarkEnd w:id="71"/>
      <w:bookmarkEnd w:id="72"/>
      <w:bookmarkEnd w:id="73"/>
      <w:r>
        <w:t>Context</w:t>
      </w:r>
      <w:bookmarkEnd w:id="74"/>
      <w:bookmarkEnd w:id="75"/>
      <w:bookmarkEnd w:id="76"/>
      <w:bookmarkEnd w:id="77"/>
      <w:bookmarkEnd w:id="78"/>
      <w:bookmarkEnd w:id="79"/>
    </w:p>
    <w:p w14:paraId="6EFDF0E5" w14:textId="77777777" w:rsidR="00BA5189" w:rsidRDefault="00BA5189" w:rsidP="00ED0692">
      <w:pPr>
        <w:pStyle w:val="HelpText"/>
        <w:jc w:val="both"/>
      </w:pPr>
      <w:r>
        <w:t>Formulate the mission statement.</w:t>
      </w:r>
    </w:p>
    <w:p w14:paraId="0F375ACA" w14:textId="77777777" w:rsidR="00BA5189" w:rsidRDefault="00BA5189" w:rsidP="00ED0692">
      <w:pPr>
        <w:pStyle w:val="HelpText"/>
        <w:jc w:val="both"/>
      </w:pPr>
    </w:p>
    <w:p w14:paraId="35E259E5" w14:textId="35295F3C" w:rsidR="00ED0692" w:rsidRDefault="00ED0692" w:rsidP="00ED0692">
      <w:pPr>
        <w:pStyle w:val="HelpText"/>
        <w:jc w:val="both"/>
      </w:pPr>
      <w:r>
        <w:t>Give a description of</w:t>
      </w:r>
      <w:r w:rsidRPr="00BA6908">
        <w:t xml:space="preserve"> where the idea of the CubeSat project </w:t>
      </w:r>
      <w:r w:rsidR="00BA5189">
        <w:t>originates</w:t>
      </w:r>
      <w:r w:rsidRPr="00BA6908">
        <w:t xml:space="preserve"> and what the motivation for the CubeSat project is.</w:t>
      </w:r>
    </w:p>
    <w:p w14:paraId="479F808F" w14:textId="77777777" w:rsidR="00ED0692" w:rsidRPr="00197B71" w:rsidRDefault="00ED0692" w:rsidP="00ED0692">
      <w:pPr>
        <w:jc w:val="both"/>
      </w:pPr>
    </w:p>
    <w:p w14:paraId="4D13BAAD" w14:textId="77777777" w:rsidR="00ED0692" w:rsidRDefault="00ED0692" w:rsidP="00ED0692">
      <w:pPr>
        <w:pStyle w:val="HelpText"/>
        <w:jc w:val="both"/>
      </w:pPr>
      <w:r>
        <w:t>Provide the context in which the mission will be executed, highlighting possible knowledge gaps that can be fulfilled by the mission (e.g. technological enhancement, scientific return, educational return etc.).</w:t>
      </w:r>
    </w:p>
    <w:p w14:paraId="08ED58B1" w14:textId="77777777" w:rsidR="00ED0692" w:rsidRDefault="00ED0692" w:rsidP="00ED0692">
      <w:pPr>
        <w:pStyle w:val="HelpText"/>
        <w:jc w:val="both"/>
      </w:pPr>
    </w:p>
    <w:p w14:paraId="1470299D" w14:textId="77777777" w:rsidR="00ED0692" w:rsidRDefault="00ED0692" w:rsidP="00ED0692">
      <w:pPr>
        <w:pStyle w:val="HelpText"/>
        <w:jc w:val="both"/>
      </w:pPr>
      <w:r w:rsidRPr="00BA6908">
        <w:t xml:space="preserve">Explain whether the subject has been investigated in the past and give existing literature on the subject. </w:t>
      </w:r>
    </w:p>
    <w:p w14:paraId="2DF91F10" w14:textId="77777777" w:rsidR="00ED0692" w:rsidRDefault="00ED0692" w:rsidP="00ED0692">
      <w:pPr>
        <w:jc w:val="both"/>
        <w:rPr>
          <w:i/>
          <w:color w:val="A6A6A6" w:themeColor="background1" w:themeShade="A6"/>
        </w:rPr>
      </w:pPr>
    </w:p>
    <w:p w14:paraId="4929770A" w14:textId="28F43859" w:rsidR="00ED0692" w:rsidRDefault="00ED0692" w:rsidP="00ED0692">
      <w:pPr>
        <w:jc w:val="both"/>
        <w:rPr>
          <w:i/>
          <w:color w:val="A6A6A6" w:themeColor="background1" w:themeShade="A6"/>
        </w:rPr>
      </w:pPr>
      <w:r w:rsidRPr="000F5662">
        <w:rPr>
          <w:i/>
          <w:color w:val="A6A6A6" w:themeColor="background1" w:themeShade="A6"/>
        </w:rPr>
        <w:t>Provide a justification to implement this mission on a CubeSat</w:t>
      </w:r>
      <w:r w:rsidR="00BA5189">
        <w:rPr>
          <w:i/>
          <w:color w:val="A6A6A6" w:themeColor="background1" w:themeShade="A6"/>
        </w:rPr>
        <w:t xml:space="preserve"> as opposed to other ground,</w:t>
      </w:r>
      <w:r>
        <w:rPr>
          <w:i/>
          <w:color w:val="A6A6A6" w:themeColor="background1" w:themeShade="A6"/>
        </w:rPr>
        <w:t xml:space="preserve"> air- or space-based platforms.</w:t>
      </w:r>
    </w:p>
    <w:p w14:paraId="56C88662" w14:textId="77777777" w:rsidR="00ED0692" w:rsidRDefault="00ED0692" w:rsidP="00ED0692">
      <w:pPr>
        <w:jc w:val="both"/>
        <w:rPr>
          <w:i/>
          <w:color w:val="A6A6A6" w:themeColor="background1" w:themeShade="A6"/>
        </w:rPr>
      </w:pPr>
    </w:p>
    <w:p w14:paraId="367FB16F" w14:textId="624DD9EA" w:rsidR="00ED0692" w:rsidRPr="00BA5189" w:rsidRDefault="00ED0692" w:rsidP="00BA5189">
      <w:pPr>
        <w:pStyle w:val="HelpText"/>
        <w:jc w:val="both"/>
      </w:pPr>
    </w:p>
    <w:p w14:paraId="5BC6C3D8" w14:textId="77777777" w:rsidR="00ED0692" w:rsidRPr="000E707D" w:rsidRDefault="00ED0692" w:rsidP="00ED0692">
      <w:pPr>
        <w:pStyle w:val="Heading2"/>
        <w:numPr>
          <w:ilvl w:val="1"/>
          <w:numId w:val="43"/>
        </w:numPr>
        <w:jc w:val="both"/>
      </w:pPr>
      <w:bookmarkStart w:id="86" w:name="_Toc13216898"/>
      <w:bookmarkStart w:id="87" w:name="_Toc13218447"/>
      <w:bookmarkStart w:id="88" w:name="_Toc13234260"/>
      <w:bookmarkStart w:id="89" w:name="_Toc13484361"/>
      <w:bookmarkStart w:id="90" w:name="_Toc13501526"/>
      <w:bookmarkStart w:id="91" w:name="_Toc13647676"/>
      <w:bookmarkStart w:id="92" w:name="_Toc14092175"/>
      <w:bookmarkStart w:id="93" w:name="_Toc14093797"/>
      <w:bookmarkStart w:id="94" w:name="_Toc14269139"/>
      <w:bookmarkStart w:id="95" w:name="_Toc14349046"/>
      <w:bookmarkStart w:id="96" w:name="_Toc14351536"/>
      <w:bookmarkStart w:id="97" w:name="_Toc14353511"/>
      <w:bookmarkStart w:id="98" w:name="_Toc14354787"/>
      <w:bookmarkStart w:id="99" w:name="_Toc14355121"/>
      <w:bookmarkStart w:id="100" w:name="_Toc14688487"/>
      <w:bookmarkStart w:id="101" w:name="_Toc14689964"/>
      <w:r w:rsidRPr="000E707D">
        <w:t>Mission Objectives</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73540B1C" w14:textId="189D6C35" w:rsidR="00ED0692" w:rsidRDefault="00ED0692" w:rsidP="00ED0692">
      <w:pPr>
        <w:pStyle w:val="HelpText"/>
        <w:jc w:val="both"/>
      </w:pPr>
      <w:r>
        <w:t>Formulate and give a description of</w:t>
      </w:r>
      <w:r w:rsidRPr="00202FF3">
        <w:t xml:space="preserve"> the </w:t>
      </w:r>
      <w:r>
        <w:t xml:space="preserve">main </w:t>
      </w:r>
      <w:r w:rsidRPr="00202FF3">
        <w:t xml:space="preserve">objectives </w:t>
      </w:r>
      <w:r>
        <w:t>of the project</w:t>
      </w:r>
      <w:r w:rsidR="00BA5189">
        <w:t>, including the</w:t>
      </w:r>
      <w:r>
        <w:t xml:space="preserve"> educational objectives and the mission objectives (technological experiment, scientific research, etc.). </w:t>
      </w:r>
    </w:p>
    <w:p w14:paraId="7A3B229C" w14:textId="77777777" w:rsidR="00ED0692" w:rsidRDefault="00ED0692" w:rsidP="00ED0692">
      <w:pPr>
        <w:pStyle w:val="HelpText"/>
        <w:jc w:val="both"/>
      </w:pPr>
    </w:p>
    <w:p w14:paraId="49ABBB2C" w14:textId="1FA2BE36" w:rsidR="00ED0692" w:rsidRDefault="00ED0692" w:rsidP="00ED0692">
      <w:pPr>
        <w:jc w:val="both"/>
        <w:rPr>
          <w:i/>
          <w:color w:val="A6A6A6" w:themeColor="background1" w:themeShade="A6"/>
        </w:rPr>
      </w:pPr>
      <w:r>
        <w:rPr>
          <w:i/>
          <w:color w:val="A6A6A6" w:themeColor="background1" w:themeShade="A6"/>
        </w:rPr>
        <w:t>Give a description of the</w:t>
      </w:r>
      <w:r w:rsidRPr="008F45D6">
        <w:rPr>
          <w:i/>
          <w:color w:val="A6A6A6" w:themeColor="background1" w:themeShade="A6"/>
        </w:rPr>
        <w:t xml:space="preserve"> identified mission success criteria (e.g. measure</w:t>
      </w:r>
      <w:r>
        <w:rPr>
          <w:i/>
          <w:color w:val="A6A6A6" w:themeColor="background1" w:themeShade="A6"/>
        </w:rPr>
        <w:t>ment</w:t>
      </w:r>
      <w:r w:rsidRPr="008F45D6">
        <w:rPr>
          <w:i/>
          <w:color w:val="A6A6A6" w:themeColor="background1" w:themeShade="A6"/>
        </w:rPr>
        <w:t xml:space="preserve"> of performance or effectiveness</w:t>
      </w:r>
      <w:r>
        <w:rPr>
          <w:i/>
          <w:color w:val="A6A6A6" w:themeColor="background1" w:themeShade="A6"/>
        </w:rPr>
        <w:t xml:space="preserve">, </w:t>
      </w:r>
      <w:r w:rsidR="00ED1BDD">
        <w:rPr>
          <w:i/>
          <w:color w:val="A6A6A6" w:themeColor="background1" w:themeShade="A6"/>
        </w:rPr>
        <w:t xml:space="preserve">minimum </w:t>
      </w:r>
      <w:r>
        <w:rPr>
          <w:i/>
          <w:color w:val="A6A6A6" w:themeColor="background1" w:themeShade="A6"/>
        </w:rPr>
        <w:t xml:space="preserve">objectives to be </w:t>
      </w:r>
      <w:r w:rsidR="007B4602">
        <w:rPr>
          <w:i/>
          <w:color w:val="A6A6A6" w:themeColor="background1" w:themeShade="A6"/>
        </w:rPr>
        <w:t>achieved</w:t>
      </w:r>
      <w:r w:rsidR="00C34F98">
        <w:rPr>
          <w:i/>
          <w:color w:val="A6A6A6" w:themeColor="background1" w:themeShade="A6"/>
        </w:rPr>
        <w:t>, etc.</w:t>
      </w:r>
      <w:r w:rsidRPr="008F45D6">
        <w:rPr>
          <w:i/>
          <w:color w:val="A6A6A6" w:themeColor="background1" w:themeShade="A6"/>
        </w:rPr>
        <w:t>)</w:t>
      </w:r>
      <w:r>
        <w:rPr>
          <w:i/>
          <w:color w:val="A6A6A6" w:themeColor="background1" w:themeShade="A6"/>
        </w:rPr>
        <w:t>.</w:t>
      </w:r>
    </w:p>
    <w:p w14:paraId="5C38749A" w14:textId="77777777" w:rsidR="00ED0692" w:rsidRPr="00202FF3" w:rsidRDefault="00ED0692" w:rsidP="00ED0692">
      <w:pPr>
        <w:jc w:val="both"/>
      </w:pPr>
    </w:p>
    <w:p w14:paraId="7CDE2E2E" w14:textId="77777777" w:rsidR="00ED0692" w:rsidRDefault="00ED0692" w:rsidP="00ED0692">
      <w:pPr>
        <w:pStyle w:val="HelpText"/>
        <w:jc w:val="both"/>
      </w:pPr>
      <w:r w:rsidRPr="006A1496">
        <w:t xml:space="preserve">Give a description </w:t>
      </w:r>
      <w:r>
        <w:t xml:space="preserve">of </w:t>
      </w:r>
      <w:r w:rsidRPr="00202FF3">
        <w:t xml:space="preserve">the </w:t>
      </w:r>
      <w:r>
        <w:t>methodology</w:t>
      </w:r>
      <w:r w:rsidRPr="00202FF3">
        <w:t xml:space="preserve"> in which the </w:t>
      </w:r>
      <w:r>
        <w:t>mission success criteria</w:t>
      </w:r>
      <w:r w:rsidRPr="00202FF3">
        <w:t xml:space="preserve"> are meant to be achieved.</w:t>
      </w:r>
      <w:r>
        <w:t xml:space="preserve"> </w:t>
      </w:r>
    </w:p>
    <w:p w14:paraId="729E8CAD" w14:textId="102412F3" w:rsidR="00322D4F" w:rsidRDefault="00322D4F">
      <w:r>
        <w:br w:type="page"/>
      </w:r>
    </w:p>
    <w:p w14:paraId="4787AD54" w14:textId="77777777" w:rsidR="00ED0692" w:rsidRPr="000E707D" w:rsidRDefault="00ED0692" w:rsidP="00ED0692">
      <w:pPr>
        <w:pStyle w:val="Heading2"/>
        <w:numPr>
          <w:ilvl w:val="1"/>
          <w:numId w:val="43"/>
        </w:numPr>
        <w:jc w:val="both"/>
      </w:pPr>
      <w:bookmarkStart w:id="102" w:name="_Toc14351010"/>
      <w:bookmarkStart w:id="103" w:name="_Toc14351264"/>
      <w:bookmarkStart w:id="104" w:name="_Toc14351319"/>
      <w:bookmarkStart w:id="105" w:name="_Toc14351588"/>
      <w:bookmarkStart w:id="106" w:name="_Toc14351011"/>
      <w:bookmarkStart w:id="107" w:name="_Toc14351265"/>
      <w:bookmarkStart w:id="108" w:name="_Toc14351320"/>
      <w:bookmarkStart w:id="109" w:name="_Toc14351589"/>
      <w:bookmarkStart w:id="110" w:name="_Toc14351012"/>
      <w:bookmarkStart w:id="111" w:name="_Toc14351266"/>
      <w:bookmarkStart w:id="112" w:name="_Toc14351321"/>
      <w:bookmarkStart w:id="113" w:name="_Toc14351590"/>
      <w:bookmarkStart w:id="114" w:name="_Toc14351013"/>
      <w:bookmarkStart w:id="115" w:name="_Toc14351267"/>
      <w:bookmarkStart w:id="116" w:name="_Toc14351322"/>
      <w:bookmarkStart w:id="117" w:name="_Toc14351591"/>
      <w:bookmarkStart w:id="118" w:name="_Toc14340348"/>
      <w:bookmarkStart w:id="119" w:name="_Toc14340491"/>
      <w:bookmarkStart w:id="120" w:name="_Toc14340562"/>
      <w:bookmarkStart w:id="121" w:name="_Toc14340673"/>
      <w:bookmarkStart w:id="122" w:name="_Toc14340738"/>
      <w:bookmarkStart w:id="123" w:name="_Toc14347110"/>
      <w:bookmarkStart w:id="124" w:name="_Toc14340803"/>
      <w:bookmarkStart w:id="125" w:name="_Toc14349047"/>
      <w:bookmarkStart w:id="126" w:name="_Toc14349112"/>
      <w:bookmarkStart w:id="127" w:name="_Toc14349223"/>
      <w:bookmarkStart w:id="128" w:name="_Toc14349320"/>
      <w:bookmarkStart w:id="129" w:name="_Toc14349438"/>
      <w:bookmarkStart w:id="130" w:name="_Toc14340349"/>
      <w:bookmarkStart w:id="131" w:name="_Toc14340492"/>
      <w:bookmarkStart w:id="132" w:name="_Toc14340563"/>
      <w:bookmarkStart w:id="133" w:name="_Toc14340674"/>
      <w:bookmarkStart w:id="134" w:name="_Toc14340739"/>
      <w:bookmarkStart w:id="135" w:name="_Toc14347111"/>
      <w:bookmarkStart w:id="136" w:name="_Toc14340804"/>
      <w:bookmarkStart w:id="137" w:name="_Toc14349048"/>
      <w:bookmarkStart w:id="138" w:name="_Toc14349113"/>
      <w:bookmarkStart w:id="139" w:name="_Toc14349224"/>
      <w:bookmarkStart w:id="140" w:name="_Toc14349321"/>
      <w:bookmarkStart w:id="141" w:name="_Toc14349439"/>
      <w:bookmarkStart w:id="142" w:name="_Toc14340350"/>
      <w:bookmarkStart w:id="143" w:name="_Toc14340493"/>
      <w:bookmarkStart w:id="144" w:name="_Toc14340564"/>
      <w:bookmarkStart w:id="145" w:name="_Toc14340675"/>
      <w:bookmarkStart w:id="146" w:name="_Toc14340740"/>
      <w:bookmarkStart w:id="147" w:name="_Toc14347112"/>
      <w:bookmarkStart w:id="148" w:name="_Toc14340805"/>
      <w:bookmarkStart w:id="149" w:name="_Toc14349049"/>
      <w:bookmarkStart w:id="150" w:name="_Toc14349114"/>
      <w:bookmarkStart w:id="151" w:name="_Toc14349225"/>
      <w:bookmarkStart w:id="152" w:name="_Toc14349322"/>
      <w:bookmarkStart w:id="153" w:name="_Toc14349440"/>
      <w:bookmarkStart w:id="154" w:name="_Toc14340351"/>
      <w:bookmarkStart w:id="155" w:name="_Toc14340494"/>
      <w:bookmarkStart w:id="156" w:name="_Toc14340565"/>
      <w:bookmarkStart w:id="157" w:name="_Toc14340676"/>
      <w:bookmarkStart w:id="158" w:name="_Toc14340741"/>
      <w:bookmarkStart w:id="159" w:name="_Toc14347113"/>
      <w:bookmarkStart w:id="160" w:name="_Toc14340806"/>
      <w:bookmarkStart w:id="161" w:name="_Toc14349050"/>
      <w:bookmarkStart w:id="162" w:name="_Toc14349115"/>
      <w:bookmarkStart w:id="163" w:name="_Toc14349226"/>
      <w:bookmarkStart w:id="164" w:name="_Toc14349323"/>
      <w:bookmarkStart w:id="165" w:name="_Toc14349441"/>
      <w:bookmarkStart w:id="166" w:name="_Toc14340352"/>
      <w:bookmarkStart w:id="167" w:name="_Toc14340495"/>
      <w:bookmarkStart w:id="168" w:name="_Toc14340566"/>
      <w:bookmarkStart w:id="169" w:name="_Toc14340677"/>
      <w:bookmarkStart w:id="170" w:name="_Toc14340742"/>
      <w:bookmarkStart w:id="171" w:name="_Toc14347114"/>
      <w:bookmarkStart w:id="172" w:name="_Toc14340807"/>
      <w:bookmarkStart w:id="173" w:name="_Toc14349051"/>
      <w:bookmarkStart w:id="174" w:name="_Toc14349116"/>
      <w:bookmarkStart w:id="175" w:name="_Toc14349227"/>
      <w:bookmarkStart w:id="176" w:name="_Toc14349324"/>
      <w:bookmarkStart w:id="177" w:name="_Toc14349442"/>
      <w:bookmarkStart w:id="178" w:name="_Toc14351956"/>
      <w:bookmarkStart w:id="179" w:name="_Toc14351957"/>
      <w:bookmarkStart w:id="180" w:name="_Toc14351958"/>
      <w:bookmarkStart w:id="181" w:name="_Toc14351959"/>
      <w:bookmarkStart w:id="182" w:name="_Toc13216899"/>
      <w:bookmarkStart w:id="183" w:name="_Toc13234261"/>
      <w:bookmarkStart w:id="184" w:name="_Toc13484362"/>
      <w:bookmarkStart w:id="185" w:name="_Toc14092176"/>
      <w:bookmarkStart w:id="186" w:name="_Toc14093798"/>
      <w:bookmarkStart w:id="187" w:name="_Toc14269140"/>
      <w:bookmarkStart w:id="188" w:name="_Toc14349052"/>
      <w:bookmarkStart w:id="189" w:name="_Toc14351537"/>
      <w:bookmarkStart w:id="190" w:name="_Toc14353512"/>
      <w:bookmarkStart w:id="191" w:name="_Toc14354788"/>
      <w:bookmarkStart w:id="192" w:name="_Toc14355122"/>
      <w:bookmarkStart w:id="193" w:name="_Toc14688488"/>
      <w:bookmarkStart w:id="194" w:name="_Toc14689965"/>
      <w:bookmarkStart w:id="195" w:name="_Toc12886273"/>
      <w:bookmarkStart w:id="196" w:name="_Toc12980169"/>
      <w:bookmarkStart w:id="197" w:name="_Toc13218448"/>
      <w:bookmarkStart w:id="198" w:name="_Toc13501527"/>
      <w:bookmarkStart w:id="199" w:name="_Toc13647677"/>
      <w:bookmarkStart w:id="200" w:name="_Toc468795838"/>
      <w:bookmarkStart w:id="201" w:name="_Toc469652179"/>
      <w:bookmarkStart w:id="202" w:name="_Toc471299650"/>
      <w:bookmarkStart w:id="203" w:name="_Toc12021643"/>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Pr="000E707D">
        <w:lastRenderedPageBreak/>
        <w:t>Mission Analysis</w:t>
      </w:r>
      <w:bookmarkEnd w:id="182"/>
      <w:bookmarkEnd w:id="183"/>
      <w:bookmarkEnd w:id="184"/>
      <w:bookmarkEnd w:id="185"/>
      <w:bookmarkEnd w:id="186"/>
      <w:bookmarkEnd w:id="187"/>
      <w:bookmarkEnd w:id="188"/>
      <w:bookmarkEnd w:id="189"/>
      <w:bookmarkEnd w:id="190"/>
      <w:bookmarkEnd w:id="191"/>
      <w:bookmarkEnd w:id="192"/>
      <w:bookmarkEnd w:id="193"/>
      <w:bookmarkEnd w:id="194"/>
      <w:r w:rsidRPr="000E707D">
        <w:t xml:space="preserve"> </w:t>
      </w:r>
      <w:bookmarkEnd w:id="195"/>
      <w:bookmarkEnd w:id="196"/>
      <w:bookmarkEnd w:id="197"/>
      <w:bookmarkEnd w:id="198"/>
      <w:bookmarkEnd w:id="199"/>
    </w:p>
    <w:p w14:paraId="3B113952" w14:textId="77777777" w:rsidR="00ED0692" w:rsidRDefault="00ED0692" w:rsidP="00ED0692">
      <w:pPr>
        <w:jc w:val="both"/>
        <w:rPr>
          <w:i/>
          <w:color w:val="A6A6A6" w:themeColor="background1" w:themeShade="A6"/>
        </w:rPr>
      </w:pPr>
      <w:r w:rsidRPr="00595DF3">
        <w:rPr>
          <w:i/>
          <w:color w:val="A6A6A6" w:themeColor="background1" w:themeShade="A6"/>
        </w:rPr>
        <w:t>Indicate</w:t>
      </w:r>
      <w:r w:rsidRPr="00595DF3" w:rsidDel="00B817B3">
        <w:rPr>
          <w:i/>
          <w:color w:val="A6A6A6" w:themeColor="background1" w:themeShade="A6"/>
        </w:rPr>
        <w:t xml:space="preserve"> </w:t>
      </w:r>
      <w:r w:rsidRPr="00595DF3">
        <w:rPr>
          <w:i/>
          <w:color w:val="A6A6A6" w:themeColor="background1" w:themeShade="A6"/>
        </w:rPr>
        <w:t>the</w:t>
      </w:r>
      <w:r>
        <w:rPr>
          <w:i/>
          <w:color w:val="A6A6A6" w:themeColor="background1" w:themeShade="A6"/>
        </w:rPr>
        <w:t xml:space="preserve"> acceptable</w:t>
      </w:r>
      <w:r w:rsidRPr="00595DF3">
        <w:rPr>
          <w:i/>
          <w:color w:val="A6A6A6" w:themeColor="background1" w:themeShade="A6"/>
        </w:rPr>
        <w:t xml:space="preserve"> range of orbits </w:t>
      </w:r>
      <w:r>
        <w:rPr>
          <w:i/>
          <w:color w:val="A6A6A6" w:themeColor="background1" w:themeShade="A6"/>
        </w:rPr>
        <w:t xml:space="preserve">and the general mission constraints. </w:t>
      </w:r>
    </w:p>
    <w:p w14:paraId="1ED0D569" w14:textId="77777777" w:rsidR="00ED0692" w:rsidRDefault="00ED0692" w:rsidP="00ED0692">
      <w:pPr>
        <w:jc w:val="both"/>
        <w:rPr>
          <w:i/>
          <w:color w:val="A6A6A6" w:themeColor="background1" w:themeShade="A6"/>
        </w:rPr>
      </w:pPr>
    </w:p>
    <w:p w14:paraId="4C97CFB8" w14:textId="77777777" w:rsidR="00ED0692" w:rsidRDefault="00ED0692" w:rsidP="00ED0692">
      <w:pPr>
        <w:jc w:val="both"/>
        <w:rPr>
          <w:i/>
          <w:color w:val="A6A6A6" w:themeColor="background1" w:themeShade="A6"/>
        </w:rPr>
      </w:pPr>
      <w:r>
        <w:rPr>
          <w:i/>
          <w:color w:val="A6A6A6" w:themeColor="background1" w:themeShade="A6"/>
        </w:rPr>
        <w:t xml:space="preserve">Specify the nominal / ideal orbit (or orbit range) as well as the flexibility to other orbits, i.e. the range of orbits </w:t>
      </w:r>
      <w:r w:rsidRPr="00595DF3">
        <w:rPr>
          <w:i/>
          <w:color w:val="A6A6A6" w:themeColor="background1" w:themeShade="A6"/>
        </w:rPr>
        <w:t xml:space="preserve">where </w:t>
      </w:r>
      <w:r>
        <w:rPr>
          <w:i/>
          <w:color w:val="A6A6A6" w:themeColor="background1" w:themeShade="A6"/>
        </w:rPr>
        <w:t>the</w:t>
      </w:r>
      <w:r w:rsidRPr="00595DF3">
        <w:rPr>
          <w:i/>
          <w:color w:val="A6A6A6" w:themeColor="background1" w:themeShade="A6"/>
        </w:rPr>
        <w:t xml:space="preserve"> system may suffer a reduction in performance, but can still function with some operational adaptations, and obtain enough scientific/ engineering data to accomplish the mission objectives</w:t>
      </w:r>
      <w:r>
        <w:rPr>
          <w:i/>
          <w:color w:val="A6A6A6" w:themeColor="background1" w:themeShade="A6"/>
        </w:rPr>
        <w:t xml:space="preserve">. Information may include </w:t>
      </w:r>
      <w:r w:rsidRPr="008F45D6">
        <w:rPr>
          <w:i/>
          <w:color w:val="A6A6A6" w:themeColor="background1" w:themeShade="A6"/>
        </w:rPr>
        <w:t>altitude range, inclination, orbital lifetime</w:t>
      </w:r>
      <w:r>
        <w:rPr>
          <w:i/>
          <w:color w:val="A6A6A6" w:themeColor="background1" w:themeShade="A6"/>
        </w:rPr>
        <w:t xml:space="preserve"> requirements</w:t>
      </w:r>
      <w:r w:rsidRPr="008F45D6">
        <w:rPr>
          <w:i/>
          <w:color w:val="A6A6A6" w:themeColor="background1" w:themeShade="A6"/>
        </w:rPr>
        <w:t xml:space="preserve">, other constraints such as SSO, eccentricity, </w:t>
      </w:r>
      <w:r>
        <w:rPr>
          <w:i/>
          <w:color w:val="A6A6A6" w:themeColor="background1" w:themeShade="A6"/>
        </w:rPr>
        <w:t>RAAN</w:t>
      </w:r>
      <w:r w:rsidRPr="008F45D6">
        <w:rPr>
          <w:i/>
          <w:color w:val="A6A6A6" w:themeColor="background1" w:themeShade="A6"/>
        </w:rPr>
        <w:t>, launch window, etc.</w:t>
      </w:r>
      <w:r>
        <w:rPr>
          <w:i/>
          <w:color w:val="A6A6A6" w:themeColor="background1" w:themeShade="A6"/>
        </w:rPr>
        <w:t xml:space="preserve"> </w:t>
      </w:r>
    </w:p>
    <w:p w14:paraId="7708B6FC" w14:textId="77777777" w:rsidR="00ED0692" w:rsidRPr="00A64A1C" w:rsidRDefault="00ED0692" w:rsidP="00ED0692">
      <w:pPr>
        <w:jc w:val="both"/>
        <w:rPr>
          <w:i/>
          <w:color w:val="A6A6A6" w:themeColor="background1" w:themeShade="A6"/>
        </w:rPr>
      </w:pPr>
    </w:p>
    <w:p w14:paraId="2460C607" w14:textId="77777777" w:rsidR="00ED0692" w:rsidRDefault="00ED0692" w:rsidP="00ED0692">
      <w:pPr>
        <w:pStyle w:val="HelpText"/>
        <w:jc w:val="both"/>
      </w:pPr>
      <w:r>
        <w:t xml:space="preserve">Explain if the ISS orbit is acceptable for your mission and complement with the results of the mission analysis.  </w:t>
      </w:r>
    </w:p>
    <w:p w14:paraId="2F99C459" w14:textId="77777777" w:rsidR="00ED0692" w:rsidRDefault="00ED0692" w:rsidP="00ED0692">
      <w:pPr>
        <w:jc w:val="both"/>
      </w:pPr>
    </w:p>
    <w:p w14:paraId="390E60F3" w14:textId="77777777" w:rsidR="00ED0692" w:rsidRPr="000E707D" w:rsidRDefault="00ED0692" w:rsidP="00ED0692">
      <w:pPr>
        <w:pStyle w:val="Heading2"/>
        <w:numPr>
          <w:ilvl w:val="1"/>
          <w:numId w:val="43"/>
        </w:numPr>
        <w:jc w:val="both"/>
      </w:pPr>
      <w:bookmarkStart w:id="204" w:name="_Toc13474521"/>
      <w:bookmarkStart w:id="205" w:name="_Toc13478183"/>
      <w:bookmarkStart w:id="206" w:name="_Toc13479725"/>
      <w:bookmarkStart w:id="207" w:name="_Toc13474675"/>
      <w:bookmarkStart w:id="208" w:name="_Toc13478875"/>
      <w:bookmarkStart w:id="209" w:name="_Toc13478929"/>
      <w:bookmarkStart w:id="210" w:name="_Toc14340570"/>
      <w:bookmarkStart w:id="211" w:name="_Toc14340681"/>
      <w:bookmarkStart w:id="212" w:name="_Toc14340746"/>
      <w:bookmarkStart w:id="213" w:name="_Toc14347118"/>
      <w:bookmarkStart w:id="214" w:name="_Toc14340811"/>
      <w:bookmarkStart w:id="215" w:name="_Toc14349055"/>
      <w:bookmarkStart w:id="216" w:name="_Toc14349120"/>
      <w:bookmarkStart w:id="217" w:name="_Toc14349231"/>
      <w:bookmarkStart w:id="218" w:name="_Toc14349328"/>
      <w:bookmarkStart w:id="219" w:name="_Toc14349446"/>
      <w:bookmarkStart w:id="220" w:name="_Toc14340573"/>
      <w:bookmarkStart w:id="221" w:name="_Toc14340684"/>
      <w:bookmarkStart w:id="222" w:name="_Toc14340749"/>
      <w:bookmarkStart w:id="223" w:name="_Toc14347121"/>
      <w:bookmarkStart w:id="224" w:name="_Toc14340814"/>
      <w:bookmarkStart w:id="225" w:name="_Toc14349058"/>
      <w:bookmarkStart w:id="226" w:name="_Toc14349123"/>
      <w:bookmarkStart w:id="227" w:name="_Toc14349234"/>
      <w:bookmarkStart w:id="228" w:name="_Toc14349331"/>
      <w:bookmarkStart w:id="229" w:name="_Toc14349449"/>
      <w:bookmarkStart w:id="230" w:name="_Toc12886277"/>
      <w:bookmarkStart w:id="231" w:name="_Toc12980171"/>
      <w:bookmarkStart w:id="232" w:name="_Toc13216901"/>
      <w:bookmarkStart w:id="233" w:name="_Toc13218450"/>
      <w:bookmarkStart w:id="234" w:name="_Toc13234263"/>
      <w:bookmarkStart w:id="235" w:name="_Toc13484364"/>
      <w:bookmarkStart w:id="236" w:name="_Toc13501529"/>
      <w:bookmarkStart w:id="237" w:name="_Toc13647679"/>
      <w:bookmarkStart w:id="238" w:name="_Toc14092178"/>
      <w:bookmarkStart w:id="239" w:name="_Toc14093800"/>
      <w:bookmarkStart w:id="240" w:name="_Toc14269142"/>
      <w:bookmarkStart w:id="241" w:name="_Toc14349059"/>
      <w:bookmarkStart w:id="242" w:name="_Toc14351538"/>
      <w:bookmarkStart w:id="243" w:name="_Toc14353513"/>
      <w:bookmarkStart w:id="244" w:name="_Toc14354789"/>
      <w:bookmarkStart w:id="245" w:name="_Toc14355123"/>
      <w:bookmarkStart w:id="246" w:name="_Toc14688489"/>
      <w:bookmarkStart w:id="247" w:name="_Toc14689966"/>
      <w:bookmarkStart w:id="248" w:name="_Toc468703960"/>
      <w:bookmarkStart w:id="249" w:name="_Toc46879583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0E707D">
        <w:t>Mission Phases and Mission Timeline</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77AA2337" w14:textId="77777777" w:rsidR="00ED0692" w:rsidRDefault="00ED0692" w:rsidP="00ED0692">
      <w:pPr>
        <w:pStyle w:val="HelpText"/>
        <w:jc w:val="both"/>
      </w:pPr>
      <w:r w:rsidRPr="00202FF3">
        <w:t>Identify and briefly describe</w:t>
      </w:r>
      <w:r>
        <w:t xml:space="preserve"> the mission timeline, including</w:t>
      </w:r>
      <w:r w:rsidRPr="00202FF3">
        <w:t xml:space="preserve"> all mission phases and durations</w:t>
      </w:r>
      <w:r>
        <w:t xml:space="preserve"> </w:t>
      </w:r>
      <w:r w:rsidRPr="00202FF3">
        <w:t xml:space="preserve">(Launch preparation, Launch and Early Operations Phase, In-orbit commissioning, Operational phase, </w:t>
      </w:r>
      <w:r>
        <w:t xml:space="preserve">End of Life and </w:t>
      </w:r>
      <w:r w:rsidRPr="00202FF3">
        <w:t>Post mission phase).</w:t>
      </w:r>
    </w:p>
    <w:p w14:paraId="5515E61F" w14:textId="77777777" w:rsidR="00ED0692" w:rsidRPr="009D01E6" w:rsidRDefault="00ED0692" w:rsidP="00ED0692">
      <w:pPr>
        <w:jc w:val="both"/>
      </w:pPr>
    </w:p>
    <w:p w14:paraId="442A17E4" w14:textId="32AF0847" w:rsidR="00ED0692" w:rsidRPr="00202FF3" w:rsidRDefault="00ED0692" w:rsidP="00ED0692">
      <w:pPr>
        <w:jc w:val="both"/>
      </w:pPr>
      <w:r>
        <w:rPr>
          <w:i/>
          <w:color w:val="A6A6A6" w:themeColor="background1" w:themeShade="A6"/>
        </w:rPr>
        <w:t xml:space="preserve">Provide a detailed description of the various mission phases. For each phase this could include for example information about top level objectives of the phase, initial condition (e.g. after </w:t>
      </w:r>
      <w:proofErr w:type="spellStart"/>
      <w:r>
        <w:rPr>
          <w:i/>
          <w:color w:val="A6A6A6" w:themeColor="background1" w:themeShade="A6"/>
        </w:rPr>
        <w:t>detumbling</w:t>
      </w:r>
      <w:proofErr w:type="spellEnd"/>
      <w:r>
        <w:rPr>
          <w:i/>
          <w:color w:val="A6A6A6" w:themeColor="background1" w:themeShade="A6"/>
        </w:rPr>
        <w:t>) and final condition, required interfaces with oth</w:t>
      </w:r>
      <w:r w:rsidR="006B1F74">
        <w:rPr>
          <w:i/>
          <w:color w:val="A6A6A6" w:themeColor="background1" w:themeShade="A6"/>
        </w:rPr>
        <w:t>er systems (e.g. ground station</w:t>
      </w:r>
      <w:r>
        <w:rPr>
          <w:i/>
          <w:color w:val="A6A6A6" w:themeColor="background1" w:themeShade="A6"/>
        </w:rPr>
        <w:t xml:space="preserve">), duration, constraints, potential off-nominal events. </w:t>
      </w:r>
    </w:p>
    <w:p w14:paraId="1DE35D7F" w14:textId="77777777" w:rsidR="00ED0692" w:rsidRPr="00202FF3" w:rsidRDefault="00ED0692" w:rsidP="00ED0692">
      <w:pPr>
        <w:jc w:val="both"/>
      </w:pPr>
    </w:p>
    <w:p w14:paraId="3686988B" w14:textId="77777777" w:rsidR="00ED0692" w:rsidRPr="000E707D" w:rsidRDefault="00ED0692" w:rsidP="00ED0692">
      <w:pPr>
        <w:pStyle w:val="Heading2"/>
        <w:numPr>
          <w:ilvl w:val="1"/>
          <w:numId w:val="43"/>
        </w:numPr>
        <w:jc w:val="both"/>
      </w:pPr>
      <w:bookmarkStart w:id="250" w:name="_Toc469652181"/>
      <w:bookmarkStart w:id="251" w:name="_Toc471299652"/>
      <w:bookmarkStart w:id="252" w:name="_Toc12021646"/>
      <w:bookmarkStart w:id="253" w:name="_Toc12886278"/>
      <w:bookmarkStart w:id="254" w:name="_Toc12980172"/>
      <w:bookmarkStart w:id="255" w:name="_Toc13216902"/>
      <w:bookmarkStart w:id="256" w:name="_Toc13218451"/>
      <w:bookmarkStart w:id="257" w:name="_Toc13234264"/>
      <w:bookmarkStart w:id="258" w:name="_Toc13484365"/>
      <w:bookmarkStart w:id="259" w:name="_Toc13501530"/>
      <w:bookmarkStart w:id="260" w:name="_Toc13647680"/>
      <w:bookmarkStart w:id="261" w:name="_Toc14092179"/>
      <w:bookmarkStart w:id="262" w:name="_Toc14093801"/>
      <w:bookmarkStart w:id="263" w:name="_Toc14269143"/>
      <w:bookmarkStart w:id="264" w:name="_Toc14349060"/>
      <w:bookmarkStart w:id="265" w:name="_Toc14351539"/>
      <w:bookmarkStart w:id="266" w:name="_Toc14353514"/>
      <w:bookmarkStart w:id="267" w:name="_Toc14354790"/>
      <w:bookmarkStart w:id="268" w:name="_Toc14355124"/>
      <w:bookmarkStart w:id="269" w:name="_Toc14688490"/>
      <w:bookmarkStart w:id="270" w:name="_Toc14689967"/>
      <w:r w:rsidRPr="000E707D">
        <w:t>CubeSat Operation</w:t>
      </w:r>
      <w:bookmarkEnd w:id="248"/>
      <w:bookmarkEnd w:id="249"/>
      <w:r w:rsidRPr="000E707D">
        <w:t>al modes</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6496EA4E" w14:textId="74A8A97A" w:rsidR="00ED0692" w:rsidRPr="00202FF3" w:rsidRDefault="00ED0692" w:rsidP="00ED0692">
      <w:pPr>
        <w:pStyle w:val="HelpText"/>
        <w:jc w:val="both"/>
      </w:pPr>
      <w:r>
        <w:t>Give a description of</w:t>
      </w:r>
      <w:r w:rsidRPr="00202FF3">
        <w:t xml:space="preserve"> all CubeSat operational modes (e.g. </w:t>
      </w:r>
      <w:proofErr w:type="spellStart"/>
      <w:r>
        <w:t>detumbling</w:t>
      </w:r>
      <w:proofErr w:type="spellEnd"/>
      <w:r>
        <w:t xml:space="preserve"> mode</w:t>
      </w:r>
      <w:r w:rsidRPr="00202FF3">
        <w:t>, safe mode</w:t>
      </w:r>
      <w:r>
        <w:t xml:space="preserve">, experiment mode, </w:t>
      </w:r>
      <w:r w:rsidR="008B1D13">
        <w:t>etc.)</w:t>
      </w:r>
      <w:r w:rsidRPr="00202FF3">
        <w:t xml:space="preserve"> within each mission phase</w:t>
      </w:r>
      <w:r>
        <w:t>,</w:t>
      </w:r>
      <w:r w:rsidRPr="00202FF3">
        <w:t xml:space="preserve"> including their purpose (i.e. circumstances under which they shall be used), which subsystems are active and</w:t>
      </w:r>
      <w:r>
        <w:t xml:space="preserve"> any operational constraints (for example</w:t>
      </w:r>
      <w:r w:rsidRPr="00202FF3">
        <w:t xml:space="preserve"> whether</w:t>
      </w:r>
      <w:r>
        <w:t xml:space="preserve"> a</w:t>
      </w:r>
      <w:r w:rsidRPr="00202FF3">
        <w:t xml:space="preserve"> particular attitude</w:t>
      </w:r>
      <w:r w:rsidR="00BD77F2">
        <w:t xml:space="preserve"> is required</w:t>
      </w:r>
      <w:r>
        <w:t>)</w:t>
      </w:r>
      <w:r w:rsidRPr="00202FF3">
        <w:t xml:space="preserve">. </w:t>
      </w:r>
    </w:p>
    <w:p w14:paraId="0CA79C10" w14:textId="77777777" w:rsidR="00ED0692" w:rsidRDefault="00ED0692" w:rsidP="00ED0692">
      <w:pPr>
        <w:pStyle w:val="HelpText"/>
        <w:jc w:val="both"/>
      </w:pPr>
      <w:r w:rsidRPr="00202FF3">
        <w:t>Include a clear diagram of all modes and the transitions between them (automatic / by command).</w:t>
      </w:r>
    </w:p>
    <w:p w14:paraId="151AD09B" w14:textId="77777777" w:rsidR="00ED0692" w:rsidRDefault="00ED0692" w:rsidP="00ED0692"/>
    <w:p w14:paraId="40C18607" w14:textId="77777777" w:rsidR="00ED0692" w:rsidRPr="000E707D" w:rsidRDefault="00ED0692" w:rsidP="00ED0692">
      <w:pPr>
        <w:pStyle w:val="Heading2"/>
        <w:numPr>
          <w:ilvl w:val="1"/>
          <w:numId w:val="43"/>
        </w:numPr>
      </w:pPr>
      <w:bookmarkStart w:id="271" w:name="_Toc14349061"/>
      <w:bookmarkStart w:id="272" w:name="_Toc14351540"/>
      <w:bookmarkStart w:id="273" w:name="_Toc14353515"/>
      <w:bookmarkStart w:id="274" w:name="_Toc14354791"/>
      <w:bookmarkStart w:id="275" w:name="_Toc14355125"/>
      <w:bookmarkStart w:id="276" w:name="_Toc14688491"/>
      <w:bookmarkStart w:id="277" w:name="_Toc14689968"/>
      <w:r w:rsidRPr="000E707D">
        <w:t>Concept of Operations</w:t>
      </w:r>
      <w:bookmarkEnd w:id="271"/>
      <w:bookmarkEnd w:id="272"/>
      <w:bookmarkEnd w:id="273"/>
      <w:bookmarkEnd w:id="274"/>
      <w:bookmarkEnd w:id="275"/>
      <w:bookmarkEnd w:id="276"/>
      <w:bookmarkEnd w:id="277"/>
    </w:p>
    <w:p w14:paraId="5B3F8B77" w14:textId="77777777" w:rsidR="00ED0692" w:rsidRDefault="00ED0692" w:rsidP="00ED0692">
      <w:pPr>
        <w:pStyle w:val="HelpText"/>
        <w:jc w:val="both"/>
      </w:pPr>
      <w:r>
        <w:t xml:space="preserve">Give a description </w:t>
      </w:r>
      <w:r w:rsidRPr="004337C2">
        <w:t xml:space="preserve">of how the mission will work in practice to meet </w:t>
      </w:r>
      <w:r>
        <w:t xml:space="preserve">mission objectives and the system characteristics from an operational perspective. </w:t>
      </w:r>
    </w:p>
    <w:p w14:paraId="2FD634AA" w14:textId="77777777" w:rsidR="00ED0692" w:rsidRDefault="00ED0692" w:rsidP="00ED0692">
      <w:pPr>
        <w:pStyle w:val="HelpText"/>
        <w:jc w:val="both"/>
      </w:pPr>
    </w:p>
    <w:p w14:paraId="47AF2ED5" w14:textId="6B97AB52" w:rsidR="00ED0692" w:rsidRDefault="00ED0692" w:rsidP="00ED0692">
      <w:pPr>
        <w:pStyle w:val="HelpText"/>
        <w:jc w:val="both"/>
      </w:pPr>
      <w:r>
        <w:t>This could include, for example, information about on-board autonomy, mission planning, scheduling (e.g. payload activation and data recollection scheduled or activated by telecommand</w:t>
      </w:r>
      <w:r w:rsidR="00604EF7">
        <w:t>, etc.</w:t>
      </w:r>
      <w:r>
        <w:t xml:space="preserve">), and the strategy for on-board data generation, storage and downlink. </w:t>
      </w:r>
    </w:p>
    <w:p w14:paraId="26A46963" w14:textId="77777777" w:rsidR="00ED0692" w:rsidRPr="001C22A9" w:rsidRDefault="00ED0692" w:rsidP="00ED0692">
      <w:pPr>
        <w:jc w:val="both"/>
      </w:pPr>
    </w:p>
    <w:p w14:paraId="0C6BC3CC" w14:textId="77777777" w:rsidR="00ED0692" w:rsidRPr="00BA2727" w:rsidRDefault="00ED0692" w:rsidP="00ED0692"/>
    <w:p w14:paraId="1D4331DE" w14:textId="77777777" w:rsidR="00ED0692" w:rsidRDefault="00ED0692" w:rsidP="00ED0692">
      <w:pPr>
        <w:jc w:val="both"/>
      </w:pPr>
      <w:r>
        <w:br w:type="page"/>
      </w:r>
    </w:p>
    <w:p w14:paraId="35DCD370" w14:textId="77777777" w:rsidR="00ED0692" w:rsidRPr="0036133A" w:rsidRDefault="00ED0692" w:rsidP="00ED0692">
      <w:pPr>
        <w:pStyle w:val="Heading1"/>
        <w:numPr>
          <w:ilvl w:val="0"/>
          <w:numId w:val="43"/>
        </w:numPr>
        <w:jc w:val="both"/>
      </w:pPr>
      <w:bookmarkStart w:id="278" w:name="_Toc468795845"/>
      <w:bookmarkStart w:id="279" w:name="_Toc469652182"/>
      <w:bookmarkStart w:id="280" w:name="_Toc471299653"/>
      <w:bookmarkStart w:id="281" w:name="_Toc12021647"/>
      <w:bookmarkStart w:id="282" w:name="_Toc12886279"/>
      <w:bookmarkStart w:id="283" w:name="_Toc12980173"/>
      <w:bookmarkStart w:id="284" w:name="_Toc13216903"/>
      <w:bookmarkStart w:id="285" w:name="_Toc13218452"/>
      <w:bookmarkStart w:id="286" w:name="_Toc13234265"/>
      <w:bookmarkStart w:id="287" w:name="_Toc13484366"/>
      <w:bookmarkStart w:id="288" w:name="_Toc13501531"/>
      <w:bookmarkStart w:id="289" w:name="_Toc13647681"/>
      <w:bookmarkStart w:id="290" w:name="_Toc14092180"/>
      <w:bookmarkStart w:id="291" w:name="_Toc14093802"/>
      <w:bookmarkStart w:id="292" w:name="_Toc14269144"/>
      <w:bookmarkStart w:id="293" w:name="_Toc14349062"/>
      <w:bookmarkStart w:id="294" w:name="_Toc14351541"/>
      <w:bookmarkStart w:id="295" w:name="_Toc14353516"/>
      <w:bookmarkStart w:id="296" w:name="_Toc14354792"/>
      <w:bookmarkStart w:id="297" w:name="_Toc14355126"/>
      <w:bookmarkStart w:id="298" w:name="_Toc14688492"/>
      <w:bookmarkStart w:id="299" w:name="_Toc14689969"/>
      <w:r w:rsidRPr="0036133A">
        <w:lastRenderedPageBreak/>
        <w:t>Design Definition</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73A83598" w14:textId="77777777" w:rsidR="00ED0692" w:rsidRPr="00C036C6" w:rsidRDefault="00ED0692" w:rsidP="00ED0692">
      <w:pPr>
        <w:pStyle w:val="Heading2"/>
        <w:numPr>
          <w:ilvl w:val="1"/>
          <w:numId w:val="43"/>
        </w:numPr>
        <w:jc w:val="both"/>
      </w:pPr>
      <w:bookmarkStart w:id="300" w:name="_Toc12869306"/>
      <w:bookmarkStart w:id="301" w:name="_Toc12869667"/>
      <w:bookmarkStart w:id="302" w:name="_Toc12870441"/>
      <w:bookmarkStart w:id="303" w:name="_Toc12870761"/>
      <w:bookmarkStart w:id="304" w:name="_Toc12871262"/>
      <w:bookmarkStart w:id="305" w:name="_Toc12871670"/>
      <w:bookmarkStart w:id="306" w:name="_Toc12872373"/>
      <w:bookmarkStart w:id="307" w:name="_Toc12872842"/>
      <w:bookmarkStart w:id="308" w:name="_Toc12874836"/>
      <w:bookmarkStart w:id="309" w:name="_Toc12875689"/>
      <w:bookmarkStart w:id="310" w:name="_Toc12881077"/>
      <w:bookmarkStart w:id="311" w:name="_Toc12881222"/>
      <w:bookmarkStart w:id="312" w:name="_Toc12881652"/>
      <w:bookmarkStart w:id="313" w:name="_Toc12881797"/>
      <w:bookmarkStart w:id="314" w:name="_Toc12882076"/>
      <w:bookmarkStart w:id="315" w:name="_Toc12882497"/>
      <w:bookmarkStart w:id="316" w:name="_Toc12882716"/>
      <w:bookmarkStart w:id="317" w:name="_Toc12882935"/>
      <w:bookmarkStart w:id="318" w:name="_Toc12883157"/>
      <w:bookmarkStart w:id="319" w:name="_Toc12883310"/>
      <w:bookmarkStart w:id="320" w:name="_Toc12883537"/>
      <w:bookmarkStart w:id="321" w:name="_Toc12883688"/>
      <w:bookmarkStart w:id="322" w:name="_Toc12883839"/>
      <w:bookmarkStart w:id="323" w:name="_Toc12883990"/>
      <w:bookmarkStart w:id="324" w:name="_Toc12884192"/>
      <w:bookmarkStart w:id="325" w:name="_Toc12884417"/>
      <w:bookmarkStart w:id="326" w:name="_Toc12884570"/>
      <w:bookmarkStart w:id="327" w:name="_Toc12884806"/>
      <w:bookmarkStart w:id="328" w:name="_Toc12884967"/>
      <w:bookmarkStart w:id="329" w:name="_Toc12885267"/>
      <w:bookmarkStart w:id="330" w:name="_Toc12885494"/>
      <w:bookmarkStart w:id="331" w:name="_Toc12885716"/>
      <w:bookmarkStart w:id="332" w:name="_Toc12885918"/>
      <w:bookmarkStart w:id="333" w:name="_Toc12886131"/>
      <w:bookmarkStart w:id="334" w:name="_Toc12886282"/>
      <w:bookmarkStart w:id="335" w:name="_Toc13234266"/>
      <w:bookmarkStart w:id="336" w:name="_Toc13484367"/>
      <w:bookmarkStart w:id="337" w:name="_Toc13501532"/>
      <w:bookmarkStart w:id="338" w:name="_Toc13647682"/>
      <w:bookmarkStart w:id="339" w:name="_Toc14092181"/>
      <w:bookmarkStart w:id="340" w:name="_Toc14093803"/>
      <w:bookmarkStart w:id="341" w:name="_Toc14269145"/>
      <w:bookmarkStart w:id="342" w:name="_Toc14349063"/>
      <w:bookmarkStart w:id="343" w:name="_Toc14351542"/>
      <w:bookmarkStart w:id="344" w:name="_Toc14353517"/>
      <w:bookmarkStart w:id="345" w:name="_Toc14354793"/>
      <w:bookmarkStart w:id="346" w:name="_Toc14355127"/>
      <w:bookmarkStart w:id="347" w:name="_Toc14688493"/>
      <w:bookmarkStart w:id="348" w:name="_Toc14689970"/>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sidRPr="00C036C6">
        <w:t>System Description</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71CF41E" w14:textId="77777777" w:rsidR="00ED0692" w:rsidRPr="00DB7F7C" w:rsidRDefault="00ED0692" w:rsidP="00ED0692">
      <w:pPr>
        <w:pStyle w:val="Heading3"/>
        <w:numPr>
          <w:ilvl w:val="2"/>
          <w:numId w:val="43"/>
        </w:numPr>
        <w:jc w:val="both"/>
      </w:pPr>
      <w:bookmarkStart w:id="349" w:name="_Toc13129788"/>
      <w:bookmarkStart w:id="350" w:name="_Toc13129950"/>
      <w:bookmarkStart w:id="351" w:name="_Toc13140637"/>
      <w:bookmarkStart w:id="352" w:name="_Toc13140915"/>
      <w:bookmarkStart w:id="353" w:name="_Toc13141344"/>
      <w:bookmarkStart w:id="354" w:name="_Toc13141509"/>
      <w:bookmarkStart w:id="355" w:name="_Toc13141674"/>
      <w:bookmarkStart w:id="356" w:name="_Toc13141512"/>
      <w:bookmarkStart w:id="357" w:name="_Toc13142054"/>
      <w:bookmarkStart w:id="358" w:name="_Toc13142280"/>
      <w:bookmarkStart w:id="359" w:name="_Toc13151448"/>
      <w:bookmarkStart w:id="360" w:name="_Toc13214636"/>
      <w:bookmarkStart w:id="361" w:name="_Toc13215117"/>
      <w:bookmarkStart w:id="362" w:name="_Toc13215227"/>
      <w:bookmarkStart w:id="363" w:name="_Toc13215337"/>
      <w:bookmarkStart w:id="364" w:name="_Toc13215447"/>
      <w:bookmarkStart w:id="365" w:name="_Toc13216141"/>
      <w:bookmarkStart w:id="366" w:name="_Toc13216310"/>
      <w:bookmarkStart w:id="367" w:name="_Toc13216906"/>
      <w:bookmarkStart w:id="368" w:name="_Toc13129789"/>
      <w:bookmarkStart w:id="369" w:name="_Toc13129951"/>
      <w:bookmarkStart w:id="370" w:name="_Toc13140638"/>
      <w:bookmarkStart w:id="371" w:name="_Toc13140916"/>
      <w:bookmarkStart w:id="372" w:name="_Toc13141345"/>
      <w:bookmarkStart w:id="373" w:name="_Toc13141510"/>
      <w:bookmarkStart w:id="374" w:name="_Toc13141675"/>
      <w:bookmarkStart w:id="375" w:name="_Toc13141513"/>
      <w:bookmarkStart w:id="376" w:name="_Toc13142055"/>
      <w:bookmarkStart w:id="377" w:name="_Toc13142281"/>
      <w:bookmarkStart w:id="378" w:name="_Toc13151449"/>
      <w:bookmarkStart w:id="379" w:name="_Toc13214637"/>
      <w:bookmarkStart w:id="380" w:name="_Toc13215118"/>
      <w:bookmarkStart w:id="381" w:name="_Toc13215228"/>
      <w:bookmarkStart w:id="382" w:name="_Toc13215338"/>
      <w:bookmarkStart w:id="383" w:name="_Toc13215448"/>
      <w:bookmarkStart w:id="384" w:name="_Toc13216142"/>
      <w:bookmarkStart w:id="385" w:name="_Toc13216311"/>
      <w:bookmarkStart w:id="386" w:name="_Toc13216907"/>
      <w:bookmarkStart w:id="387" w:name="_Toc12886283"/>
      <w:bookmarkStart w:id="388" w:name="_Toc12980176"/>
      <w:bookmarkStart w:id="389" w:name="_Toc13216909"/>
      <w:bookmarkStart w:id="390" w:name="_Toc13218456"/>
      <w:bookmarkStart w:id="391" w:name="_Toc13234268"/>
      <w:bookmarkStart w:id="392" w:name="_Toc13484369"/>
      <w:bookmarkStart w:id="393" w:name="_Toc13501533"/>
      <w:bookmarkStart w:id="394" w:name="_Toc13647683"/>
      <w:bookmarkStart w:id="395" w:name="_Toc14092182"/>
      <w:bookmarkStart w:id="396" w:name="_Toc14093804"/>
      <w:bookmarkStart w:id="397" w:name="_Toc14269146"/>
      <w:bookmarkStart w:id="398" w:name="_Toc14349064"/>
      <w:bookmarkStart w:id="399" w:name="_Toc14351543"/>
      <w:bookmarkStart w:id="400" w:name="_Toc14353518"/>
      <w:bookmarkStart w:id="401" w:name="_Toc14354794"/>
      <w:bookmarkStart w:id="402" w:name="_Toc14355128"/>
      <w:bookmarkStart w:id="403" w:name="_Toc14688494"/>
      <w:bookmarkStart w:id="404" w:name="_Toc14689971"/>
      <w:bookmarkStart w:id="405" w:name="_Toc459727629"/>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Physical Architecture</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4CCDEBF4" w14:textId="77777777" w:rsidR="00ED0692" w:rsidRDefault="00ED0692" w:rsidP="00ED0692">
      <w:pPr>
        <w:pStyle w:val="HelpText"/>
        <w:jc w:val="both"/>
      </w:pPr>
      <w:r>
        <w:t>Provide a block diagram</w:t>
      </w:r>
      <w:r w:rsidRPr="00E07DD2">
        <w:t xml:space="preserve"> of the physical architecture of the system showing the subsystems breakdown into hardware products or elements and their interconnection</w:t>
      </w:r>
      <w:r>
        <w:t xml:space="preserve"> and interfaces</w:t>
      </w:r>
      <w:r w:rsidRPr="00E07DD2">
        <w:t>.</w:t>
      </w:r>
      <w:r>
        <w:t xml:space="preserve"> </w:t>
      </w:r>
    </w:p>
    <w:p w14:paraId="12E1CD4E" w14:textId="77777777" w:rsidR="00ED0692" w:rsidRDefault="00ED0692" w:rsidP="00ED0692">
      <w:pPr>
        <w:jc w:val="both"/>
      </w:pPr>
    </w:p>
    <w:p w14:paraId="7B8DDEC2" w14:textId="12948D7C" w:rsidR="00ED0692" w:rsidRDefault="00ED0692" w:rsidP="00ED0692">
      <w:pPr>
        <w:pStyle w:val="HelpText"/>
        <w:jc w:val="both"/>
      </w:pPr>
      <w:r>
        <w:t>Provide an</w:t>
      </w:r>
      <w:r w:rsidRPr="00FB757B">
        <w:t xml:space="preserve"> </w:t>
      </w:r>
      <w:r>
        <w:t xml:space="preserve">exploded view of the system labelling all the key </w:t>
      </w:r>
      <w:r w:rsidR="00F51F41">
        <w:t>components/parts</w:t>
      </w:r>
      <w:r>
        <w:t>.</w:t>
      </w:r>
    </w:p>
    <w:bookmarkEnd w:id="405"/>
    <w:p w14:paraId="0CA7A5E0" w14:textId="77777777" w:rsidR="00ED0692" w:rsidRDefault="00ED0692" w:rsidP="00ED0692">
      <w:pPr>
        <w:jc w:val="both"/>
      </w:pPr>
    </w:p>
    <w:p w14:paraId="16933D59" w14:textId="728612AA" w:rsidR="00ED0692" w:rsidRDefault="00ED0692" w:rsidP="00ED0692">
      <w:pPr>
        <w:pStyle w:val="HelpText"/>
        <w:jc w:val="both"/>
      </w:pPr>
      <w:r>
        <w:t xml:space="preserve">Show in a </w:t>
      </w:r>
      <w:r w:rsidR="00544B0B">
        <w:t>figure</w:t>
      </w:r>
      <w:r>
        <w:t xml:space="preserve"> the envelope size dimensions of the spacecraft in </w:t>
      </w:r>
      <w:r w:rsidRPr="001E19B3">
        <w:rPr>
          <w:u w:val="single"/>
        </w:rPr>
        <w:t>stowed configuration</w:t>
      </w:r>
      <w:r>
        <w:t xml:space="preserve"> (e.g. when inside a deployer) including labels to the location of key features such as the RBF pin, umbilical connectors, separation springs, deployment switches</w:t>
      </w:r>
      <w:r w:rsidR="00DF06F7">
        <w:t>,</w:t>
      </w:r>
      <w:r>
        <w:t xml:space="preserve"> etc.</w:t>
      </w:r>
    </w:p>
    <w:p w14:paraId="29A530F0" w14:textId="77777777" w:rsidR="00ED0692" w:rsidRPr="00DB7F7C" w:rsidRDefault="00ED0692" w:rsidP="00ED0692">
      <w:pPr>
        <w:pStyle w:val="HelpText"/>
        <w:jc w:val="both"/>
      </w:pPr>
    </w:p>
    <w:p w14:paraId="4153241B" w14:textId="559940D2" w:rsidR="00ED0692" w:rsidRDefault="00ED0692" w:rsidP="00ED0692">
      <w:pPr>
        <w:pStyle w:val="HelpText"/>
        <w:jc w:val="both"/>
      </w:pPr>
      <w:r>
        <w:t xml:space="preserve">Show in a </w:t>
      </w:r>
      <w:r w:rsidR="00EC0A28">
        <w:t>figure</w:t>
      </w:r>
      <w:r>
        <w:t xml:space="preserve"> the envelope size dimensions of the spacecraft in </w:t>
      </w:r>
      <w:r w:rsidRPr="001E19B3">
        <w:rPr>
          <w:u w:val="single"/>
        </w:rPr>
        <w:t>deployed configuration</w:t>
      </w:r>
      <w:r>
        <w:t xml:space="preserve"> (e.g. during operations) labelling the used deployable </w:t>
      </w:r>
      <w:r w:rsidR="00E5608C">
        <w:t>parts</w:t>
      </w:r>
      <w:r>
        <w:t xml:space="preserve"> (</w:t>
      </w:r>
      <w:r w:rsidRPr="00DB7F7C">
        <w:t>such as antenna</w:t>
      </w:r>
      <w:r>
        <w:t>s</w:t>
      </w:r>
      <w:r w:rsidRPr="00DB7F7C">
        <w:t xml:space="preserve"> or other deployable mechanisms). </w:t>
      </w:r>
      <w:r>
        <w:tab/>
      </w:r>
    </w:p>
    <w:p w14:paraId="2D9CED23" w14:textId="77777777" w:rsidR="00ED0692" w:rsidRDefault="00ED0692" w:rsidP="00ED0692">
      <w:pPr>
        <w:pStyle w:val="Heading3"/>
        <w:numPr>
          <w:ilvl w:val="2"/>
          <w:numId w:val="43"/>
        </w:numPr>
        <w:jc w:val="both"/>
      </w:pPr>
      <w:bookmarkStart w:id="406" w:name="_Toc13484370"/>
      <w:bookmarkStart w:id="407" w:name="_Toc13647684"/>
      <w:bookmarkStart w:id="408" w:name="_Toc14092183"/>
      <w:bookmarkStart w:id="409" w:name="_Toc14093805"/>
      <w:bookmarkStart w:id="410" w:name="_Toc14269147"/>
      <w:bookmarkStart w:id="411" w:name="_Toc14349065"/>
      <w:bookmarkStart w:id="412" w:name="_Toc14351544"/>
      <w:bookmarkStart w:id="413" w:name="_Toc14353519"/>
      <w:bookmarkStart w:id="414" w:name="_Toc14354795"/>
      <w:bookmarkStart w:id="415" w:name="_Toc14355129"/>
      <w:bookmarkStart w:id="416" w:name="_Toc14688495"/>
      <w:bookmarkStart w:id="417" w:name="_Toc14689972"/>
      <w:bookmarkStart w:id="418" w:name="_Toc13501534"/>
      <w:r>
        <w:t>Mass budget</w:t>
      </w:r>
      <w:bookmarkEnd w:id="406"/>
      <w:bookmarkEnd w:id="407"/>
      <w:bookmarkEnd w:id="408"/>
      <w:bookmarkEnd w:id="409"/>
      <w:bookmarkEnd w:id="410"/>
      <w:bookmarkEnd w:id="411"/>
      <w:bookmarkEnd w:id="412"/>
      <w:bookmarkEnd w:id="413"/>
      <w:bookmarkEnd w:id="414"/>
      <w:bookmarkEnd w:id="415"/>
      <w:bookmarkEnd w:id="416"/>
      <w:bookmarkEnd w:id="417"/>
    </w:p>
    <w:bookmarkEnd w:id="418"/>
    <w:p w14:paraId="78421C92" w14:textId="77777777" w:rsidR="00ED0692" w:rsidRDefault="00ED0692" w:rsidP="00ED0692">
      <w:pPr>
        <w:pStyle w:val="HelpText"/>
        <w:jc w:val="both"/>
      </w:pPr>
      <w:r>
        <w:t xml:space="preserve">Report the mass budget and explicitly indicate the margins that are applied, with a rationale for each applied margin. </w:t>
      </w:r>
    </w:p>
    <w:p w14:paraId="1B4F0A79" w14:textId="77777777" w:rsidR="00ED0692" w:rsidRPr="00880D4C" w:rsidRDefault="00ED0692" w:rsidP="00ED0692">
      <w:pPr>
        <w:pStyle w:val="BodytextJustified"/>
      </w:pPr>
    </w:p>
    <w:p w14:paraId="42517A21" w14:textId="60E45302" w:rsidR="00ED0692" w:rsidRPr="00DB7F7C" w:rsidRDefault="00F51F41" w:rsidP="00ED0692">
      <w:pPr>
        <w:pStyle w:val="Heading2"/>
        <w:numPr>
          <w:ilvl w:val="1"/>
          <w:numId w:val="43"/>
        </w:numPr>
        <w:jc w:val="both"/>
      </w:pPr>
      <w:bookmarkStart w:id="419" w:name="_Toc13129793"/>
      <w:bookmarkStart w:id="420" w:name="_Toc13129955"/>
      <w:bookmarkStart w:id="421" w:name="_Toc13140642"/>
      <w:bookmarkStart w:id="422" w:name="_Toc13140920"/>
      <w:bookmarkStart w:id="423" w:name="_Toc13141349"/>
      <w:bookmarkStart w:id="424" w:name="_Toc13141514"/>
      <w:bookmarkStart w:id="425" w:name="_Toc13141679"/>
      <w:bookmarkStart w:id="426" w:name="_Toc13141523"/>
      <w:bookmarkStart w:id="427" w:name="_Toc13142059"/>
      <w:bookmarkStart w:id="428" w:name="_Toc13142285"/>
      <w:bookmarkStart w:id="429" w:name="_Toc13216146"/>
      <w:bookmarkStart w:id="430" w:name="_Toc13216315"/>
      <w:bookmarkStart w:id="431" w:name="_Toc13216535"/>
      <w:bookmarkStart w:id="432" w:name="_Toc13216719"/>
      <w:bookmarkStart w:id="433" w:name="_Toc13216911"/>
      <w:bookmarkStart w:id="434" w:name="_Toc13217080"/>
      <w:bookmarkStart w:id="435" w:name="_Toc13217617"/>
      <w:bookmarkStart w:id="436" w:name="_Toc13218458"/>
      <w:bookmarkStart w:id="437" w:name="_Toc13218614"/>
      <w:bookmarkStart w:id="438" w:name="_Toc13219176"/>
      <w:bookmarkStart w:id="439" w:name="_Toc468795850"/>
      <w:bookmarkStart w:id="440" w:name="_Toc469652187"/>
      <w:bookmarkStart w:id="441" w:name="_Toc471299658"/>
      <w:bookmarkStart w:id="442" w:name="_Toc12021652"/>
      <w:bookmarkStart w:id="443" w:name="_Toc12886286"/>
      <w:bookmarkStart w:id="444" w:name="_Toc12980179"/>
      <w:bookmarkStart w:id="445" w:name="_Toc13216912"/>
      <w:bookmarkStart w:id="446" w:name="_Toc13218459"/>
      <w:bookmarkStart w:id="447" w:name="_Toc13234269"/>
      <w:bookmarkStart w:id="448" w:name="_Toc13484371"/>
      <w:bookmarkStart w:id="449" w:name="_Toc13501535"/>
      <w:bookmarkStart w:id="450" w:name="_Toc13647685"/>
      <w:bookmarkStart w:id="451" w:name="_Toc14092184"/>
      <w:bookmarkStart w:id="452" w:name="_Toc14093806"/>
      <w:bookmarkStart w:id="453" w:name="_Toc14269148"/>
      <w:bookmarkStart w:id="454" w:name="_Toc14349066"/>
      <w:bookmarkStart w:id="455" w:name="_Toc14351545"/>
      <w:bookmarkStart w:id="456" w:name="_Toc14353520"/>
      <w:bookmarkStart w:id="457" w:name="_Toc14354796"/>
      <w:bookmarkStart w:id="458" w:name="_Toc14355130"/>
      <w:bookmarkStart w:id="459" w:name="_Toc14688496"/>
      <w:bookmarkStart w:id="460" w:name="_Toc14689973"/>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t xml:space="preserve">Payload &amp; </w:t>
      </w:r>
      <w:r w:rsidR="00ED0692" w:rsidRPr="00DB7F7C">
        <w:t>Subsystems Design Definition</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4AC72A57" w14:textId="77777777" w:rsidR="00ED0692" w:rsidRDefault="00ED0692" w:rsidP="00ED0692">
      <w:pPr>
        <w:pStyle w:val="Heading3"/>
        <w:numPr>
          <w:ilvl w:val="2"/>
          <w:numId w:val="43"/>
        </w:numPr>
        <w:jc w:val="both"/>
      </w:pPr>
      <w:bookmarkStart w:id="461" w:name="_Toc13126532"/>
      <w:bookmarkStart w:id="462" w:name="_Toc13129796"/>
      <w:bookmarkStart w:id="463" w:name="_Toc13129958"/>
      <w:bookmarkStart w:id="464" w:name="_Toc13140644"/>
      <w:bookmarkStart w:id="465" w:name="_Toc13140922"/>
      <w:bookmarkStart w:id="466" w:name="_Toc13141351"/>
      <w:bookmarkStart w:id="467" w:name="_Toc13141516"/>
      <w:bookmarkStart w:id="468" w:name="_Toc13141681"/>
      <w:bookmarkStart w:id="469" w:name="_Toc13141527"/>
      <w:bookmarkStart w:id="470" w:name="_Toc13142061"/>
      <w:bookmarkStart w:id="471" w:name="_Toc13142287"/>
      <w:bookmarkStart w:id="472" w:name="_Toc13151454"/>
      <w:bookmarkStart w:id="473" w:name="_Toc13214642"/>
      <w:bookmarkStart w:id="474" w:name="_Toc13215123"/>
      <w:bookmarkStart w:id="475" w:name="_Toc13215233"/>
      <w:bookmarkStart w:id="476" w:name="_Toc13215343"/>
      <w:bookmarkStart w:id="477" w:name="_Toc13215453"/>
      <w:bookmarkStart w:id="478" w:name="_Toc13216148"/>
      <w:bookmarkStart w:id="479" w:name="_Toc13216317"/>
      <w:bookmarkStart w:id="480" w:name="_Toc13216913"/>
      <w:bookmarkStart w:id="481" w:name="_Toc13126533"/>
      <w:bookmarkStart w:id="482" w:name="_Toc13129797"/>
      <w:bookmarkStart w:id="483" w:name="_Toc13129959"/>
      <w:bookmarkStart w:id="484" w:name="_Toc13140645"/>
      <w:bookmarkStart w:id="485" w:name="_Toc13140923"/>
      <w:bookmarkStart w:id="486" w:name="_Toc13141352"/>
      <w:bookmarkStart w:id="487" w:name="_Toc13141517"/>
      <w:bookmarkStart w:id="488" w:name="_Toc13141682"/>
      <w:bookmarkStart w:id="489" w:name="_Toc13141528"/>
      <w:bookmarkStart w:id="490" w:name="_Toc13142062"/>
      <w:bookmarkStart w:id="491" w:name="_Toc13142288"/>
      <w:bookmarkStart w:id="492" w:name="_Toc13151455"/>
      <w:bookmarkStart w:id="493" w:name="_Toc13214643"/>
      <w:bookmarkStart w:id="494" w:name="_Toc13215124"/>
      <w:bookmarkStart w:id="495" w:name="_Toc13215234"/>
      <w:bookmarkStart w:id="496" w:name="_Toc13215344"/>
      <w:bookmarkStart w:id="497" w:name="_Toc13215454"/>
      <w:bookmarkStart w:id="498" w:name="_Toc13216149"/>
      <w:bookmarkStart w:id="499" w:name="_Toc13216318"/>
      <w:bookmarkStart w:id="500" w:name="_Toc13216914"/>
      <w:bookmarkStart w:id="501" w:name="_Toc13126534"/>
      <w:bookmarkStart w:id="502" w:name="_Toc13129798"/>
      <w:bookmarkStart w:id="503" w:name="_Toc13129960"/>
      <w:bookmarkStart w:id="504" w:name="_Toc13140646"/>
      <w:bookmarkStart w:id="505" w:name="_Toc13140924"/>
      <w:bookmarkStart w:id="506" w:name="_Toc13141353"/>
      <w:bookmarkStart w:id="507" w:name="_Toc13141518"/>
      <w:bookmarkStart w:id="508" w:name="_Toc13141683"/>
      <w:bookmarkStart w:id="509" w:name="_Toc13141529"/>
      <w:bookmarkStart w:id="510" w:name="_Toc13142063"/>
      <w:bookmarkStart w:id="511" w:name="_Toc13142289"/>
      <w:bookmarkStart w:id="512" w:name="_Toc13151456"/>
      <w:bookmarkStart w:id="513" w:name="_Toc13214644"/>
      <w:bookmarkStart w:id="514" w:name="_Toc13215125"/>
      <w:bookmarkStart w:id="515" w:name="_Toc13215235"/>
      <w:bookmarkStart w:id="516" w:name="_Toc13215345"/>
      <w:bookmarkStart w:id="517" w:name="_Toc13215455"/>
      <w:bookmarkStart w:id="518" w:name="_Toc13216150"/>
      <w:bookmarkStart w:id="519" w:name="_Toc13216319"/>
      <w:bookmarkStart w:id="520" w:name="_Toc13216915"/>
      <w:bookmarkStart w:id="521" w:name="_Toc13126535"/>
      <w:bookmarkStart w:id="522" w:name="_Toc13129799"/>
      <w:bookmarkStart w:id="523" w:name="_Toc13129961"/>
      <w:bookmarkStart w:id="524" w:name="_Toc13140647"/>
      <w:bookmarkStart w:id="525" w:name="_Toc13140925"/>
      <w:bookmarkStart w:id="526" w:name="_Toc13141354"/>
      <w:bookmarkStart w:id="527" w:name="_Toc13141519"/>
      <w:bookmarkStart w:id="528" w:name="_Toc13141684"/>
      <w:bookmarkStart w:id="529" w:name="_Toc13141530"/>
      <w:bookmarkStart w:id="530" w:name="_Toc13142064"/>
      <w:bookmarkStart w:id="531" w:name="_Toc13142290"/>
      <w:bookmarkStart w:id="532" w:name="_Toc13151457"/>
      <w:bookmarkStart w:id="533" w:name="_Toc13214645"/>
      <w:bookmarkStart w:id="534" w:name="_Toc13215126"/>
      <w:bookmarkStart w:id="535" w:name="_Toc13215236"/>
      <w:bookmarkStart w:id="536" w:name="_Toc13215346"/>
      <w:bookmarkStart w:id="537" w:name="_Toc13215456"/>
      <w:bookmarkStart w:id="538" w:name="_Toc13216151"/>
      <w:bookmarkStart w:id="539" w:name="_Toc13216320"/>
      <w:bookmarkStart w:id="540" w:name="_Toc13216916"/>
      <w:bookmarkStart w:id="541" w:name="_Toc468795851"/>
      <w:bookmarkStart w:id="542" w:name="_Toc469652188"/>
      <w:bookmarkStart w:id="543" w:name="_Toc471299659"/>
      <w:bookmarkStart w:id="544" w:name="_Toc12021653"/>
      <w:bookmarkStart w:id="545" w:name="_Toc12886287"/>
      <w:bookmarkStart w:id="546" w:name="_Toc12980180"/>
      <w:bookmarkStart w:id="547" w:name="_Toc13216917"/>
      <w:bookmarkStart w:id="548" w:name="_Toc13218460"/>
      <w:bookmarkStart w:id="549" w:name="_Toc13234270"/>
      <w:bookmarkStart w:id="550" w:name="_Toc13484372"/>
      <w:bookmarkStart w:id="551" w:name="_Toc13501536"/>
      <w:bookmarkStart w:id="552" w:name="_Toc13647686"/>
      <w:bookmarkStart w:id="553" w:name="_Toc14092185"/>
      <w:bookmarkStart w:id="554" w:name="_Toc14093807"/>
      <w:bookmarkStart w:id="555" w:name="_Toc14269149"/>
      <w:bookmarkStart w:id="556" w:name="_Toc14349067"/>
      <w:bookmarkStart w:id="557" w:name="_Toc14351546"/>
      <w:bookmarkStart w:id="558" w:name="_Toc14353521"/>
      <w:bookmarkStart w:id="559" w:name="_Toc14354797"/>
      <w:bookmarkStart w:id="560" w:name="_Toc14355131"/>
      <w:bookmarkStart w:id="561" w:name="_Toc14688497"/>
      <w:bookmarkStart w:id="562" w:name="_Toc14689974"/>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rsidRPr="00DB7F7C">
        <w:t>Payload(s)</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55B02A17" w14:textId="50883AA8" w:rsidR="00ED0692" w:rsidRPr="00D14C6A" w:rsidRDefault="00ED0692" w:rsidP="00ED0692">
      <w:pPr>
        <w:pStyle w:val="HelpText"/>
        <w:jc w:val="both"/>
      </w:pPr>
      <w:r>
        <w:t>Give a d</w:t>
      </w:r>
      <w:r w:rsidRPr="007F3DBF">
        <w:t xml:space="preserve">escription of the </w:t>
      </w:r>
      <w:r>
        <w:t>payload</w:t>
      </w:r>
      <w:r w:rsidRPr="007F3DBF">
        <w:t xml:space="preserve"> architecture, </w:t>
      </w:r>
      <w:r>
        <w:t xml:space="preserve">operating modes, </w:t>
      </w:r>
      <w:r w:rsidR="00F83CB3" w:rsidRPr="00D14C6A">
        <w:t>key features</w:t>
      </w:r>
      <w:r w:rsidR="000E6226">
        <w:t>,</w:t>
      </w:r>
      <w:r w:rsidR="00F83CB3" w:rsidRPr="00D14C6A">
        <w:t xml:space="preserve"> and interfaces</w:t>
      </w:r>
      <w:r w:rsidR="000E6226">
        <w:t>; include</w:t>
      </w:r>
      <w:r w:rsidR="00F83CB3">
        <w:t xml:space="preserve"> </w:t>
      </w:r>
      <w:r w:rsidRPr="007F3DBF">
        <w:t>figures and</w:t>
      </w:r>
      <w:r w:rsidR="000E6226">
        <w:t xml:space="preserve"> </w:t>
      </w:r>
      <w:r w:rsidRPr="007F3DBF">
        <w:t>schematic</w:t>
      </w:r>
      <w:r w:rsidR="000E6226">
        <w:t>s</w:t>
      </w:r>
      <w:r w:rsidR="00A7693D">
        <w:t xml:space="preserve"> where needed</w:t>
      </w:r>
      <w:r w:rsidR="00F83CB3">
        <w:t>. Provide</w:t>
      </w:r>
      <w:r>
        <w:t xml:space="preserve"> a short justification for the chosen design.</w:t>
      </w:r>
    </w:p>
    <w:p w14:paraId="624B9011" w14:textId="77777777" w:rsidR="00ED0692" w:rsidRDefault="00ED0692" w:rsidP="00ED0692">
      <w:pPr>
        <w:jc w:val="both"/>
      </w:pPr>
    </w:p>
    <w:p w14:paraId="07E2C29B"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21507367"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2667E7A6" w14:textId="7F4FAA79"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Pr>
          <w:i/>
          <w:color w:val="A6A6A6" w:themeColor="background1" w:themeShade="A6"/>
        </w:rPr>
        <w:t>A</w:t>
      </w:r>
      <w:r w:rsidRPr="00F928A7">
        <w:rPr>
          <w:i/>
          <w:color w:val="A6A6A6" w:themeColor="background1" w:themeShade="A6"/>
        </w:rPr>
        <w:t xml:space="preserve">dditional information </w:t>
      </w:r>
      <w:r>
        <w:rPr>
          <w:i/>
          <w:color w:val="A6A6A6" w:themeColor="background1" w:themeShade="A6"/>
        </w:rPr>
        <w:t>may be added such as budgets,</w:t>
      </w:r>
      <w:r w:rsidR="00365C05">
        <w:rPr>
          <w:i/>
          <w:color w:val="A6A6A6" w:themeColor="background1" w:themeShade="A6"/>
        </w:rPr>
        <w:t xml:space="preserve"> performed analyse</w:t>
      </w:r>
      <w:r w:rsidRPr="00F928A7">
        <w:rPr>
          <w:i/>
          <w:color w:val="A6A6A6" w:themeColor="background1" w:themeShade="A6"/>
        </w:rPr>
        <w:t>s</w:t>
      </w:r>
      <w:r>
        <w:rPr>
          <w:i/>
          <w:color w:val="A6A6A6" w:themeColor="background1" w:themeShade="A6"/>
        </w:rPr>
        <w:t xml:space="preserve"> and/or</w:t>
      </w:r>
      <w:r w:rsidRPr="00F928A7">
        <w:rPr>
          <w:i/>
          <w:color w:val="A6A6A6" w:themeColor="background1" w:themeShade="A6"/>
        </w:rPr>
        <w:t xml:space="preserve"> simulatio</w:t>
      </w:r>
      <w:r>
        <w:rPr>
          <w:i/>
          <w:color w:val="A6A6A6" w:themeColor="background1" w:themeShade="A6"/>
        </w:rPr>
        <w:t xml:space="preserve">ns, test reports, interaction with ground support equipment, operational constraints, or any other. </w:t>
      </w:r>
    </w:p>
    <w:p w14:paraId="7B2E8BBD" w14:textId="77777777" w:rsidR="00ED0692" w:rsidRDefault="00ED0692" w:rsidP="00ED0692">
      <w:pPr>
        <w:jc w:val="both"/>
        <w:rPr>
          <w:i/>
          <w:color w:val="A6A6A6" w:themeColor="background1" w:themeShade="A6"/>
        </w:rPr>
      </w:pPr>
    </w:p>
    <w:p w14:paraId="43B3D9F4" w14:textId="77777777" w:rsidR="00ED0692" w:rsidRDefault="00ED0692" w:rsidP="00ED0692">
      <w:pPr>
        <w:rPr>
          <w:i/>
          <w:color w:val="A6A6A6" w:themeColor="background1" w:themeShade="A6"/>
        </w:rPr>
      </w:pPr>
      <w:r>
        <w:rPr>
          <w:i/>
          <w:color w:val="A6A6A6" w:themeColor="background1" w:themeShade="A6"/>
        </w:rPr>
        <w:br w:type="page"/>
      </w:r>
    </w:p>
    <w:p w14:paraId="65BD4F10" w14:textId="77777777" w:rsidR="00ED0692" w:rsidRDefault="00ED0692" w:rsidP="00ED0692">
      <w:pPr>
        <w:pStyle w:val="Heading3"/>
        <w:numPr>
          <w:ilvl w:val="2"/>
          <w:numId w:val="43"/>
        </w:numPr>
        <w:jc w:val="both"/>
      </w:pPr>
      <w:bookmarkStart w:id="563" w:name="_Toc13126537"/>
      <w:bookmarkStart w:id="564" w:name="_Toc468795852"/>
      <w:bookmarkStart w:id="565" w:name="_Toc469652189"/>
      <w:bookmarkStart w:id="566" w:name="_Toc471299660"/>
      <w:bookmarkStart w:id="567" w:name="_Toc12021654"/>
      <w:bookmarkStart w:id="568" w:name="_Toc12886288"/>
      <w:bookmarkStart w:id="569" w:name="_Toc12980181"/>
      <w:bookmarkStart w:id="570" w:name="_Toc13216918"/>
      <w:bookmarkStart w:id="571" w:name="_Toc13218461"/>
      <w:bookmarkStart w:id="572" w:name="_Toc13234271"/>
      <w:bookmarkStart w:id="573" w:name="_Toc13484373"/>
      <w:bookmarkStart w:id="574" w:name="_Toc13501537"/>
      <w:bookmarkStart w:id="575" w:name="_Toc13647687"/>
      <w:bookmarkStart w:id="576" w:name="_Toc14092186"/>
      <w:bookmarkStart w:id="577" w:name="_Toc14093808"/>
      <w:bookmarkStart w:id="578" w:name="_Toc14269150"/>
      <w:bookmarkStart w:id="579" w:name="_Toc14349068"/>
      <w:bookmarkStart w:id="580" w:name="_Toc14351547"/>
      <w:bookmarkStart w:id="581" w:name="_Toc14353522"/>
      <w:bookmarkStart w:id="582" w:name="_Toc14354798"/>
      <w:bookmarkStart w:id="583" w:name="_Toc14355132"/>
      <w:bookmarkStart w:id="584" w:name="_Toc14688498"/>
      <w:bookmarkStart w:id="585" w:name="_Toc14689975"/>
      <w:bookmarkEnd w:id="563"/>
      <w:r w:rsidRPr="00DB7F7C">
        <w:lastRenderedPageBreak/>
        <w:t xml:space="preserve">Attitude </w:t>
      </w:r>
      <w:r>
        <w:t>&amp; Orbit</w:t>
      </w:r>
      <w:r w:rsidRPr="00DB7F7C">
        <w:t xml:space="preserve"> Control Subsystem (A</w:t>
      </w:r>
      <w:r>
        <w:t>O</w:t>
      </w:r>
      <w:r w:rsidRPr="00DB7F7C">
        <w:t>CS)</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14:paraId="2A8F0875" w14:textId="18EEC69A" w:rsidR="00ED0692" w:rsidRDefault="00ED0692" w:rsidP="00ED0692">
      <w:pPr>
        <w:jc w:val="both"/>
        <w:rPr>
          <w:i/>
          <w:color w:val="A6A6A6" w:themeColor="background1" w:themeShade="A6"/>
        </w:rPr>
      </w:pPr>
      <w:r>
        <w:rPr>
          <w:i/>
          <w:color w:val="A6A6A6" w:themeColor="background1" w:themeShade="A6"/>
        </w:rPr>
        <w:t>Give a d</w:t>
      </w:r>
      <w:r w:rsidRPr="00084FA1">
        <w:rPr>
          <w:i/>
          <w:color w:val="A6A6A6" w:themeColor="background1" w:themeShade="A6"/>
        </w:rPr>
        <w:t>escri</w:t>
      </w:r>
      <w:r>
        <w:rPr>
          <w:i/>
          <w:color w:val="A6A6A6" w:themeColor="background1" w:themeShade="A6"/>
        </w:rPr>
        <w:t>ption of the</w:t>
      </w:r>
      <w:r w:rsidRPr="00084FA1">
        <w:rPr>
          <w:i/>
          <w:color w:val="A6A6A6" w:themeColor="background1" w:themeShade="A6"/>
        </w:rPr>
        <w:t xml:space="preserve"> AOCS </w:t>
      </w:r>
      <w:r w:rsidRPr="00D95E6D">
        <w:rPr>
          <w:i/>
          <w:color w:val="A6A6A6" w:themeColor="background1" w:themeShade="A6"/>
        </w:rPr>
        <w:t>physical architecture</w:t>
      </w:r>
      <w:r w:rsidRPr="001E19B3">
        <w:rPr>
          <w:i/>
          <w:color w:val="A6A6A6" w:themeColor="background1" w:themeShade="A6"/>
        </w:rPr>
        <w:t xml:space="preserve">, </w:t>
      </w:r>
      <w:r w:rsidR="000E6226">
        <w:rPr>
          <w:i/>
          <w:color w:val="A6A6A6" w:themeColor="background1" w:themeShade="A6"/>
        </w:rPr>
        <w:t xml:space="preserve">operating modes, </w:t>
      </w:r>
      <w:r w:rsidRPr="001E19B3">
        <w:rPr>
          <w:i/>
          <w:color w:val="A6A6A6" w:themeColor="background1" w:themeShade="A6"/>
        </w:rPr>
        <w:t>key features</w:t>
      </w:r>
      <w:r w:rsidR="00A7693D">
        <w:rPr>
          <w:i/>
          <w:color w:val="A6A6A6" w:themeColor="background1" w:themeShade="A6"/>
        </w:rPr>
        <w:t>,</w:t>
      </w:r>
      <w:r w:rsidRPr="001E19B3">
        <w:rPr>
          <w:i/>
          <w:color w:val="A6A6A6" w:themeColor="background1" w:themeShade="A6"/>
        </w:rPr>
        <w:t xml:space="preserve"> and interfaces </w:t>
      </w:r>
      <w:r>
        <w:rPr>
          <w:i/>
          <w:color w:val="A6A6A6" w:themeColor="background1" w:themeShade="A6"/>
        </w:rPr>
        <w:t>(including interfaces</w:t>
      </w:r>
      <w:r w:rsidRPr="00D95E6D">
        <w:rPr>
          <w:i/>
          <w:color w:val="A6A6A6" w:themeColor="background1" w:themeShade="A6"/>
        </w:rPr>
        <w:t xml:space="preserve"> among equipment</w:t>
      </w:r>
      <w:r w:rsidR="000E6226">
        <w:rPr>
          <w:i/>
          <w:color w:val="A6A6A6" w:themeColor="background1" w:themeShade="A6"/>
        </w:rPr>
        <w:t>)</w:t>
      </w:r>
      <w:r w:rsidR="00A7693D">
        <w:rPr>
          <w:i/>
          <w:color w:val="A6A6A6" w:themeColor="background1" w:themeShade="A6"/>
        </w:rPr>
        <w:t>; include</w:t>
      </w:r>
      <w:r w:rsidR="000E6226">
        <w:rPr>
          <w:i/>
          <w:color w:val="A6A6A6" w:themeColor="background1" w:themeShade="A6"/>
        </w:rPr>
        <w:t xml:space="preserve"> </w:t>
      </w:r>
      <w:r w:rsidRPr="001E19B3">
        <w:rPr>
          <w:i/>
          <w:color w:val="A6A6A6" w:themeColor="background1" w:themeShade="A6"/>
        </w:rPr>
        <w:t xml:space="preserve"> figures and </w:t>
      </w:r>
      <w:r w:rsidR="00A7693D">
        <w:rPr>
          <w:i/>
          <w:color w:val="A6A6A6" w:themeColor="background1" w:themeShade="A6"/>
        </w:rPr>
        <w:t>where needed. Provide</w:t>
      </w:r>
      <w:r>
        <w:rPr>
          <w:i/>
          <w:color w:val="A6A6A6" w:themeColor="background1" w:themeShade="A6"/>
        </w:rPr>
        <w:t xml:space="preserve"> a short justification for the chosen design.</w:t>
      </w:r>
    </w:p>
    <w:p w14:paraId="4C443CB5" w14:textId="77777777" w:rsidR="00ED0692" w:rsidRDefault="00ED0692" w:rsidP="00ED0692">
      <w:pPr>
        <w:jc w:val="both"/>
      </w:pPr>
    </w:p>
    <w:p w14:paraId="70D9BB2D"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6BEE9BDD" w14:textId="77777777" w:rsidR="00ED0692" w:rsidRPr="001E19B3"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p>
    <w:p w14:paraId="3BDE6A7E" w14:textId="5A815063" w:rsidR="00ED0692" w:rsidRPr="003E799B"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Pr>
          <w:i/>
          <w:color w:val="A6A6A6" w:themeColor="background1" w:themeShade="A6"/>
        </w:rPr>
        <w:t>Additional information may be added such as momentum budgets (i</w:t>
      </w:r>
      <w:r w:rsidRPr="00D95E6D">
        <w:rPr>
          <w:i/>
          <w:color w:val="A6A6A6" w:themeColor="background1" w:themeShade="A6"/>
        </w:rPr>
        <w:t xml:space="preserve">ncluding pointing requirements (if any), momentum budget concerning slew </w:t>
      </w:r>
      <w:proofErr w:type="spellStart"/>
      <w:r w:rsidRPr="00D95E6D">
        <w:rPr>
          <w:i/>
          <w:color w:val="A6A6A6" w:themeColor="background1" w:themeShade="A6"/>
        </w:rPr>
        <w:t>manoeuvres</w:t>
      </w:r>
      <w:proofErr w:type="spellEnd"/>
      <w:r w:rsidRPr="00D95E6D">
        <w:rPr>
          <w:i/>
          <w:color w:val="A6A6A6" w:themeColor="background1" w:themeShade="A6"/>
        </w:rPr>
        <w:t xml:space="preserve"> (i.e. required momentum</w:t>
      </w:r>
      <w:r>
        <w:rPr>
          <w:i/>
          <w:color w:val="A6A6A6" w:themeColor="background1" w:themeShade="A6"/>
        </w:rPr>
        <w:t xml:space="preserve"> storage and control authority), pointing error budgets, </w:t>
      </w:r>
      <w:r w:rsidRPr="00D95E6D">
        <w:rPr>
          <w:i/>
          <w:color w:val="A6A6A6" w:themeColor="background1" w:themeShade="A6"/>
        </w:rPr>
        <w:t>attitude</w:t>
      </w:r>
      <w:r>
        <w:rPr>
          <w:i/>
          <w:color w:val="A6A6A6" w:themeColor="background1" w:themeShade="A6"/>
        </w:rPr>
        <w:t xml:space="preserve"> determination and</w:t>
      </w:r>
      <w:r w:rsidRPr="00D95E6D">
        <w:rPr>
          <w:i/>
          <w:color w:val="A6A6A6" w:themeColor="background1" w:themeShade="A6"/>
        </w:rPr>
        <w:t xml:space="preserve"> control strategies and algorithms, timelines and/or modes in which each algorithm is executed</w:t>
      </w:r>
      <w:r>
        <w:rPr>
          <w:i/>
          <w:color w:val="A6A6A6" w:themeColor="background1" w:themeShade="A6"/>
        </w:rPr>
        <w:t>, result</w:t>
      </w:r>
      <w:r w:rsidR="00D1093B">
        <w:rPr>
          <w:i/>
          <w:color w:val="A6A6A6" w:themeColor="background1" w:themeShade="A6"/>
        </w:rPr>
        <w:t>s of sensitivity analyse</w:t>
      </w:r>
      <w:r>
        <w:rPr>
          <w:i/>
          <w:color w:val="A6A6A6" w:themeColor="background1" w:themeShade="A6"/>
        </w:rPr>
        <w:t xml:space="preserve">s, interaction with ground support equipment, operational constraints, test reports, or any other. </w:t>
      </w:r>
    </w:p>
    <w:p w14:paraId="5EA82B54" w14:textId="77777777" w:rsidR="00ED0692" w:rsidRPr="00DB7F7C" w:rsidRDefault="00ED0692" w:rsidP="00ED0692">
      <w:pPr>
        <w:pStyle w:val="Heading3"/>
        <w:numPr>
          <w:ilvl w:val="2"/>
          <w:numId w:val="43"/>
        </w:numPr>
        <w:jc w:val="both"/>
      </w:pPr>
      <w:bookmarkStart w:id="586" w:name="_Toc13126539"/>
      <w:bookmarkStart w:id="587" w:name="_Toc13129802"/>
      <w:bookmarkStart w:id="588" w:name="_Toc13129964"/>
      <w:bookmarkStart w:id="589" w:name="_Toc13140650"/>
      <w:bookmarkStart w:id="590" w:name="_Toc13140928"/>
      <w:bookmarkStart w:id="591" w:name="_Toc13141357"/>
      <w:bookmarkStart w:id="592" w:name="_Toc13141522"/>
      <w:bookmarkStart w:id="593" w:name="_Toc13141687"/>
      <w:bookmarkStart w:id="594" w:name="_Toc13141581"/>
      <w:bookmarkStart w:id="595" w:name="_Toc13142067"/>
      <w:bookmarkStart w:id="596" w:name="_Toc13142293"/>
      <w:bookmarkStart w:id="597" w:name="_Toc13151460"/>
      <w:bookmarkStart w:id="598" w:name="_Toc13214648"/>
      <w:bookmarkStart w:id="599" w:name="_Toc13215129"/>
      <w:bookmarkStart w:id="600" w:name="_Toc13215239"/>
      <w:bookmarkStart w:id="601" w:name="_Toc13215349"/>
      <w:bookmarkStart w:id="602" w:name="_Toc13215459"/>
      <w:bookmarkStart w:id="603" w:name="_Toc13216154"/>
      <w:bookmarkStart w:id="604" w:name="_Toc13216323"/>
      <w:bookmarkStart w:id="605" w:name="_Toc13216919"/>
      <w:bookmarkStart w:id="606" w:name="_Toc468795853"/>
      <w:bookmarkStart w:id="607" w:name="_Toc469652190"/>
      <w:bookmarkStart w:id="608" w:name="_Toc471299661"/>
      <w:bookmarkStart w:id="609" w:name="_Toc12021655"/>
      <w:bookmarkStart w:id="610" w:name="_Toc12886289"/>
      <w:bookmarkStart w:id="611" w:name="_Toc12980182"/>
      <w:bookmarkStart w:id="612" w:name="_Toc13216920"/>
      <w:bookmarkStart w:id="613" w:name="_Toc13218462"/>
      <w:bookmarkStart w:id="614" w:name="_Toc13234272"/>
      <w:bookmarkStart w:id="615" w:name="_Toc13484374"/>
      <w:bookmarkStart w:id="616" w:name="_Toc13501538"/>
      <w:bookmarkStart w:id="617" w:name="_Toc13647688"/>
      <w:bookmarkStart w:id="618" w:name="_Toc14092187"/>
      <w:bookmarkStart w:id="619" w:name="_Toc14093809"/>
      <w:bookmarkStart w:id="620" w:name="_Toc14269151"/>
      <w:bookmarkStart w:id="621" w:name="_Toc14349069"/>
      <w:bookmarkStart w:id="622" w:name="_Toc14351548"/>
      <w:bookmarkStart w:id="623" w:name="_Toc14353523"/>
      <w:bookmarkStart w:id="624" w:name="_Toc14354799"/>
      <w:bookmarkStart w:id="625" w:name="_Toc14355133"/>
      <w:bookmarkStart w:id="626" w:name="_Toc14688499"/>
      <w:bookmarkStart w:id="627" w:name="_Toc14689976"/>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r w:rsidRPr="00DB7F7C">
        <w:t>Electrical Power Subsystem (EPS)</w:t>
      </w:r>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74932142" w14:textId="42FAFC40" w:rsidR="00ED0692" w:rsidRPr="00D14C6A" w:rsidRDefault="00ED0692" w:rsidP="00ED0692">
      <w:pPr>
        <w:pStyle w:val="HelpText"/>
        <w:jc w:val="both"/>
      </w:pPr>
      <w:r w:rsidRPr="008B1EF9">
        <w:t>Give a description</w:t>
      </w:r>
      <w:r w:rsidRPr="007F3DBF">
        <w:t xml:space="preserve"> of the </w:t>
      </w:r>
      <w:r>
        <w:t>EPS physical architecture (e.g. solar array architecture and dimension, battery parameters)</w:t>
      </w:r>
      <w:r w:rsidRPr="007F3DBF">
        <w:t>,</w:t>
      </w:r>
      <w:r>
        <w:t xml:space="preserve"> system power regulation and management,</w:t>
      </w:r>
      <w:r w:rsidRPr="007F3DBF">
        <w:t xml:space="preserve"> </w:t>
      </w:r>
      <w:r>
        <w:t>key features</w:t>
      </w:r>
      <w:r w:rsidR="00A7693D">
        <w:t>,</w:t>
      </w:r>
      <w:r>
        <w:t xml:space="preserve"> and interfaces</w:t>
      </w:r>
      <w:r w:rsidR="00A7693D">
        <w:t>; include</w:t>
      </w:r>
      <w:r w:rsidR="00A7693D" w:rsidRPr="007F3DBF">
        <w:t xml:space="preserve"> </w:t>
      </w:r>
      <w:r w:rsidR="00F80F99">
        <w:t>figures</w:t>
      </w:r>
      <w:r>
        <w:t xml:space="preserve"> and </w:t>
      </w:r>
      <w:r w:rsidRPr="007F3DBF">
        <w:t>schematic</w:t>
      </w:r>
      <w:r w:rsidR="00F80F99">
        <w:t>s where needed</w:t>
      </w:r>
      <w:r w:rsidR="00A7693D">
        <w:t xml:space="preserve">. Provide </w:t>
      </w:r>
      <w:r>
        <w:t>a short justification for the chosen design.</w:t>
      </w:r>
    </w:p>
    <w:p w14:paraId="4B6FE8D2" w14:textId="77777777" w:rsidR="00ED0692" w:rsidRDefault="00ED0692" w:rsidP="00ED0692">
      <w:pPr>
        <w:pStyle w:val="HelpText"/>
        <w:jc w:val="both"/>
      </w:pPr>
    </w:p>
    <w:p w14:paraId="445C5EC5" w14:textId="1A017ADE" w:rsidR="00F51F41" w:rsidRPr="00F51F41" w:rsidRDefault="00ED0692" w:rsidP="00F51F41">
      <w:pPr>
        <w:pStyle w:val="HelpText"/>
        <w:jc w:val="both"/>
      </w:pPr>
      <w:r w:rsidRPr="008B1EF9">
        <w:t xml:space="preserve">Give a </w:t>
      </w:r>
      <w:r w:rsidR="00F51F41" w:rsidRPr="00E5608C">
        <w:t>description and graphical representation of the circuit of independent inhibits (e.g. kill switch, Rem</w:t>
      </w:r>
      <w:r w:rsidR="00F51F41">
        <w:t xml:space="preserve">ove Before Flight pin, </w:t>
      </w:r>
      <w:r w:rsidR="00E5608C">
        <w:t>etc.</w:t>
      </w:r>
      <w:r w:rsidR="00F51F41" w:rsidRPr="00E5608C">
        <w:t>), which ensure that the spacecraft is off during ground processing, launch and</w:t>
      </w:r>
      <w:r w:rsidR="00545C48">
        <w:t xml:space="preserve">, if applicable, </w:t>
      </w:r>
      <w:r w:rsidR="00F51F41" w:rsidRPr="00E5608C">
        <w:t xml:space="preserve"> storage </w:t>
      </w:r>
      <w:proofErr w:type="spellStart"/>
      <w:r w:rsidR="00F51F41" w:rsidRPr="00E5608C">
        <w:t>onboard</w:t>
      </w:r>
      <w:proofErr w:type="spellEnd"/>
      <w:r w:rsidR="00F51F41" w:rsidRPr="00E5608C">
        <w:t xml:space="preserve"> ISS.</w:t>
      </w:r>
    </w:p>
    <w:p w14:paraId="014E60B7" w14:textId="77777777" w:rsidR="00ED0692" w:rsidRPr="008D70C3" w:rsidRDefault="00ED0692" w:rsidP="00ED0692">
      <w:pPr>
        <w:jc w:val="both"/>
      </w:pPr>
    </w:p>
    <w:p w14:paraId="36E0F013" w14:textId="30C08470" w:rsidR="00ED0692" w:rsidRDefault="00ED0692" w:rsidP="00ED0692">
      <w:pPr>
        <w:pStyle w:val="HelpText"/>
        <w:jc w:val="both"/>
      </w:pPr>
      <w:r w:rsidRPr="00EB6F3F">
        <w:t>Includ</w:t>
      </w:r>
      <w:r>
        <w:t>e</w:t>
      </w:r>
      <w:r w:rsidRPr="00EB6F3F">
        <w:t xml:space="preserve"> additional information on the selected batteries and their power management circuitry including the presence of protections (e.g. current interrupting device, overpressure venting valves, circuit for over discharge limitation, undervoltage protection, </w:t>
      </w:r>
      <w:r w:rsidR="00E5608C">
        <w:t>etc.</w:t>
      </w:r>
      <w:r w:rsidRPr="00EB6F3F">
        <w:t xml:space="preserve">). </w:t>
      </w:r>
    </w:p>
    <w:p w14:paraId="6E66C717" w14:textId="77777777" w:rsidR="00ED0692" w:rsidRDefault="00ED0692" w:rsidP="00ED0692">
      <w:pPr>
        <w:pStyle w:val="HelpText"/>
        <w:jc w:val="both"/>
      </w:pPr>
    </w:p>
    <w:p w14:paraId="77F0BFE1" w14:textId="77777777" w:rsidR="00ED0692" w:rsidRDefault="00ED0692" w:rsidP="00ED0692">
      <w:pPr>
        <w:pStyle w:val="HelpText"/>
        <w:jc w:val="both"/>
      </w:pPr>
      <w:r w:rsidRPr="00EB6F3F">
        <w:t>Indicate whether the supplier declares the batteries have any significant heritage of usage in space application</w:t>
      </w:r>
      <w:r>
        <w:t xml:space="preserve"> and whether the batteries are compatible with ISS requirements and/or already certified for ISS safety.</w:t>
      </w:r>
    </w:p>
    <w:p w14:paraId="69FE04C2" w14:textId="77777777" w:rsidR="00ED0692" w:rsidRPr="0024658F" w:rsidRDefault="00ED0692" w:rsidP="00ED0692">
      <w:pPr>
        <w:jc w:val="both"/>
      </w:pPr>
    </w:p>
    <w:p w14:paraId="51098794" w14:textId="77777777" w:rsidR="00ED0692" w:rsidRDefault="00ED0692" w:rsidP="00ED0692">
      <w:pPr>
        <w:pStyle w:val="HelpText"/>
        <w:jc w:val="both"/>
      </w:pPr>
      <w:r>
        <w:t xml:space="preserve">Include a power budget and energy budget for each operating mode. Include details on how it was calculated (e.g. efficiencies/ loss values used). </w:t>
      </w:r>
    </w:p>
    <w:p w14:paraId="75A31154" w14:textId="77777777" w:rsidR="00ED0692" w:rsidRDefault="00ED0692" w:rsidP="00ED0692">
      <w:pPr>
        <w:jc w:val="both"/>
        <w:rPr>
          <w:i/>
          <w:color w:val="A6A6A6" w:themeColor="background1" w:themeShade="A6"/>
        </w:rPr>
      </w:pPr>
    </w:p>
    <w:p w14:paraId="0BDCB82F"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2D928F82"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6A983D0D" w14:textId="73923592"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 xml:space="preserve">Additional information </w:t>
      </w:r>
      <w:r>
        <w:rPr>
          <w:i/>
          <w:color w:val="A6A6A6" w:themeColor="background1" w:themeShade="A6"/>
        </w:rPr>
        <w:t xml:space="preserve">may be added </w:t>
      </w:r>
      <w:r w:rsidRPr="003E799B">
        <w:rPr>
          <w:i/>
          <w:color w:val="A6A6A6" w:themeColor="background1" w:themeShade="A6"/>
        </w:rPr>
        <w:t xml:space="preserve">such </w:t>
      </w:r>
      <w:r>
        <w:rPr>
          <w:i/>
          <w:color w:val="A6A6A6" w:themeColor="background1" w:themeShade="A6"/>
        </w:rPr>
        <w:t xml:space="preserve">as </w:t>
      </w:r>
      <w:r w:rsidRPr="00F928A7">
        <w:rPr>
          <w:i/>
          <w:color w:val="A6A6A6" w:themeColor="background1" w:themeShade="A6"/>
        </w:rPr>
        <w:t>d</w:t>
      </w:r>
      <w:r w:rsidRPr="00286773">
        <w:rPr>
          <w:i/>
          <w:color w:val="A6A6A6" w:themeColor="background1" w:themeShade="A6"/>
        </w:rPr>
        <w:t>epth of discharge for each mode,</w:t>
      </w:r>
      <w:r w:rsidR="00F51F41">
        <w:rPr>
          <w:i/>
          <w:color w:val="A6A6A6" w:themeColor="background1" w:themeShade="A6"/>
        </w:rPr>
        <w:t xml:space="preserve"> description of loading cycles</w:t>
      </w:r>
      <w:r>
        <w:rPr>
          <w:i/>
          <w:color w:val="A6A6A6" w:themeColor="background1" w:themeShade="A6"/>
        </w:rPr>
        <w:t xml:space="preserve">, </w:t>
      </w:r>
      <w:r w:rsidRPr="003E799B">
        <w:rPr>
          <w:i/>
          <w:color w:val="A6A6A6" w:themeColor="background1" w:themeShade="A6"/>
        </w:rPr>
        <w:t>performed analys</w:t>
      </w:r>
      <w:r w:rsidR="006A2C1A">
        <w:rPr>
          <w:i/>
          <w:color w:val="A6A6A6" w:themeColor="background1" w:themeShade="A6"/>
        </w:rPr>
        <w:t>e</w:t>
      </w:r>
      <w:r w:rsidRPr="003E799B">
        <w:rPr>
          <w:i/>
          <w:color w:val="A6A6A6" w:themeColor="background1" w:themeShade="A6"/>
        </w:rPr>
        <w:t>s/ simulation</w:t>
      </w:r>
      <w:r>
        <w:rPr>
          <w:i/>
          <w:color w:val="A6A6A6" w:themeColor="background1" w:themeShade="A6"/>
        </w:rPr>
        <w:t xml:space="preserve">s, test reports, or any other. </w:t>
      </w:r>
    </w:p>
    <w:p w14:paraId="6D6AF8DB" w14:textId="60D7755E" w:rsidR="00ED0692" w:rsidRDefault="0045551A" w:rsidP="00ED0692">
      <w:pPr>
        <w:pStyle w:val="Heading3"/>
        <w:numPr>
          <w:ilvl w:val="2"/>
          <w:numId w:val="43"/>
        </w:numPr>
        <w:jc w:val="both"/>
      </w:pPr>
      <w:bookmarkStart w:id="628" w:name="_Toc13215131"/>
      <w:bookmarkStart w:id="629" w:name="_Toc13215241"/>
      <w:bookmarkStart w:id="630" w:name="_Toc13215351"/>
      <w:bookmarkStart w:id="631" w:name="_Toc13215461"/>
      <w:bookmarkStart w:id="632" w:name="_Toc13216156"/>
      <w:bookmarkStart w:id="633" w:name="_Toc13216325"/>
      <w:bookmarkStart w:id="634" w:name="_Toc13216921"/>
      <w:bookmarkStart w:id="635" w:name="_Toc13215132"/>
      <w:bookmarkStart w:id="636" w:name="_Toc13215242"/>
      <w:bookmarkStart w:id="637" w:name="_Toc13215352"/>
      <w:bookmarkStart w:id="638" w:name="_Toc13215462"/>
      <w:bookmarkStart w:id="639" w:name="_Toc13216157"/>
      <w:bookmarkStart w:id="640" w:name="_Toc13216326"/>
      <w:bookmarkStart w:id="641" w:name="_Toc13216922"/>
      <w:bookmarkStart w:id="642" w:name="_Toc13215133"/>
      <w:bookmarkStart w:id="643" w:name="_Toc13215243"/>
      <w:bookmarkStart w:id="644" w:name="_Toc13215353"/>
      <w:bookmarkStart w:id="645" w:name="_Toc13215463"/>
      <w:bookmarkStart w:id="646" w:name="_Toc13216158"/>
      <w:bookmarkStart w:id="647" w:name="_Toc13216327"/>
      <w:bookmarkStart w:id="648" w:name="_Toc13216923"/>
      <w:bookmarkStart w:id="649" w:name="_Toc13129804"/>
      <w:bookmarkStart w:id="650" w:name="_Toc13129966"/>
      <w:bookmarkStart w:id="651" w:name="_Toc13140652"/>
      <w:bookmarkStart w:id="652" w:name="_Toc13140930"/>
      <w:bookmarkStart w:id="653" w:name="_Toc13141359"/>
      <w:bookmarkStart w:id="654" w:name="_Toc13141524"/>
      <w:bookmarkStart w:id="655" w:name="_Toc13141689"/>
      <w:bookmarkStart w:id="656" w:name="_Toc13141584"/>
      <w:bookmarkStart w:id="657" w:name="_Toc13142069"/>
      <w:bookmarkStart w:id="658" w:name="_Toc13142295"/>
      <w:bookmarkStart w:id="659" w:name="_Toc13151462"/>
      <w:bookmarkStart w:id="660" w:name="_Toc13214650"/>
      <w:bookmarkStart w:id="661" w:name="_Toc13215134"/>
      <w:bookmarkStart w:id="662" w:name="_Toc13215244"/>
      <w:bookmarkStart w:id="663" w:name="_Toc13215354"/>
      <w:bookmarkStart w:id="664" w:name="_Toc13215464"/>
      <w:bookmarkStart w:id="665" w:name="_Toc13216159"/>
      <w:bookmarkStart w:id="666" w:name="_Toc13216328"/>
      <w:bookmarkStart w:id="667" w:name="_Toc13216924"/>
      <w:bookmarkStart w:id="668" w:name="_Toc12884977"/>
      <w:bookmarkStart w:id="669" w:name="_Toc12885277"/>
      <w:bookmarkStart w:id="670" w:name="_Toc12885504"/>
      <w:bookmarkStart w:id="671" w:name="_Toc12885726"/>
      <w:bookmarkStart w:id="672" w:name="_Toc12885928"/>
      <w:bookmarkStart w:id="673" w:name="_Toc12886141"/>
      <w:bookmarkStart w:id="674" w:name="_Toc13126541"/>
      <w:bookmarkStart w:id="675" w:name="_Toc13129805"/>
      <w:bookmarkStart w:id="676" w:name="_Toc13129967"/>
      <w:bookmarkStart w:id="677" w:name="_Toc13140653"/>
      <w:bookmarkStart w:id="678" w:name="_Toc13140931"/>
      <w:bookmarkStart w:id="679" w:name="_Toc13141360"/>
      <w:bookmarkStart w:id="680" w:name="_Toc13141525"/>
      <w:bookmarkStart w:id="681" w:name="_Toc13141690"/>
      <w:bookmarkStart w:id="682" w:name="_Toc13141620"/>
      <w:bookmarkStart w:id="683" w:name="_Toc13142070"/>
      <w:bookmarkStart w:id="684" w:name="_Toc13142296"/>
      <w:bookmarkStart w:id="685" w:name="_Toc13151463"/>
      <w:bookmarkStart w:id="686" w:name="_Toc13214651"/>
      <w:bookmarkStart w:id="687" w:name="_Toc13215135"/>
      <w:bookmarkStart w:id="688" w:name="_Toc13215245"/>
      <w:bookmarkStart w:id="689" w:name="_Toc13215355"/>
      <w:bookmarkStart w:id="690" w:name="_Toc13215465"/>
      <w:bookmarkStart w:id="691" w:name="_Toc13216160"/>
      <w:bookmarkStart w:id="692" w:name="_Toc13216329"/>
      <w:bookmarkStart w:id="693" w:name="_Toc13216925"/>
      <w:bookmarkStart w:id="694" w:name="_Toc468795854"/>
      <w:bookmarkStart w:id="695" w:name="_Toc469652191"/>
      <w:bookmarkStart w:id="696" w:name="_Toc471299662"/>
      <w:bookmarkStart w:id="697" w:name="_Toc12021656"/>
      <w:bookmarkStart w:id="698" w:name="_Toc12886290"/>
      <w:bookmarkStart w:id="699" w:name="_Toc12980183"/>
      <w:bookmarkStart w:id="700" w:name="_Toc13216926"/>
      <w:bookmarkStart w:id="701" w:name="_Toc13218463"/>
      <w:bookmarkStart w:id="702" w:name="_Toc13234273"/>
      <w:bookmarkStart w:id="703" w:name="_Toc13484375"/>
      <w:bookmarkStart w:id="704" w:name="_Toc13501539"/>
      <w:bookmarkStart w:id="705" w:name="_Toc13647689"/>
      <w:bookmarkStart w:id="706" w:name="_Toc14092188"/>
      <w:bookmarkStart w:id="707" w:name="_Toc14093810"/>
      <w:bookmarkStart w:id="708" w:name="_Toc14269152"/>
      <w:bookmarkStart w:id="709" w:name="_Toc14349070"/>
      <w:bookmarkStart w:id="710" w:name="_Toc14351549"/>
      <w:bookmarkStart w:id="711" w:name="_Toc14353524"/>
      <w:bookmarkStart w:id="712" w:name="_Toc14354800"/>
      <w:bookmarkStart w:id="713" w:name="_Toc14355134"/>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br w:type="column"/>
      </w:r>
      <w:bookmarkStart w:id="714" w:name="_Toc14688500"/>
      <w:bookmarkStart w:id="715" w:name="_Toc14689977"/>
      <w:r w:rsidR="00ED0692" w:rsidRPr="00DB7F7C">
        <w:lastRenderedPageBreak/>
        <w:t xml:space="preserve">On-board Data Handling (OBDH) and </w:t>
      </w:r>
      <w:r w:rsidR="00ED0692">
        <w:t xml:space="preserve">On-board </w:t>
      </w:r>
      <w:r w:rsidR="00ED0692" w:rsidRPr="00DB7F7C">
        <w:t>Software architecture</w:t>
      </w:r>
      <w:bookmarkEnd w:id="694"/>
      <w:bookmarkEnd w:id="695"/>
      <w:bookmarkEnd w:id="696"/>
      <w:bookmarkEnd w:id="697"/>
      <w:r w:rsidR="00ED0692">
        <w:t xml:space="preserve"> (OBSW)</w:t>
      </w:r>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3BD9E14B" w14:textId="1F2575DB" w:rsidR="00ED0692" w:rsidRDefault="00ED0692" w:rsidP="00ED0692">
      <w:pPr>
        <w:pStyle w:val="HelpText"/>
        <w:jc w:val="both"/>
      </w:pPr>
      <w:r w:rsidRPr="008B1EF9">
        <w:t xml:space="preserve">Give a description </w:t>
      </w:r>
      <w:r w:rsidRPr="007F3DBF">
        <w:t xml:space="preserve">of the </w:t>
      </w:r>
      <w:r>
        <w:t>OBDH</w:t>
      </w:r>
      <w:r w:rsidRPr="007F3DBF">
        <w:t xml:space="preserve"> </w:t>
      </w:r>
      <w:r>
        <w:t xml:space="preserve">physical </w:t>
      </w:r>
      <w:r w:rsidRPr="007F3DBF">
        <w:t xml:space="preserve">architecture, </w:t>
      </w:r>
      <w:r w:rsidRPr="00D14C6A">
        <w:t>key features</w:t>
      </w:r>
      <w:r w:rsidR="00F80F99">
        <w:t xml:space="preserve">, </w:t>
      </w:r>
      <w:r w:rsidRPr="00D14C6A">
        <w:t xml:space="preserve"> and interfaces</w:t>
      </w:r>
      <w:r w:rsidR="00F80F99">
        <w:t>; include</w:t>
      </w:r>
      <w:r w:rsidR="00F80F99" w:rsidRPr="007F3DBF">
        <w:t xml:space="preserve"> </w:t>
      </w:r>
      <w:r w:rsidR="00F80F99">
        <w:t xml:space="preserve">figures </w:t>
      </w:r>
      <w:r w:rsidRPr="007F3DBF">
        <w:t>and schematic</w:t>
      </w:r>
      <w:r w:rsidR="00F80F99">
        <w:t>s where needed.</w:t>
      </w:r>
      <w:r>
        <w:t xml:space="preserve"> </w:t>
      </w:r>
      <w:r w:rsidR="00F80F99">
        <w:t>Provide</w:t>
      </w:r>
      <w:r>
        <w:t xml:space="preserve"> a short justification for the chosen design.</w:t>
      </w:r>
    </w:p>
    <w:p w14:paraId="30A4DE47" w14:textId="77777777" w:rsidR="00ED0692" w:rsidRDefault="00ED0692" w:rsidP="00ED0692">
      <w:pPr>
        <w:jc w:val="both"/>
      </w:pPr>
    </w:p>
    <w:p w14:paraId="3FF01013" w14:textId="77777777" w:rsidR="00ED0692" w:rsidRPr="00682619" w:rsidRDefault="00ED0692" w:rsidP="00ED0692">
      <w:pPr>
        <w:pStyle w:val="HelpText"/>
        <w:jc w:val="both"/>
      </w:pPr>
      <w:r>
        <w:t xml:space="preserve">Provide a Memory and CPU budget concerning payload and housekeeping data rates, </w:t>
      </w:r>
      <w:r w:rsidRPr="00DB7F7C">
        <w:t>how this data is processed</w:t>
      </w:r>
      <w:r>
        <w:t>, how the OBC</w:t>
      </w:r>
      <w:r w:rsidRPr="00DB7F7C">
        <w:t xml:space="preserve"> can process this amount of data</w:t>
      </w:r>
      <w:r>
        <w:t>, or how the generated data can be stored on-board and downloaded.</w:t>
      </w:r>
    </w:p>
    <w:p w14:paraId="1FC45809" w14:textId="4C2933EB" w:rsidR="00ED6462" w:rsidRDefault="00ED6462" w:rsidP="00ED6462">
      <w:pPr>
        <w:rPr>
          <w:lang w:val="en-GB"/>
        </w:rPr>
      </w:pPr>
    </w:p>
    <w:p w14:paraId="63B98E05" w14:textId="58E2FD21" w:rsidR="00ED6462" w:rsidRPr="00ED6462" w:rsidRDefault="00ED6462" w:rsidP="00ED6462">
      <w:pPr>
        <w:rPr>
          <w:lang w:val="en-GB"/>
        </w:rPr>
      </w:pPr>
      <w:r w:rsidRPr="000F71D5">
        <w:rPr>
          <w:rFonts w:eastAsiaTheme="minorHAnsi" w:cstheme="minorBidi"/>
          <w:i/>
          <w:color w:val="A6A6A6" w:themeColor="background1" w:themeShade="A6"/>
          <w:lang w:val="en-GB"/>
        </w:rPr>
        <w:t>Provide the high level architecture of the On Board  Software (e.g. Operating System)</w:t>
      </w:r>
    </w:p>
    <w:p w14:paraId="77A59146" w14:textId="77777777" w:rsidR="00ED0692" w:rsidRPr="00F85294" w:rsidRDefault="00ED0692" w:rsidP="00ED0692">
      <w:pPr>
        <w:jc w:val="both"/>
      </w:pPr>
    </w:p>
    <w:p w14:paraId="25C32B9C"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4B6CB8D7"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24FC00A6" w14:textId="022DD06D"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 xml:space="preserve">Additional information </w:t>
      </w:r>
      <w:r>
        <w:rPr>
          <w:i/>
          <w:color w:val="A6A6A6" w:themeColor="background1" w:themeShade="A6"/>
        </w:rPr>
        <w:t xml:space="preserve">may be added </w:t>
      </w:r>
      <w:r w:rsidR="000F71D5">
        <w:rPr>
          <w:i/>
          <w:color w:val="A6A6A6" w:themeColor="background1" w:themeShade="A6"/>
        </w:rPr>
        <w:t>to the</w:t>
      </w:r>
      <w:r>
        <w:rPr>
          <w:i/>
          <w:color w:val="A6A6A6" w:themeColor="background1" w:themeShade="A6"/>
        </w:rPr>
        <w:t xml:space="preserve"> </w:t>
      </w:r>
      <w:r w:rsidRPr="001E19B3">
        <w:rPr>
          <w:rStyle w:val="HelpTextChar"/>
        </w:rPr>
        <w:t>O</w:t>
      </w:r>
      <w:r>
        <w:rPr>
          <w:rStyle w:val="HelpTextChar"/>
        </w:rPr>
        <w:t xml:space="preserve">n </w:t>
      </w:r>
      <w:r w:rsidRPr="001E19B3">
        <w:rPr>
          <w:rStyle w:val="HelpTextChar"/>
        </w:rPr>
        <w:t>B</w:t>
      </w:r>
      <w:r>
        <w:rPr>
          <w:rStyle w:val="HelpTextChar"/>
        </w:rPr>
        <w:t xml:space="preserve">oard </w:t>
      </w:r>
      <w:r w:rsidRPr="001E19B3">
        <w:rPr>
          <w:rStyle w:val="HelpTextChar"/>
        </w:rPr>
        <w:t>S</w:t>
      </w:r>
      <w:r>
        <w:rPr>
          <w:rStyle w:val="HelpTextChar"/>
        </w:rPr>
        <w:t>oftware</w:t>
      </w:r>
      <w:r w:rsidRPr="001E19B3">
        <w:rPr>
          <w:rStyle w:val="HelpTextChar"/>
        </w:rPr>
        <w:t xml:space="preserve"> architecture (with processes and/or threads, building blocks</w:t>
      </w:r>
      <w:r>
        <w:rPr>
          <w:rStyle w:val="HelpTextChar"/>
        </w:rPr>
        <w:t>,</w:t>
      </w:r>
      <w:r w:rsidRPr="001E19B3">
        <w:rPr>
          <w:rStyle w:val="HelpTextChar"/>
        </w:rPr>
        <w:t xml:space="preserve"> etc.)</w:t>
      </w:r>
      <w:r>
        <w:rPr>
          <w:rStyle w:val="HelpTextChar"/>
        </w:rPr>
        <w:t>.</w:t>
      </w:r>
      <w:r w:rsidRPr="001E19B3">
        <w:rPr>
          <w:rStyle w:val="HelpTextChar"/>
        </w:rPr>
        <w:t xml:space="preserve"> O</w:t>
      </w:r>
      <w:r>
        <w:rPr>
          <w:rStyle w:val="HelpTextChar"/>
        </w:rPr>
        <w:t xml:space="preserve">n </w:t>
      </w:r>
      <w:r w:rsidRPr="001E19B3">
        <w:rPr>
          <w:rStyle w:val="HelpTextChar"/>
        </w:rPr>
        <w:t>B</w:t>
      </w:r>
      <w:r>
        <w:rPr>
          <w:rStyle w:val="HelpTextChar"/>
        </w:rPr>
        <w:t xml:space="preserve">oard </w:t>
      </w:r>
      <w:r w:rsidRPr="001E19B3">
        <w:rPr>
          <w:rStyle w:val="HelpTextChar"/>
        </w:rPr>
        <w:t>S</w:t>
      </w:r>
      <w:r>
        <w:rPr>
          <w:rStyle w:val="HelpTextChar"/>
        </w:rPr>
        <w:t>oftware</w:t>
      </w:r>
      <w:r w:rsidRPr="001E19B3">
        <w:rPr>
          <w:rStyle w:val="HelpTextChar"/>
        </w:rPr>
        <w:t xml:space="preserve"> architecture</w:t>
      </w:r>
      <w:r w:rsidRPr="001E19B3" w:rsidDel="005A1C22">
        <w:rPr>
          <w:rStyle w:val="HelpTextChar"/>
        </w:rPr>
        <w:t xml:space="preserve"> </w:t>
      </w:r>
      <w:r w:rsidRPr="001E19B3">
        <w:rPr>
          <w:rStyle w:val="HelpTextChar"/>
        </w:rPr>
        <w:t xml:space="preserve">re-configurability (patching procedure), sampling frequencies, description of FDIR approach, means implemented to limit sensitivity to radiation, </w:t>
      </w:r>
      <w:r w:rsidRPr="003E799B">
        <w:rPr>
          <w:i/>
          <w:color w:val="A6A6A6" w:themeColor="background1" w:themeShade="A6"/>
        </w:rPr>
        <w:t>per</w:t>
      </w:r>
      <w:r w:rsidR="006A2C1A">
        <w:rPr>
          <w:i/>
          <w:color w:val="A6A6A6" w:themeColor="background1" w:themeShade="A6"/>
        </w:rPr>
        <w:t>formed analyse</w:t>
      </w:r>
      <w:r w:rsidRPr="003E799B">
        <w:rPr>
          <w:i/>
          <w:color w:val="A6A6A6" w:themeColor="background1" w:themeShade="A6"/>
        </w:rPr>
        <w:t>s</w:t>
      </w:r>
      <w:r>
        <w:rPr>
          <w:i/>
          <w:color w:val="A6A6A6" w:themeColor="background1" w:themeShade="A6"/>
        </w:rPr>
        <w:t xml:space="preserve"> and/or</w:t>
      </w:r>
      <w:r w:rsidRPr="003E799B">
        <w:rPr>
          <w:i/>
          <w:color w:val="A6A6A6" w:themeColor="background1" w:themeShade="A6"/>
        </w:rPr>
        <w:t xml:space="preserve"> simulation</w:t>
      </w:r>
      <w:r>
        <w:rPr>
          <w:i/>
          <w:color w:val="A6A6A6" w:themeColor="background1" w:themeShade="A6"/>
        </w:rPr>
        <w:t xml:space="preserve">s, test reports, or any other. </w:t>
      </w:r>
    </w:p>
    <w:p w14:paraId="72B1B366"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263C3AC1" w14:textId="77777777" w:rsidR="00ED0692" w:rsidRPr="00086C73" w:rsidRDefault="00ED0692" w:rsidP="00ED0692">
      <w:pPr>
        <w:jc w:val="both"/>
      </w:pPr>
    </w:p>
    <w:p w14:paraId="6FA6CAC3" w14:textId="77777777" w:rsidR="00ED0692" w:rsidRDefault="00ED0692" w:rsidP="00ED0692">
      <w:pPr>
        <w:pStyle w:val="Heading3"/>
        <w:numPr>
          <w:ilvl w:val="2"/>
          <w:numId w:val="43"/>
        </w:numPr>
        <w:jc w:val="both"/>
      </w:pPr>
      <w:bookmarkStart w:id="716" w:name="_Toc468795855"/>
      <w:bookmarkStart w:id="717" w:name="_Toc469652192"/>
      <w:bookmarkStart w:id="718" w:name="_Toc471299663"/>
      <w:bookmarkStart w:id="719" w:name="_Toc12021657"/>
      <w:bookmarkStart w:id="720" w:name="_Toc12886291"/>
      <w:bookmarkStart w:id="721" w:name="_Toc12980184"/>
      <w:bookmarkStart w:id="722" w:name="_Toc13216927"/>
      <w:bookmarkStart w:id="723" w:name="_Toc13218464"/>
      <w:bookmarkStart w:id="724" w:name="_Toc13234274"/>
      <w:bookmarkStart w:id="725" w:name="_Toc13484376"/>
      <w:bookmarkStart w:id="726" w:name="_Toc13501540"/>
      <w:bookmarkStart w:id="727" w:name="_Toc13647690"/>
      <w:bookmarkStart w:id="728" w:name="_Toc14092189"/>
      <w:bookmarkStart w:id="729" w:name="_Toc14093811"/>
      <w:bookmarkStart w:id="730" w:name="_Toc14269153"/>
      <w:bookmarkStart w:id="731" w:name="_Toc14349071"/>
      <w:bookmarkStart w:id="732" w:name="_Toc14351550"/>
      <w:bookmarkStart w:id="733" w:name="_Toc14353525"/>
      <w:bookmarkStart w:id="734" w:name="_Toc14354801"/>
      <w:bookmarkStart w:id="735" w:name="_Toc14355135"/>
      <w:bookmarkStart w:id="736" w:name="_Toc14688501"/>
      <w:bookmarkStart w:id="737" w:name="_Toc14689978"/>
      <w:r w:rsidRPr="00DB7F7C">
        <w:t>Telemetry, Tracking and Communications (TT&amp;C) subsystem</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6CBD9412" w14:textId="707C9362" w:rsidR="00ED0692" w:rsidRDefault="00ED0692" w:rsidP="00ED0692">
      <w:pPr>
        <w:pStyle w:val="HelpText"/>
        <w:jc w:val="both"/>
      </w:pPr>
      <w:r w:rsidRPr="008B1EF9">
        <w:t>Give a description</w:t>
      </w:r>
      <w:r w:rsidRPr="007F3DBF">
        <w:t xml:space="preserve"> of the </w:t>
      </w:r>
      <w:r>
        <w:t>TT&amp;C</w:t>
      </w:r>
      <w:r w:rsidRPr="007F3DBF">
        <w:t xml:space="preserve"> </w:t>
      </w:r>
      <w:r>
        <w:t xml:space="preserve">physical </w:t>
      </w:r>
      <w:r w:rsidRPr="007F3DBF">
        <w:t>architecture</w:t>
      </w:r>
      <w:r>
        <w:t xml:space="preserve"> (antennas, transmitter, receiver, etc.),</w:t>
      </w:r>
      <w:r w:rsidRPr="007F3DBF">
        <w:t xml:space="preserve"> </w:t>
      </w:r>
      <w:r w:rsidRPr="00D14C6A">
        <w:t xml:space="preserve"> key features and interfaces</w:t>
      </w:r>
      <w:r w:rsidR="00F80F99">
        <w:t xml:space="preserve">; include </w:t>
      </w:r>
      <w:r w:rsidR="00F80F99" w:rsidRPr="007F3DBF">
        <w:t xml:space="preserve"> </w:t>
      </w:r>
      <w:r w:rsidRPr="007F3DBF">
        <w:t>figures</w:t>
      </w:r>
      <w:r>
        <w:t xml:space="preserve"> and </w:t>
      </w:r>
      <w:r w:rsidRPr="007F3DBF">
        <w:t>schematic</w:t>
      </w:r>
      <w:r w:rsidR="00F80F99">
        <w:t>s</w:t>
      </w:r>
      <w:r w:rsidRPr="007F3DBF">
        <w:t xml:space="preserve"> </w:t>
      </w:r>
      <w:r w:rsidR="00F80F99">
        <w:t xml:space="preserve">where needed. Provide </w:t>
      </w:r>
      <w:r>
        <w:t>a short justification for the chosen design.</w:t>
      </w:r>
    </w:p>
    <w:p w14:paraId="3FE672D8" w14:textId="77777777" w:rsidR="00ED0692" w:rsidRDefault="00ED0692" w:rsidP="00ED0692">
      <w:pPr>
        <w:jc w:val="both"/>
      </w:pPr>
    </w:p>
    <w:p w14:paraId="06D0AF80" w14:textId="77777777" w:rsidR="00ED0692" w:rsidRPr="001E64A1" w:rsidRDefault="00ED0692" w:rsidP="00ED0692">
      <w:pPr>
        <w:jc w:val="both"/>
      </w:pPr>
      <w:r>
        <w:rPr>
          <w:rStyle w:val="HelpTextChar"/>
        </w:rPr>
        <w:t>Specify the uplink and downlink frequencies. P</w:t>
      </w:r>
      <w:r w:rsidRPr="00C7562F">
        <w:rPr>
          <w:rStyle w:val="HelpTextChar"/>
        </w:rPr>
        <w:t>rovide a link budget with foreseen frequencies, data rates and modulation for communications uplink &amp; downlink</w:t>
      </w:r>
      <w:r>
        <w:rPr>
          <w:rStyle w:val="HelpTextChar"/>
        </w:rPr>
        <w:t xml:space="preserve">, including the </w:t>
      </w:r>
      <w:r>
        <w:rPr>
          <w:i/>
          <w:color w:val="A6A6A6" w:themeColor="background1" w:themeShade="A6"/>
        </w:rPr>
        <w:t>d</w:t>
      </w:r>
      <w:r w:rsidRPr="001E64A1">
        <w:rPr>
          <w:i/>
          <w:color w:val="A6A6A6" w:themeColor="background1" w:themeShade="A6"/>
        </w:rPr>
        <w:t xml:space="preserve">efinition of worst and nominal </w:t>
      </w:r>
      <w:r>
        <w:rPr>
          <w:i/>
          <w:color w:val="A6A6A6" w:themeColor="background1" w:themeShade="A6"/>
        </w:rPr>
        <w:t xml:space="preserve">communication </w:t>
      </w:r>
      <w:r w:rsidRPr="001E64A1">
        <w:rPr>
          <w:i/>
          <w:color w:val="A6A6A6" w:themeColor="background1" w:themeShade="A6"/>
        </w:rPr>
        <w:t>cases</w:t>
      </w:r>
      <w:r w:rsidDel="00880D4C">
        <w:rPr>
          <w:i/>
          <w:color w:val="A6A6A6" w:themeColor="background1" w:themeShade="A6"/>
        </w:rPr>
        <w:t>.</w:t>
      </w:r>
      <w:r>
        <w:rPr>
          <w:i/>
          <w:color w:val="A6A6A6" w:themeColor="background1" w:themeShade="A6"/>
        </w:rPr>
        <w:t xml:space="preserve"> </w:t>
      </w:r>
    </w:p>
    <w:p w14:paraId="0EE96B9D" w14:textId="77777777" w:rsidR="00ED0692" w:rsidRDefault="00ED0692" w:rsidP="00ED0692">
      <w:pPr>
        <w:pStyle w:val="HelpText"/>
        <w:jc w:val="both"/>
      </w:pPr>
    </w:p>
    <w:p w14:paraId="2BD21CA9" w14:textId="77777777" w:rsidR="00ED0692" w:rsidRDefault="00ED0692" w:rsidP="00ED0692">
      <w:pPr>
        <w:pStyle w:val="HelpText"/>
        <w:jc w:val="both"/>
      </w:pPr>
      <w:r>
        <w:t xml:space="preserve">Provide a list of the telemetry and </w:t>
      </w:r>
      <w:proofErr w:type="spellStart"/>
      <w:r>
        <w:t>telecommands</w:t>
      </w:r>
      <w:proofErr w:type="spellEnd"/>
      <w:r>
        <w:t xml:space="preserve"> needed to operate the CubeSat, including its name, description and units. </w:t>
      </w:r>
    </w:p>
    <w:p w14:paraId="36A242D5" w14:textId="77777777" w:rsidR="00ED0692" w:rsidRDefault="00ED0692" w:rsidP="00ED0692">
      <w:pPr>
        <w:ind w:left="708"/>
        <w:jc w:val="both"/>
      </w:pPr>
    </w:p>
    <w:p w14:paraId="09EAAB24" w14:textId="77777777" w:rsidR="00ED0692" w:rsidRDefault="00ED0692" w:rsidP="00ED0692">
      <w:pPr>
        <w:jc w:val="both"/>
      </w:pPr>
      <w:bookmarkStart w:id="738" w:name="_Toc468795856"/>
      <w:bookmarkStart w:id="739" w:name="_Toc469652193"/>
      <w:bookmarkStart w:id="740" w:name="_Toc471299664"/>
      <w:bookmarkStart w:id="741" w:name="_Toc12021658"/>
    </w:p>
    <w:p w14:paraId="0AB43BAE"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3F622D25"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346AC15B" w14:textId="657015EF"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 xml:space="preserve">Additional information </w:t>
      </w:r>
      <w:r>
        <w:rPr>
          <w:i/>
          <w:color w:val="A6A6A6" w:themeColor="background1" w:themeShade="A6"/>
        </w:rPr>
        <w:t xml:space="preserve">may be added </w:t>
      </w:r>
      <w:r w:rsidRPr="003E799B">
        <w:rPr>
          <w:i/>
          <w:color w:val="A6A6A6" w:themeColor="background1" w:themeShade="A6"/>
        </w:rPr>
        <w:t>such as</w:t>
      </w:r>
      <w:r>
        <w:rPr>
          <w:i/>
          <w:color w:val="A6A6A6" w:themeColor="background1" w:themeShade="A6"/>
        </w:rPr>
        <w:t xml:space="preserve"> </w:t>
      </w:r>
      <w:r w:rsidR="00FE0FBF">
        <w:rPr>
          <w:i/>
          <w:color w:val="A6A6A6" w:themeColor="background1" w:themeShade="A6"/>
        </w:rPr>
        <w:t>performed analyse</w:t>
      </w:r>
      <w:r w:rsidRPr="003E799B">
        <w:rPr>
          <w:i/>
          <w:color w:val="A6A6A6" w:themeColor="background1" w:themeShade="A6"/>
        </w:rPr>
        <w:t>s</w:t>
      </w:r>
      <w:r>
        <w:rPr>
          <w:i/>
          <w:color w:val="A6A6A6" w:themeColor="background1" w:themeShade="A6"/>
        </w:rPr>
        <w:t xml:space="preserve"> or</w:t>
      </w:r>
      <w:r w:rsidRPr="003E799B">
        <w:rPr>
          <w:i/>
          <w:color w:val="A6A6A6" w:themeColor="background1" w:themeShade="A6"/>
        </w:rPr>
        <w:t xml:space="preserve"> simulation</w:t>
      </w:r>
      <w:r>
        <w:rPr>
          <w:i/>
          <w:color w:val="A6A6A6" w:themeColor="background1" w:themeShade="A6"/>
        </w:rPr>
        <w:t xml:space="preserve">s, test reports, or any other. </w:t>
      </w:r>
    </w:p>
    <w:p w14:paraId="7E887C86" w14:textId="77777777" w:rsidR="00ED0692" w:rsidRDefault="00ED0692" w:rsidP="00ED0692">
      <w:pPr>
        <w:rPr>
          <w:rFonts w:cs="Arial"/>
          <w:b/>
          <w:bCs/>
          <w:i/>
          <w:sz w:val="26"/>
          <w:szCs w:val="26"/>
        </w:rPr>
      </w:pPr>
      <w:bookmarkStart w:id="742" w:name="_Toc12886292"/>
      <w:bookmarkStart w:id="743" w:name="_Toc12980185"/>
      <w:bookmarkStart w:id="744" w:name="_Toc13216928"/>
      <w:bookmarkStart w:id="745" w:name="_Toc13218465"/>
      <w:bookmarkStart w:id="746" w:name="_Toc13234275"/>
      <w:bookmarkStart w:id="747" w:name="_Toc13484377"/>
      <w:bookmarkStart w:id="748" w:name="_Toc13501541"/>
      <w:bookmarkStart w:id="749" w:name="_Toc13647691"/>
      <w:r>
        <w:br w:type="page"/>
      </w:r>
    </w:p>
    <w:p w14:paraId="551E10EC" w14:textId="77777777" w:rsidR="00ED0692" w:rsidRPr="00DB7F7C" w:rsidRDefault="00ED0692" w:rsidP="00ED0692">
      <w:pPr>
        <w:pStyle w:val="Heading3"/>
        <w:numPr>
          <w:ilvl w:val="2"/>
          <w:numId w:val="43"/>
        </w:numPr>
        <w:jc w:val="both"/>
      </w:pPr>
      <w:bookmarkStart w:id="750" w:name="_Toc14092190"/>
      <w:bookmarkStart w:id="751" w:name="_Toc14093812"/>
      <w:bookmarkStart w:id="752" w:name="_Toc14269154"/>
      <w:bookmarkStart w:id="753" w:name="_Toc14349072"/>
      <w:bookmarkStart w:id="754" w:name="_Toc14351551"/>
      <w:bookmarkStart w:id="755" w:name="_Toc14353526"/>
      <w:bookmarkStart w:id="756" w:name="_Toc14354802"/>
      <w:bookmarkStart w:id="757" w:name="_Toc14355136"/>
      <w:bookmarkStart w:id="758" w:name="_Toc14688502"/>
      <w:bookmarkStart w:id="759" w:name="_Toc14689979"/>
      <w:r w:rsidRPr="00DB7F7C">
        <w:lastRenderedPageBreak/>
        <w:t>Structures and Mechanisms</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7D7C0B77" w14:textId="3F65152F" w:rsidR="00ED0692" w:rsidRDefault="00ED0692" w:rsidP="00ED0692">
      <w:pPr>
        <w:pStyle w:val="HelpText"/>
        <w:jc w:val="both"/>
      </w:pPr>
      <w:r w:rsidRPr="008B1EF9">
        <w:t>Give a description</w:t>
      </w:r>
      <w:r w:rsidRPr="007F3DBF">
        <w:t xml:space="preserve"> of the </w:t>
      </w:r>
      <w:r>
        <w:t>satellite structure and any mechanisms</w:t>
      </w:r>
      <w:r w:rsidR="00F80F99">
        <w:t>,</w:t>
      </w:r>
      <w:r w:rsidRPr="00D14C6A">
        <w:t xml:space="preserve"> key features and interfaces</w:t>
      </w:r>
      <w:r w:rsidR="00F80F99">
        <w:t xml:space="preserve">; </w:t>
      </w:r>
      <w:r>
        <w:t>includ</w:t>
      </w:r>
      <w:r w:rsidR="00F80F99">
        <w:t>e</w:t>
      </w:r>
      <w:r w:rsidRPr="007F3DBF">
        <w:t xml:space="preserve"> figures</w:t>
      </w:r>
      <w:r>
        <w:t xml:space="preserve"> and </w:t>
      </w:r>
      <w:r w:rsidR="00F80F99">
        <w:t>schematics where needed. Provide</w:t>
      </w:r>
      <w:r>
        <w:t xml:space="preserve"> a short justification for the chosen design.</w:t>
      </w:r>
    </w:p>
    <w:p w14:paraId="1AD0DD5A" w14:textId="77777777" w:rsidR="00ED0692" w:rsidRDefault="00ED0692" w:rsidP="00ED0692">
      <w:pPr>
        <w:pStyle w:val="HelpText"/>
        <w:jc w:val="both"/>
        <w:rPr>
          <w:i w:val="0"/>
          <w:color w:val="auto"/>
        </w:rPr>
      </w:pPr>
    </w:p>
    <w:p w14:paraId="59C888C1" w14:textId="77777777" w:rsidR="00ED0692" w:rsidRDefault="00ED0692" w:rsidP="00ED0692">
      <w:pPr>
        <w:pStyle w:val="HelpText"/>
        <w:jc w:val="both"/>
      </w:pPr>
      <w:bookmarkStart w:id="760" w:name="_Toc468795857"/>
      <w:bookmarkStart w:id="761" w:name="_Toc469652194"/>
      <w:bookmarkStart w:id="762" w:name="_Toc471299665"/>
      <w:bookmarkStart w:id="763" w:name="_Toc12021659"/>
      <w:r>
        <w:t xml:space="preserve">Provide </w:t>
      </w:r>
      <w:r w:rsidRPr="00DB7F7C">
        <w:t>details of the implemented separation springs</w:t>
      </w:r>
      <w:r>
        <w:t>, and indicate</w:t>
      </w:r>
      <w:r w:rsidRPr="00DB7F7C">
        <w:t xml:space="preserve"> if there is a possibility to change separation springs if needed.</w:t>
      </w:r>
    </w:p>
    <w:p w14:paraId="7D3343C1" w14:textId="77777777" w:rsidR="00ED0692" w:rsidRDefault="00ED0692" w:rsidP="00ED0692">
      <w:pPr>
        <w:jc w:val="both"/>
      </w:pPr>
    </w:p>
    <w:p w14:paraId="32BB35AE"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530723B6"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53F1CC3E" w14:textId="6140A75C"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 xml:space="preserve">Additional information </w:t>
      </w:r>
      <w:r>
        <w:rPr>
          <w:i/>
          <w:color w:val="A6A6A6" w:themeColor="background1" w:themeShade="A6"/>
        </w:rPr>
        <w:t xml:space="preserve">may be added </w:t>
      </w:r>
      <w:r w:rsidRPr="003E799B">
        <w:rPr>
          <w:i/>
          <w:color w:val="A6A6A6" w:themeColor="background1" w:themeShade="A6"/>
        </w:rPr>
        <w:t>such as</w:t>
      </w:r>
      <w:r>
        <w:rPr>
          <w:i/>
          <w:color w:val="A6A6A6" w:themeColor="background1" w:themeShade="A6"/>
        </w:rPr>
        <w:t xml:space="preserve"> </w:t>
      </w:r>
      <w:r w:rsidRPr="00F928A7">
        <w:rPr>
          <w:i/>
          <w:color w:val="A6A6A6" w:themeColor="background1" w:themeShade="A6"/>
        </w:rPr>
        <w:t xml:space="preserve">definition of resonance frequencies and modes, </w:t>
      </w:r>
      <w:r>
        <w:rPr>
          <w:i/>
          <w:color w:val="A6A6A6" w:themeColor="background1" w:themeShade="A6"/>
        </w:rPr>
        <w:t>m</w:t>
      </w:r>
      <w:r w:rsidRPr="00F928A7">
        <w:rPr>
          <w:i/>
          <w:color w:val="A6A6A6" w:themeColor="background1" w:themeShade="A6"/>
        </w:rPr>
        <w:t>oment</w:t>
      </w:r>
      <w:r>
        <w:rPr>
          <w:i/>
          <w:color w:val="A6A6A6" w:themeColor="background1" w:themeShade="A6"/>
        </w:rPr>
        <w:t>s</w:t>
      </w:r>
      <w:r w:rsidRPr="00F928A7">
        <w:rPr>
          <w:i/>
          <w:color w:val="A6A6A6" w:themeColor="background1" w:themeShade="A6"/>
        </w:rPr>
        <w:t xml:space="preserve"> of </w:t>
      </w:r>
      <w:r>
        <w:rPr>
          <w:i/>
          <w:color w:val="A6A6A6" w:themeColor="background1" w:themeShade="A6"/>
        </w:rPr>
        <w:t>i</w:t>
      </w:r>
      <w:r w:rsidRPr="00F928A7">
        <w:rPr>
          <w:i/>
          <w:color w:val="A6A6A6" w:themeColor="background1" w:themeShade="A6"/>
        </w:rPr>
        <w:t>nertia for each satellite configuration, explanation of each mechanism and the resulting disturbances</w:t>
      </w:r>
      <w:r>
        <w:rPr>
          <w:i/>
          <w:color w:val="A6A6A6" w:themeColor="background1" w:themeShade="A6"/>
        </w:rPr>
        <w:t xml:space="preserve">, </w:t>
      </w:r>
      <w:r w:rsidRPr="003E799B">
        <w:rPr>
          <w:i/>
          <w:color w:val="A6A6A6" w:themeColor="background1" w:themeShade="A6"/>
        </w:rPr>
        <w:t>performed analys</w:t>
      </w:r>
      <w:r w:rsidR="002D79B3">
        <w:rPr>
          <w:i/>
          <w:color w:val="A6A6A6" w:themeColor="background1" w:themeShade="A6"/>
        </w:rPr>
        <w:t>e</w:t>
      </w:r>
      <w:r w:rsidRPr="003E799B">
        <w:rPr>
          <w:i/>
          <w:color w:val="A6A6A6" w:themeColor="background1" w:themeShade="A6"/>
        </w:rPr>
        <w:t>s</w:t>
      </w:r>
      <w:r>
        <w:rPr>
          <w:i/>
          <w:color w:val="A6A6A6" w:themeColor="background1" w:themeShade="A6"/>
        </w:rPr>
        <w:t xml:space="preserve"> and/or, test reports, or any other. </w:t>
      </w:r>
    </w:p>
    <w:p w14:paraId="7E35392A" w14:textId="77777777" w:rsidR="00ED0692" w:rsidRDefault="00ED0692" w:rsidP="00ED0692">
      <w:pPr>
        <w:pStyle w:val="Heading3"/>
        <w:numPr>
          <w:ilvl w:val="2"/>
          <w:numId w:val="43"/>
        </w:numPr>
        <w:jc w:val="both"/>
      </w:pPr>
      <w:bookmarkStart w:id="764" w:name="_Toc13479741"/>
      <w:bookmarkStart w:id="765" w:name="_Toc13484378"/>
      <w:bookmarkStart w:id="766" w:name="_Toc12886293"/>
      <w:bookmarkStart w:id="767" w:name="_Toc12980186"/>
      <w:bookmarkStart w:id="768" w:name="_Toc13216929"/>
      <w:bookmarkStart w:id="769" w:name="_Toc13218466"/>
      <w:bookmarkStart w:id="770" w:name="_Toc13234276"/>
      <w:bookmarkStart w:id="771" w:name="_Toc13484380"/>
      <w:bookmarkStart w:id="772" w:name="_Toc13501542"/>
      <w:bookmarkStart w:id="773" w:name="_Toc13647692"/>
      <w:bookmarkStart w:id="774" w:name="_Toc14092191"/>
      <w:bookmarkStart w:id="775" w:name="_Toc14093813"/>
      <w:bookmarkStart w:id="776" w:name="_Toc14269155"/>
      <w:bookmarkStart w:id="777" w:name="_Toc14349073"/>
      <w:bookmarkStart w:id="778" w:name="_Toc14351552"/>
      <w:bookmarkStart w:id="779" w:name="_Toc14353527"/>
      <w:bookmarkStart w:id="780" w:name="_Toc14354803"/>
      <w:bookmarkStart w:id="781" w:name="_Toc14355137"/>
      <w:bookmarkStart w:id="782" w:name="_Toc14688503"/>
      <w:bookmarkStart w:id="783" w:name="_Toc14689980"/>
      <w:bookmarkEnd w:id="764"/>
      <w:bookmarkEnd w:id="765"/>
      <w:r w:rsidRPr="00DB7F7C">
        <w:t>Thermal control</w:t>
      </w:r>
      <w:bookmarkEnd w:id="760"/>
      <w:bookmarkEnd w:id="761"/>
      <w:bookmarkEnd w:id="762"/>
      <w:bookmarkEnd w:id="763"/>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5ADF0DDF" w14:textId="2DFCE168" w:rsidR="00ED0692" w:rsidRDefault="00ED0692" w:rsidP="00ED0692">
      <w:pPr>
        <w:pStyle w:val="HelpText"/>
        <w:jc w:val="both"/>
      </w:pPr>
      <w:r w:rsidRPr="008B1EF9">
        <w:t>Give a description</w:t>
      </w:r>
      <w:r w:rsidRPr="007F3DBF">
        <w:t xml:space="preserve"> of the </w:t>
      </w:r>
      <w:r>
        <w:t xml:space="preserve">thermal control system including architecture, </w:t>
      </w:r>
      <w:r w:rsidR="00F80F99" w:rsidRPr="00D14C6A">
        <w:t>key features</w:t>
      </w:r>
      <w:r w:rsidR="00F80F99">
        <w:t>,</w:t>
      </w:r>
      <w:r w:rsidR="00F80F99" w:rsidRPr="00D14C6A">
        <w:t xml:space="preserve">  interfaces</w:t>
      </w:r>
      <w:r w:rsidR="00F80F99">
        <w:t xml:space="preserve">, </w:t>
      </w:r>
      <w:r w:rsidR="00DA1025">
        <w:t xml:space="preserve">and </w:t>
      </w:r>
      <w:r>
        <w:t>descripti</w:t>
      </w:r>
      <w:r w:rsidR="00F51F41">
        <w:t xml:space="preserve">on and specification of sensors, </w:t>
      </w:r>
      <w:r>
        <w:t xml:space="preserve">heaters </w:t>
      </w:r>
      <w:r w:rsidR="00F51F41">
        <w:t xml:space="preserve">or other parts contributing to the thermal control </w:t>
      </w:r>
      <w:r>
        <w:t>(if any)</w:t>
      </w:r>
      <w:r w:rsidR="00F80F99">
        <w:t xml:space="preserve">; use </w:t>
      </w:r>
      <w:r w:rsidRPr="007F3DBF">
        <w:t xml:space="preserve"> figures and schematic</w:t>
      </w:r>
      <w:r w:rsidR="00F80F99">
        <w:t>s</w:t>
      </w:r>
      <w:r w:rsidRPr="007F3DBF">
        <w:t xml:space="preserve"> </w:t>
      </w:r>
      <w:r w:rsidR="00F80F99">
        <w:t>where needed. Provide</w:t>
      </w:r>
      <w:r>
        <w:t xml:space="preserve"> a short justification for the chosen design.</w:t>
      </w:r>
    </w:p>
    <w:p w14:paraId="3A24098A" w14:textId="77777777" w:rsidR="00ED0692" w:rsidRDefault="00ED0692" w:rsidP="00ED0692">
      <w:pPr>
        <w:jc w:val="both"/>
      </w:pPr>
    </w:p>
    <w:p w14:paraId="138ED1B2" w14:textId="77777777" w:rsidR="00ED0692" w:rsidRDefault="00ED0692" w:rsidP="00ED0692">
      <w:pPr>
        <w:pStyle w:val="HelpText"/>
        <w:jc w:val="both"/>
      </w:pPr>
      <w:r>
        <w:t>Provide a table with the temperature ranges for each subsystem/component (operational and non-operational).</w:t>
      </w:r>
    </w:p>
    <w:p w14:paraId="690F55FB" w14:textId="77777777" w:rsidR="00ED0692" w:rsidRPr="004B6210" w:rsidRDefault="00ED0692" w:rsidP="00ED0692">
      <w:pPr>
        <w:jc w:val="both"/>
      </w:pPr>
      <w:bookmarkStart w:id="784" w:name="_Toc468795858"/>
      <w:bookmarkStart w:id="785" w:name="_Toc469652195"/>
      <w:bookmarkStart w:id="786" w:name="_Toc471299666"/>
      <w:bookmarkStart w:id="787" w:name="_Toc12021660"/>
    </w:p>
    <w:p w14:paraId="0C62607E"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351C813D"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2196D53B" w14:textId="45262CB0"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Additional information</w:t>
      </w:r>
      <w:r>
        <w:rPr>
          <w:i/>
          <w:color w:val="A6A6A6" w:themeColor="background1" w:themeShade="A6"/>
        </w:rPr>
        <w:t xml:space="preserve"> may be added</w:t>
      </w:r>
      <w:r w:rsidRPr="003E799B">
        <w:rPr>
          <w:i/>
          <w:color w:val="A6A6A6" w:themeColor="background1" w:themeShade="A6"/>
        </w:rPr>
        <w:t xml:space="preserve"> such as</w:t>
      </w:r>
      <w:r>
        <w:rPr>
          <w:i/>
          <w:color w:val="A6A6A6" w:themeColor="background1" w:themeShade="A6"/>
        </w:rPr>
        <w:t xml:space="preserve"> </w:t>
      </w:r>
      <w:r w:rsidRPr="003E799B">
        <w:rPr>
          <w:i/>
          <w:color w:val="A6A6A6" w:themeColor="background1" w:themeShade="A6"/>
        </w:rPr>
        <w:t>performed</w:t>
      </w:r>
      <w:r>
        <w:rPr>
          <w:i/>
          <w:color w:val="A6A6A6" w:themeColor="background1" w:themeShade="A6"/>
        </w:rPr>
        <w:t xml:space="preserve"> thermal</w:t>
      </w:r>
      <w:r w:rsidRPr="003E799B">
        <w:rPr>
          <w:i/>
          <w:color w:val="A6A6A6" w:themeColor="background1" w:themeShade="A6"/>
        </w:rPr>
        <w:t xml:space="preserve"> analys</w:t>
      </w:r>
      <w:r w:rsidR="002D79B3">
        <w:rPr>
          <w:i/>
          <w:color w:val="A6A6A6" w:themeColor="background1" w:themeShade="A6"/>
        </w:rPr>
        <w:t>e</w:t>
      </w:r>
      <w:r w:rsidRPr="003E799B">
        <w:rPr>
          <w:i/>
          <w:color w:val="A6A6A6" w:themeColor="background1" w:themeShade="A6"/>
        </w:rPr>
        <w:t>s</w:t>
      </w:r>
      <w:r>
        <w:rPr>
          <w:i/>
          <w:color w:val="A6A6A6" w:themeColor="background1" w:themeShade="A6"/>
        </w:rPr>
        <w:t xml:space="preserve"> and or</w:t>
      </w:r>
      <w:r w:rsidRPr="003E799B">
        <w:rPr>
          <w:i/>
          <w:color w:val="A6A6A6" w:themeColor="background1" w:themeShade="A6"/>
        </w:rPr>
        <w:t xml:space="preserve"> simulation</w:t>
      </w:r>
      <w:r>
        <w:rPr>
          <w:i/>
          <w:color w:val="A6A6A6" w:themeColor="background1" w:themeShade="A6"/>
        </w:rPr>
        <w:t xml:space="preserve">s, identification of worst-case environment, test reports, or any other. </w:t>
      </w:r>
    </w:p>
    <w:p w14:paraId="327F0AA2" w14:textId="77777777" w:rsidR="00ED0692" w:rsidRPr="00EC0125" w:rsidRDefault="00ED0692" w:rsidP="00ED0692">
      <w:pPr>
        <w:rPr>
          <w:rFonts w:cstheme="minorBidi"/>
        </w:rPr>
      </w:pPr>
    </w:p>
    <w:p w14:paraId="4EC7A64B" w14:textId="77777777" w:rsidR="00ED0692" w:rsidRDefault="00ED0692" w:rsidP="00ED0692">
      <w:pPr>
        <w:pStyle w:val="Heading3"/>
        <w:numPr>
          <w:ilvl w:val="2"/>
          <w:numId w:val="43"/>
        </w:numPr>
        <w:jc w:val="both"/>
      </w:pPr>
      <w:bookmarkStart w:id="788" w:name="_Toc14092192"/>
      <w:bookmarkStart w:id="789" w:name="_Toc14093814"/>
      <w:bookmarkStart w:id="790" w:name="_Toc14269156"/>
      <w:bookmarkStart w:id="791" w:name="_Toc14349074"/>
      <w:bookmarkStart w:id="792" w:name="_Toc14351553"/>
      <w:bookmarkStart w:id="793" w:name="_Toc14353528"/>
      <w:bookmarkStart w:id="794" w:name="_Toc14354804"/>
      <w:bookmarkStart w:id="795" w:name="_Toc14355138"/>
      <w:bookmarkStart w:id="796" w:name="_Toc14688504"/>
      <w:bookmarkStart w:id="797" w:name="_Toc14689981"/>
      <w:r>
        <w:t>Propulsion (when applicable)</w:t>
      </w:r>
      <w:bookmarkEnd w:id="788"/>
      <w:bookmarkEnd w:id="789"/>
      <w:bookmarkEnd w:id="790"/>
      <w:bookmarkEnd w:id="791"/>
      <w:bookmarkEnd w:id="792"/>
      <w:bookmarkEnd w:id="793"/>
      <w:bookmarkEnd w:id="794"/>
      <w:bookmarkEnd w:id="795"/>
      <w:bookmarkEnd w:id="796"/>
      <w:bookmarkEnd w:id="797"/>
    </w:p>
    <w:p w14:paraId="5C4362FC" w14:textId="54A8473A" w:rsidR="00ED0692" w:rsidRDefault="00F51F41" w:rsidP="00ED0692">
      <w:pPr>
        <w:pStyle w:val="HelpText"/>
        <w:jc w:val="both"/>
      </w:pPr>
      <w:r>
        <w:t>In case the CubeSat is equipped with a propulsion system, provide</w:t>
      </w:r>
      <w:r w:rsidR="00ED0692" w:rsidRPr="005531BF">
        <w:t xml:space="preserve"> a description</w:t>
      </w:r>
      <w:r w:rsidR="00ED0692" w:rsidRPr="007F3DBF">
        <w:t xml:space="preserve"> of </w:t>
      </w:r>
      <w:r w:rsidR="00ED0692">
        <w:t>the propulsion system</w:t>
      </w:r>
      <w:r w:rsidR="00ED0692" w:rsidRPr="007F3DBF">
        <w:t xml:space="preserve"> </w:t>
      </w:r>
      <w:r w:rsidR="00ED0692">
        <w:t xml:space="preserve">physical </w:t>
      </w:r>
      <w:r w:rsidR="00ED0692" w:rsidRPr="007F3DBF">
        <w:t>architecture</w:t>
      </w:r>
      <w:r w:rsidR="00ED0692">
        <w:t xml:space="preserve"> (propulsion type, propellant type, vessels, propellant reservoirs, tubes, nozzles, valves)</w:t>
      </w:r>
      <w:r w:rsidR="00ED0692" w:rsidRPr="007F3DBF">
        <w:t xml:space="preserve">, </w:t>
      </w:r>
      <w:r w:rsidR="00ED0692" w:rsidRPr="00D14C6A">
        <w:t>key features and interfaces</w:t>
      </w:r>
      <w:r w:rsidR="004D179D">
        <w:t>; include</w:t>
      </w:r>
      <w:r w:rsidR="004D179D" w:rsidRPr="007F3DBF">
        <w:t xml:space="preserve"> </w:t>
      </w:r>
      <w:r w:rsidR="00ED0692" w:rsidRPr="007F3DBF">
        <w:t>figures and schematic</w:t>
      </w:r>
      <w:r w:rsidR="004D179D">
        <w:t>s where needed. Provide</w:t>
      </w:r>
      <w:r w:rsidR="00ED0692">
        <w:t xml:space="preserve"> a short justification for the chosen design.</w:t>
      </w:r>
    </w:p>
    <w:p w14:paraId="2039524A" w14:textId="77777777" w:rsidR="00ED0692" w:rsidRPr="004B6210" w:rsidRDefault="00ED0692" w:rsidP="00ED0692">
      <w:pPr>
        <w:pStyle w:val="HelpText"/>
        <w:jc w:val="both"/>
      </w:pPr>
    </w:p>
    <w:p w14:paraId="52169435"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47409F5A"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152E2154" w14:textId="411470BD"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Additional information</w:t>
      </w:r>
      <w:r>
        <w:rPr>
          <w:i/>
          <w:color w:val="A6A6A6" w:themeColor="background1" w:themeShade="A6"/>
        </w:rPr>
        <w:t xml:space="preserve"> may be added</w:t>
      </w:r>
      <w:r w:rsidRPr="003E799B">
        <w:rPr>
          <w:i/>
          <w:color w:val="A6A6A6" w:themeColor="background1" w:themeShade="A6"/>
        </w:rPr>
        <w:t xml:space="preserve"> such as</w:t>
      </w:r>
      <w:r>
        <w:rPr>
          <w:i/>
          <w:color w:val="A6A6A6" w:themeColor="background1" w:themeShade="A6"/>
        </w:rPr>
        <w:t xml:space="preserve"> </w:t>
      </w:r>
      <w:r w:rsidRPr="003E799B">
        <w:rPr>
          <w:i/>
          <w:color w:val="A6A6A6" w:themeColor="background1" w:themeShade="A6"/>
        </w:rPr>
        <w:t>performed</w:t>
      </w:r>
      <w:r w:rsidDel="00AF6E9F">
        <w:rPr>
          <w:i/>
          <w:color w:val="A6A6A6" w:themeColor="background1" w:themeShade="A6"/>
        </w:rPr>
        <w:t xml:space="preserve"> </w:t>
      </w:r>
      <w:r>
        <w:rPr>
          <w:i/>
          <w:color w:val="A6A6A6" w:themeColor="background1" w:themeShade="A6"/>
        </w:rPr>
        <w:t>suc</w:t>
      </w:r>
      <w:r w:rsidR="00D1093B">
        <w:rPr>
          <w:i/>
          <w:color w:val="A6A6A6" w:themeColor="background1" w:themeShade="A6"/>
        </w:rPr>
        <w:t>h as tank structural analyse</w:t>
      </w:r>
      <w:r>
        <w:rPr>
          <w:i/>
          <w:color w:val="A6A6A6" w:themeColor="background1" w:themeShade="A6"/>
        </w:rPr>
        <w:t>s,</w:t>
      </w:r>
      <w:r w:rsidRPr="00AF6E9F">
        <w:t xml:space="preserve"> </w:t>
      </w:r>
      <w:r w:rsidRPr="00AF6E9F">
        <w:rPr>
          <w:i/>
          <w:color w:val="A6A6A6" w:themeColor="background1" w:themeShade="A6"/>
        </w:rPr>
        <w:t>performance limits</w:t>
      </w:r>
      <w:r w:rsidRPr="00AF6E9F" w:rsidDel="009B6EC2">
        <w:rPr>
          <w:i/>
          <w:color w:val="A6A6A6" w:themeColor="background1" w:themeShade="A6"/>
        </w:rPr>
        <w:t xml:space="preserve">, </w:t>
      </w:r>
      <w:r w:rsidRPr="00AF6E9F">
        <w:rPr>
          <w:i/>
          <w:color w:val="A6A6A6" w:themeColor="background1" w:themeShade="A6"/>
        </w:rPr>
        <w:t>hazards, inhibits,  inhibit controls</w:t>
      </w:r>
      <w:r>
        <w:rPr>
          <w:i/>
          <w:color w:val="A6A6A6" w:themeColor="background1" w:themeShade="A6"/>
        </w:rPr>
        <w:t>, etc</w:t>
      </w:r>
      <w:r w:rsidDel="00391AED">
        <w:rPr>
          <w:i/>
          <w:color w:val="A6A6A6" w:themeColor="background1" w:themeShade="A6"/>
        </w:rPr>
        <w:t>.</w:t>
      </w:r>
    </w:p>
    <w:p w14:paraId="0F848582" w14:textId="77777777" w:rsidR="007B4602" w:rsidRPr="007B4602" w:rsidRDefault="007B4602" w:rsidP="002C5E28">
      <w:pPr>
        <w:pStyle w:val="BodytextJustified"/>
      </w:pPr>
      <w:bookmarkStart w:id="798" w:name="_Toc14083369"/>
      <w:bookmarkStart w:id="799" w:name="_Toc14084148"/>
      <w:bookmarkStart w:id="800" w:name="_Toc14090711"/>
      <w:bookmarkStart w:id="801" w:name="_Toc14092090"/>
      <w:bookmarkStart w:id="802" w:name="_Toc14092244"/>
      <w:bookmarkStart w:id="803" w:name="_Toc14092592"/>
      <w:bookmarkStart w:id="804" w:name="_Toc14092922"/>
      <w:bookmarkStart w:id="805" w:name="_Toc14105003"/>
      <w:bookmarkStart w:id="806" w:name="_Toc14105515"/>
      <w:bookmarkStart w:id="807" w:name="_Toc14269884"/>
      <w:bookmarkStart w:id="808" w:name="_Toc14275361"/>
      <w:bookmarkStart w:id="809" w:name="_Toc14275518"/>
      <w:bookmarkStart w:id="810" w:name="_Toc14338704"/>
      <w:bookmarkStart w:id="811" w:name="_Toc14338786"/>
      <w:bookmarkStart w:id="812" w:name="_Toc14338840"/>
      <w:bookmarkStart w:id="813" w:name="_Toc14338936"/>
      <w:bookmarkStart w:id="814" w:name="_Toc14338990"/>
      <w:bookmarkStart w:id="815" w:name="_Toc14339184"/>
      <w:bookmarkStart w:id="816" w:name="_Toc14339238"/>
      <w:bookmarkStart w:id="817" w:name="_Toc14339292"/>
      <w:bookmarkStart w:id="818" w:name="_Toc14339617"/>
      <w:bookmarkStart w:id="819" w:name="_Toc14339742"/>
      <w:bookmarkStart w:id="820" w:name="_Toc14339797"/>
      <w:bookmarkStart w:id="821" w:name="_Toc14339851"/>
      <w:bookmarkStart w:id="822" w:name="_Toc14339955"/>
      <w:bookmarkStart w:id="823" w:name="_Toc14340088"/>
      <w:bookmarkStart w:id="824" w:name="_Toc14340257"/>
      <w:bookmarkStart w:id="825" w:name="_Toc14340311"/>
      <w:bookmarkStart w:id="826" w:name="_Toc14340370"/>
      <w:bookmarkStart w:id="827" w:name="_Toc14340513"/>
      <w:bookmarkStart w:id="828" w:name="_Toc14340590"/>
      <w:bookmarkStart w:id="829" w:name="_Toc14340701"/>
      <w:bookmarkStart w:id="830" w:name="_Toc14340766"/>
      <w:bookmarkStart w:id="831" w:name="_Toc14347138"/>
      <w:bookmarkStart w:id="832" w:name="_Toc14340831"/>
      <w:bookmarkStart w:id="833" w:name="_Toc14349075"/>
      <w:bookmarkStart w:id="834" w:name="_Toc14349140"/>
      <w:bookmarkStart w:id="835" w:name="_Toc14349251"/>
      <w:bookmarkStart w:id="836" w:name="_Toc14349348"/>
      <w:bookmarkStart w:id="837" w:name="_Toc14349466"/>
      <w:bookmarkStart w:id="838" w:name="_Toc14083370"/>
      <w:bookmarkStart w:id="839" w:name="_Toc14084149"/>
      <w:bookmarkStart w:id="840" w:name="_Toc14090712"/>
      <w:bookmarkStart w:id="841" w:name="_Toc14092091"/>
      <w:bookmarkStart w:id="842" w:name="_Toc14092245"/>
      <w:bookmarkStart w:id="843" w:name="_Toc14092593"/>
      <w:bookmarkStart w:id="844" w:name="_Toc14092923"/>
      <w:bookmarkStart w:id="845" w:name="_Toc14105004"/>
      <w:bookmarkStart w:id="846" w:name="_Toc14105516"/>
      <w:bookmarkStart w:id="847" w:name="_Toc14269885"/>
      <w:bookmarkStart w:id="848" w:name="_Toc14275362"/>
      <w:bookmarkStart w:id="849" w:name="_Toc14275519"/>
      <w:bookmarkStart w:id="850" w:name="_Toc14338705"/>
      <w:bookmarkStart w:id="851" w:name="_Toc14338787"/>
      <w:bookmarkStart w:id="852" w:name="_Toc14338841"/>
      <w:bookmarkStart w:id="853" w:name="_Toc14338937"/>
      <w:bookmarkStart w:id="854" w:name="_Toc14338991"/>
      <w:bookmarkStart w:id="855" w:name="_Toc14339185"/>
      <w:bookmarkStart w:id="856" w:name="_Toc14339239"/>
      <w:bookmarkStart w:id="857" w:name="_Toc14339293"/>
      <w:bookmarkStart w:id="858" w:name="_Toc14339618"/>
      <w:bookmarkStart w:id="859" w:name="_Toc14339743"/>
      <w:bookmarkStart w:id="860" w:name="_Toc14339798"/>
      <w:bookmarkStart w:id="861" w:name="_Toc14339852"/>
      <w:bookmarkStart w:id="862" w:name="_Toc14339956"/>
      <w:bookmarkStart w:id="863" w:name="_Toc14340089"/>
      <w:bookmarkStart w:id="864" w:name="_Toc14340258"/>
      <w:bookmarkStart w:id="865" w:name="_Toc14340312"/>
      <w:bookmarkStart w:id="866" w:name="_Toc14340371"/>
      <w:bookmarkStart w:id="867" w:name="_Toc14340514"/>
      <w:bookmarkStart w:id="868" w:name="_Toc14340591"/>
      <w:bookmarkStart w:id="869" w:name="_Toc14340702"/>
      <w:bookmarkStart w:id="870" w:name="_Toc14340767"/>
      <w:bookmarkStart w:id="871" w:name="_Toc14347139"/>
      <w:bookmarkStart w:id="872" w:name="_Toc14340832"/>
      <w:bookmarkStart w:id="873" w:name="_Toc14349076"/>
      <w:bookmarkStart w:id="874" w:name="_Toc14349141"/>
      <w:bookmarkStart w:id="875" w:name="_Toc14349252"/>
      <w:bookmarkStart w:id="876" w:name="_Toc14349349"/>
      <w:bookmarkStart w:id="877" w:name="_Toc14349467"/>
      <w:bookmarkStart w:id="878" w:name="_Toc12886294"/>
      <w:bookmarkStart w:id="879" w:name="_Toc12980187"/>
      <w:bookmarkStart w:id="880" w:name="_Toc13216930"/>
      <w:bookmarkStart w:id="881" w:name="_Toc13218467"/>
      <w:bookmarkStart w:id="882" w:name="_Toc13234277"/>
      <w:bookmarkStart w:id="883" w:name="_Toc13484381"/>
      <w:bookmarkStart w:id="884" w:name="_Toc13501543"/>
      <w:bookmarkStart w:id="885" w:name="_Toc13647693"/>
      <w:bookmarkStart w:id="886" w:name="_Toc14092193"/>
      <w:bookmarkStart w:id="887" w:name="_Toc14093815"/>
      <w:bookmarkStart w:id="888" w:name="_Toc14269157"/>
      <w:bookmarkStart w:id="889" w:name="_Toc14349077"/>
      <w:bookmarkStart w:id="890" w:name="_Toc14351554"/>
      <w:bookmarkStart w:id="891" w:name="_Toc14353529"/>
      <w:bookmarkStart w:id="892" w:name="_Toc14354805"/>
      <w:bookmarkStart w:id="893" w:name="_Toc14355139"/>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p>
    <w:p w14:paraId="25C160FE" w14:textId="2F868326" w:rsidR="00ED0692" w:rsidRDefault="00ED0692" w:rsidP="00ED0692">
      <w:pPr>
        <w:pStyle w:val="Heading3"/>
        <w:numPr>
          <w:ilvl w:val="2"/>
          <w:numId w:val="43"/>
        </w:numPr>
        <w:jc w:val="both"/>
      </w:pPr>
      <w:bookmarkStart w:id="894" w:name="_Toc14688505"/>
      <w:bookmarkStart w:id="895" w:name="_Toc14689982"/>
      <w:r w:rsidRPr="00DB7F7C">
        <w:t>Grounding Scheme (EMC/EMI)</w:t>
      </w:r>
      <w:bookmarkEnd w:id="784"/>
      <w:bookmarkEnd w:id="785"/>
      <w:bookmarkEnd w:id="786"/>
      <w:bookmarkEnd w:id="78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06B2C313" w14:textId="77777777" w:rsidR="00ED0692" w:rsidRDefault="00ED0692" w:rsidP="00ED0692">
      <w:pPr>
        <w:jc w:val="both"/>
        <w:rPr>
          <w:i/>
          <w:color w:val="A6A6A6" w:themeColor="background1" w:themeShade="A6"/>
        </w:rPr>
      </w:pPr>
      <w:r>
        <w:rPr>
          <w:i/>
          <w:color w:val="A6A6A6" w:themeColor="background1" w:themeShade="A6"/>
        </w:rPr>
        <w:t xml:space="preserve">Give a brief </w:t>
      </w:r>
      <w:r w:rsidRPr="00F928A7">
        <w:rPr>
          <w:i/>
          <w:color w:val="A6A6A6" w:themeColor="background1" w:themeShade="A6"/>
        </w:rPr>
        <w:t xml:space="preserve">description of </w:t>
      </w:r>
      <w:r>
        <w:rPr>
          <w:i/>
          <w:color w:val="A6A6A6" w:themeColor="background1" w:themeShade="A6"/>
        </w:rPr>
        <w:t>the grounding approach and its scheme</w:t>
      </w:r>
      <w:r w:rsidRPr="00F928A7">
        <w:rPr>
          <w:i/>
          <w:color w:val="A6A6A6" w:themeColor="background1" w:themeShade="A6"/>
        </w:rPr>
        <w:t>.</w:t>
      </w:r>
    </w:p>
    <w:p w14:paraId="12F2585E" w14:textId="77777777" w:rsidR="00ED0692" w:rsidRDefault="00ED0692" w:rsidP="00ED0692">
      <w:pPr>
        <w:jc w:val="both"/>
        <w:rPr>
          <w:i/>
          <w:color w:val="A6A6A6" w:themeColor="background1" w:themeShade="A6"/>
        </w:rPr>
      </w:pPr>
    </w:p>
    <w:p w14:paraId="7634C4EB" w14:textId="77777777" w:rsidR="00ED0692" w:rsidRPr="00086C73" w:rsidRDefault="00ED0692" w:rsidP="00ED0692">
      <w:pPr>
        <w:jc w:val="both"/>
      </w:pPr>
      <w:r>
        <w:rPr>
          <w:i/>
          <w:color w:val="A6A6A6" w:themeColor="background1" w:themeShade="A6"/>
        </w:rPr>
        <w:t>Give a description of the EMC Control plan (if any).</w:t>
      </w:r>
    </w:p>
    <w:p w14:paraId="6173631B" w14:textId="77777777" w:rsidR="00ED0692" w:rsidRPr="00DB7F7C" w:rsidRDefault="00ED0692" w:rsidP="00ED0692">
      <w:pPr>
        <w:pStyle w:val="Heading3"/>
        <w:numPr>
          <w:ilvl w:val="2"/>
          <w:numId w:val="43"/>
        </w:numPr>
        <w:tabs>
          <w:tab w:val="num" w:pos="907"/>
        </w:tabs>
        <w:jc w:val="both"/>
      </w:pPr>
      <w:bookmarkStart w:id="896" w:name="_Toc469652196"/>
      <w:bookmarkStart w:id="897" w:name="_Toc471299667"/>
      <w:bookmarkStart w:id="898" w:name="_Toc12021661"/>
      <w:bookmarkStart w:id="899" w:name="_Toc12886295"/>
      <w:bookmarkStart w:id="900" w:name="_Toc12980188"/>
      <w:bookmarkStart w:id="901" w:name="_Toc13216931"/>
      <w:bookmarkStart w:id="902" w:name="_Toc13218468"/>
      <w:bookmarkStart w:id="903" w:name="_Toc13234278"/>
      <w:bookmarkStart w:id="904" w:name="_Toc13484382"/>
      <w:bookmarkStart w:id="905" w:name="_Toc13501544"/>
      <w:bookmarkStart w:id="906" w:name="_Toc13647694"/>
      <w:bookmarkStart w:id="907" w:name="_Toc14092194"/>
      <w:bookmarkStart w:id="908" w:name="_Toc14093816"/>
      <w:bookmarkStart w:id="909" w:name="_Toc14269158"/>
      <w:bookmarkStart w:id="910" w:name="_Toc14349078"/>
      <w:bookmarkStart w:id="911" w:name="_Toc14351555"/>
      <w:bookmarkStart w:id="912" w:name="_Toc14353530"/>
      <w:bookmarkStart w:id="913" w:name="_Toc14354806"/>
      <w:bookmarkStart w:id="914" w:name="_Toc14355140"/>
      <w:bookmarkStart w:id="915" w:name="_Toc14688506"/>
      <w:bookmarkStart w:id="916" w:name="_Toc14689983"/>
      <w:r w:rsidRPr="00DB7F7C">
        <w:lastRenderedPageBreak/>
        <w:t>Ground Segment</w:t>
      </w:r>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14:paraId="22ADE6D7" w14:textId="5B540646" w:rsidR="00ED0692" w:rsidRDefault="00ED0692" w:rsidP="00ED0692">
      <w:pPr>
        <w:pStyle w:val="HelpText"/>
        <w:jc w:val="both"/>
      </w:pPr>
      <w:r w:rsidRPr="008B1EF9">
        <w:t xml:space="preserve">Give a description </w:t>
      </w:r>
      <w:r w:rsidRPr="00EA1720">
        <w:t>of the ground segment physical architecture</w:t>
      </w:r>
      <w:r w:rsidR="004D179D">
        <w:t>,</w:t>
      </w:r>
      <w:r>
        <w:t xml:space="preserve"> </w:t>
      </w:r>
      <w:r w:rsidR="004D179D" w:rsidRPr="00EA1720">
        <w:t>key features</w:t>
      </w:r>
      <w:r>
        <w:t xml:space="preserve"> and location</w:t>
      </w:r>
      <w:r w:rsidR="004D179D">
        <w:t>;</w:t>
      </w:r>
      <w:r w:rsidRPr="00EA1720">
        <w:t xml:space="preserve"> </w:t>
      </w:r>
      <w:r w:rsidR="004D179D">
        <w:t>i</w:t>
      </w:r>
      <w:r w:rsidRPr="00EA1720">
        <w:t>nclude figures and schematic</w:t>
      </w:r>
      <w:r w:rsidR="004D179D">
        <w:t>s</w:t>
      </w:r>
      <w:r w:rsidRPr="00EA1720">
        <w:t xml:space="preserve"> </w:t>
      </w:r>
      <w:r w:rsidR="004D179D">
        <w:t>where needed</w:t>
      </w:r>
      <w:r w:rsidRPr="00EA1720">
        <w:t>.</w:t>
      </w:r>
    </w:p>
    <w:p w14:paraId="047D8C64" w14:textId="77777777" w:rsidR="00ED0692" w:rsidRDefault="00ED0692" w:rsidP="00ED0692">
      <w:pPr>
        <w:pStyle w:val="HelpText"/>
        <w:jc w:val="both"/>
      </w:pPr>
    </w:p>
    <w:p w14:paraId="5F7F9A57" w14:textId="77777777" w:rsidR="00ED0692" w:rsidRDefault="00ED0692" w:rsidP="00ED0692">
      <w:pPr>
        <w:pBdr>
          <w:top w:val="single" w:sz="4" w:space="1" w:color="auto"/>
          <w:left w:val="single" w:sz="4" w:space="4" w:color="auto"/>
          <w:bottom w:val="single" w:sz="4" w:space="1" w:color="auto"/>
          <w:right w:val="single" w:sz="4" w:space="4" w:color="auto"/>
        </w:pBdr>
        <w:jc w:val="both"/>
        <w:rPr>
          <w:b/>
          <w:i/>
          <w:color w:val="A6A6A6" w:themeColor="background1" w:themeShade="A6"/>
        </w:rPr>
      </w:pPr>
      <w:r>
        <w:rPr>
          <w:b/>
          <w:i/>
          <w:color w:val="A6A6A6" w:themeColor="background1" w:themeShade="A6"/>
        </w:rPr>
        <w:t xml:space="preserve">Additional information </w:t>
      </w:r>
    </w:p>
    <w:p w14:paraId="3D50D66B" w14:textId="77777777"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p>
    <w:p w14:paraId="613EA667" w14:textId="692441A9" w:rsidR="00ED0692" w:rsidRDefault="00ED0692" w:rsidP="00ED0692">
      <w:pPr>
        <w:pBdr>
          <w:top w:val="single" w:sz="4" w:space="1" w:color="auto"/>
          <w:left w:val="single" w:sz="4" w:space="4" w:color="auto"/>
          <w:bottom w:val="single" w:sz="4" w:space="1" w:color="auto"/>
          <w:right w:val="single" w:sz="4" w:space="4" w:color="auto"/>
        </w:pBdr>
        <w:jc w:val="both"/>
        <w:rPr>
          <w:i/>
          <w:color w:val="A6A6A6" w:themeColor="background1" w:themeShade="A6"/>
        </w:rPr>
      </w:pPr>
      <w:r w:rsidRPr="003E799B">
        <w:rPr>
          <w:i/>
          <w:color w:val="A6A6A6" w:themeColor="background1" w:themeShade="A6"/>
        </w:rPr>
        <w:t xml:space="preserve">Additional information </w:t>
      </w:r>
      <w:r>
        <w:rPr>
          <w:i/>
          <w:color w:val="A6A6A6" w:themeColor="background1" w:themeShade="A6"/>
        </w:rPr>
        <w:t xml:space="preserve">may be added </w:t>
      </w:r>
      <w:r w:rsidRPr="003E799B">
        <w:rPr>
          <w:i/>
          <w:color w:val="A6A6A6" w:themeColor="background1" w:themeShade="A6"/>
        </w:rPr>
        <w:t>such as</w:t>
      </w:r>
      <w:r w:rsidR="00B819CF">
        <w:rPr>
          <w:i/>
          <w:color w:val="A6A6A6" w:themeColor="background1" w:themeShade="A6"/>
        </w:rPr>
        <w:t xml:space="preserve"> satellite accesses analys</w:t>
      </w:r>
      <w:r w:rsidR="0053469F">
        <w:rPr>
          <w:i/>
          <w:color w:val="A6A6A6" w:themeColor="background1" w:themeShade="A6"/>
        </w:rPr>
        <w:t>i</w:t>
      </w:r>
      <w:r>
        <w:rPr>
          <w:i/>
          <w:color w:val="A6A6A6" w:themeColor="background1" w:themeShade="A6"/>
        </w:rPr>
        <w:t xml:space="preserve">s, antenna tracking design, software architecture and protocols, operator graphical user interface design, ground station design parameters such as transmitting power, signal amplification, line loss, </w:t>
      </w:r>
      <w:r w:rsidR="00B34253">
        <w:rPr>
          <w:i/>
          <w:color w:val="A6A6A6" w:themeColor="background1" w:themeShade="A6"/>
        </w:rPr>
        <w:t>performed analyse</w:t>
      </w:r>
      <w:r w:rsidRPr="003E799B">
        <w:rPr>
          <w:i/>
          <w:color w:val="A6A6A6" w:themeColor="background1" w:themeShade="A6"/>
        </w:rPr>
        <w:t>s</w:t>
      </w:r>
      <w:r>
        <w:rPr>
          <w:i/>
          <w:color w:val="A6A6A6" w:themeColor="background1" w:themeShade="A6"/>
        </w:rPr>
        <w:t xml:space="preserve"> and/or</w:t>
      </w:r>
      <w:r w:rsidRPr="003E799B">
        <w:rPr>
          <w:i/>
          <w:color w:val="A6A6A6" w:themeColor="background1" w:themeShade="A6"/>
        </w:rPr>
        <w:t xml:space="preserve"> simulation</w:t>
      </w:r>
      <w:r>
        <w:rPr>
          <w:i/>
          <w:color w:val="A6A6A6" w:themeColor="background1" w:themeShade="A6"/>
        </w:rPr>
        <w:t xml:space="preserve">s, test reports, or any other. </w:t>
      </w:r>
    </w:p>
    <w:p w14:paraId="3B82ADF6" w14:textId="77777777" w:rsidR="00ED0692" w:rsidRDefault="00ED0692" w:rsidP="00ED0692">
      <w:pPr>
        <w:rPr>
          <w:i/>
          <w:color w:val="A6A6A6" w:themeColor="background1" w:themeShade="A6"/>
        </w:rPr>
      </w:pPr>
    </w:p>
    <w:p w14:paraId="7DC2DED5" w14:textId="77777777" w:rsidR="00630FD8" w:rsidRDefault="00630FD8" w:rsidP="00630FD8">
      <w:pPr>
        <w:pStyle w:val="Heading2"/>
        <w:numPr>
          <w:ilvl w:val="1"/>
          <w:numId w:val="43"/>
        </w:numPr>
        <w:jc w:val="both"/>
      </w:pPr>
      <w:bookmarkStart w:id="917" w:name="_Toc14349352"/>
      <w:bookmarkStart w:id="918" w:name="_Toc14349470"/>
      <w:bookmarkStart w:id="919" w:name="_Toc13228174"/>
      <w:bookmarkStart w:id="920" w:name="_Toc13479746"/>
      <w:bookmarkStart w:id="921" w:name="_Toc13484383"/>
      <w:bookmarkStart w:id="922" w:name="_Toc12869324"/>
      <w:bookmarkStart w:id="923" w:name="_Toc12869685"/>
      <w:bookmarkStart w:id="924" w:name="_Toc12870459"/>
      <w:bookmarkStart w:id="925" w:name="_Toc12870779"/>
      <w:bookmarkStart w:id="926" w:name="_Toc12871280"/>
      <w:bookmarkStart w:id="927" w:name="_Toc12871688"/>
      <w:bookmarkStart w:id="928" w:name="_Toc12872391"/>
      <w:bookmarkStart w:id="929" w:name="_Toc12872933"/>
      <w:bookmarkStart w:id="930" w:name="_Toc12874854"/>
      <w:bookmarkStart w:id="931" w:name="_Toc12875707"/>
      <w:bookmarkStart w:id="932" w:name="_Toc12881095"/>
      <w:bookmarkStart w:id="933" w:name="_Toc12881240"/>
      <w:bookmarkStart w:id="934" w:name="_Toc12881670"/>
      <w:bookmarkStart w:id="935" w:name="_Toc12881815"/>
      <w:bookmarkStart w:id="936" w:name="_Toc12882094"/>
      <w:bookmarkStart w:id="937" w:name="_Toc12882515"/>
      <w:bookmarkStart w:id="938" w:name="_Toc12882734"/>
      <w:bookmarkStart w:id="939" w:name="_Toc12882953"/>
      <w:bookmarkStart w:id="940" w:name="_Toc12883178"/>
      <w:bookmarkStart w:id="941" w:name="_Toc12883331"/>
      <w:bookmarkStart w:id="942" w:name="_Toc12883555"/>
      <w:bookmarkStart w:id="943" w:name="_Toc12883706"/>
      <w:bookmarkStart w:id="944" w:name="_Toc12883857"/>
      <w:bookmarkStart w:id="945" w:name="_Toc12884008"/>
      <w:bookmarkStart w:id="946" w:name="_Toc12884210"/>
      <w:bookmarkStart w:id="947" w:name="_Toc12884435"/>
      <w:bookmarkStart w:id="948" w:name="_Toc12884594"/>
      <w:bookmarkStart w:id="949" w:name="_Toc12884824"/>
      <w:bookmarkStart w:id="950" w:name="_Toc12884986"/>
      <w:bookmarkStart w:id="951" w:name="_Toc12885286"/>
      <w:bookmarkStart w:id="952" w:name="_Toc12885513"/>
      <w:bookmarkStart w:id="953" w:name="_Toc469651946"/>
      <w:bookmarkStart w:id="954" w:name="_Toc469652199"/>
      <w:bookmarkStart w:id="955" w:name="_Toc469652404"/>
      <w:bookmarkStart w:id="956" w:name="_Toc12869327"/>
      <w:bookmarkStart w:id="957" w:name="_Toc12869688"/>
      <w:bookmarkStart w:id="958" w:name="_Toc12870462"/>
      <w:bookmarkStart w:id="959" w:name="_Toc12870782"/>
      <w:bookmarkStart w:id="960" w:name="_Toc12871283"/>
      <w:bookmarkStart w:id="961" w:name="_Toc12871691"/>
      <w:bookmarkStart w:id="962" w:name="_Toc12872394"/>
      <w:bookmarkStart w:id="963" w:name="_Toc12872936"/>
      <w:bookmarkStart w:id="964" w:name="_Toc12874857"/>
      <w:bookmarkStart w:id="965" w:name="_Toc12875710"/>
      <w:bookmarkStart w:id="966" w:name="_Toc12881098"/>
      <w:bookmarkStart w:id="967" w:name="_Toc12881243"/>
      <w:bookmarkStart w:id="968" w:name="_Toc12881673"/>
      <w:bookmarkStart w:id="969" w:name="_Toc12881818"/>
      <w:bookmarkStart w:id="970" w:name="_Toc12882097"/>
      <w:bookmarkStart w:id="971" w:name="_Toc12882518"/>
      <w:bookmarkStart w:id="972" w:name="_Toc12882737"/>
      <w:bookmarkStart w:id="973" w:name="_Toc12882956"/>
      <w:bookmarkStart w:id="974" w:name="_Toc12883181"/>
      <w:bookmarkStart w:id="975" w:name="_Toc12883334"/>
      <w:bookmarkStart w:id="976" w:name="_Toc12883558"/>
      <w:bookmarkStart w:id="977" w:name="_Toc12883709"/>
      <w:bookmarkStart w:id="978" w:name="_Toc12883860"/>
      <w:bookmarkStart w:id="979" w:name="_Toc12884011"/>
      <w:bookmarkStart w:id="980" w:name="_Toc12884213"/>
      <w:bookmarkStart w:id="981" w:name="_Toc12884438"/>
      <w:bookmarkStart w:id="982" w:name="_Toc12884601"/>
      <w:bookmarkStart w:id="983" w:name="_Toc12884827"/>
      <w:bookmarkStart w:id="984" w:name="_Toc12885063"/>
      <w:bookmarkStart w:id="985" w:name="_Toc12885289"/>
      <w:bookmarkStart w:id="986" w:name="_Toc12885516"/>
      <w:bookmarkStart w:id="987" w:name="_Toc469651948"/>
      <w:bookmarkStart w:id="988" w:name="_Toc469652201"/>
      <w:bookmarkStart w:id="989" w:name="_Toc469652406"/>
      <w:bookmarkStart w:id="990" w:name="_Toc12883187"/>
      <w:bookmarkStart w:id="991" w:name="_Toc12883340"/>
      <w:bookmarkStart w:id="992" w:name="_Toc12883564"/>
      <w:bookmarkStart w:id="993" w:name="_Toc12883715"/>
      <w:bookmarkStart w:id="994" w:name="_Toc12883866"/>
      <w:bookmarkStart w:id="995" w:name="_Toc12884017"/>
      <w:bookmarkStart w:id="996" w:name="_Toc12884219"/>
      <w:bookmarkStart w:id="997" w:name="_Toc12884444"/>
      <w:bookmarkStart w:id="998" w:name="_Toc12884608"/>
      <w:bookmarkStart w:id="999" w:name="_Toc12884833"/>
      <w:bookmarkStart w:id="1000" w:name="_Toc12885069"/>
      <w:bookmarkStart w:id="1001" w:name="_Toc12885295"/>
      <w:bookmarkStart w:id="1002" w:name="_Toc12885522"/>
      <w:bookmarkStart w:id="1003" w:name="_Toc468794485"/>
      <w:bookmarkStart w:id="1004" w:name="_Toc468795865"/>
      <w:bookmarkStart w:id="1005" w:name="_Toc468796061"/>
      <w:bookmarkStart w:id="1006" w:name="_Toc13126548"/>
      <w:bookmarkStart w:id="1007" w:name="_Toc13129812"/>
      <w:bookmarkStart w:id="1008" w:name="_Toc13129974"/>
      <w:bookmarkStart w:id="1009" w:name="_Toc13140660"/>
      <w:bookmarkStart w:id="1010" w:name="_Toc13140938"/>
      <w:bookmarkStart w:id="1011" w:name="_Toc13141367"/>
      <w:bookmarkStart w:id="1012" w:name="_Toc13141532"/>
      <w:bookmarkStart w:id="1013" w:name="_Toc13141697"/>
      <w:bookmarkStart w:id="1014" w:name="_Toc13141633"/>
      <w:bookmarkStart w:id="1015" w:name="_Toc13141956"/>
      <w:bookmarkStart w:id="1016" w:name="_Toc13142077"/>
      <w:bookmarkStart w:id="1017" w:name="_Toc13142303"/>
      <w:bookmarkStart w:id="1018" w:name="_Toc13216167"/>
      <w:bookmarkStart w:id="1019" w:name="_Toc13216336"/>
      <w:bookmarkStart w:id="1020" w:name="_Toc13216546"/>
      <w:bookmarkStart w:id="1021" w:name="_Toc13216730"/>
      <w:bookmarkStart w:id="1022" w:name="_Toc13216932"/>
      <w:bookmarkStart w:id="1023" w:name="_Toc13217091"/>
      <w:bookmarkStart w:id="1024" w:name="_Toc13217628"/>
      <w:bookmarkStart w:id="1025" w:name="_Toc13218469"/>
      <w:bookmarkStart w:id="1026" w:name="_Toc13218625"/>
      <w:bookmarkStart w:id="1027" w:name="_Toc13219187"/>
      <w:bookmarkStart w:id="1028" w:name="_Toc12885935"/>
      <w:bookmarkStart w:id="1029" w:name="_Toc12886148"/>
      <w:bookmarkStart w:id="1030" w:name="_Toc13126549"/>
      <w:bookmarkStart w:id="1031" w:name="_Toc13129813"/>
      <w:bookmarkStart w:id="1032" w:name="_Toc13129975"/>
      <w:bookmarkStart w:id="1033" w:name="_Toc13140661"/>
      <w:bookmarkStart w:id="1034" w:name="_Toc13140939"/>
      <w:bookmarkStart w:id="1035" w:name="_Toc13141368"/>
      <w:bookmarkStart w:id="1036" w:name="_Toc13141533"/>
      <w:bookmarkStart w:id="1037" w:name="_Toc13141698"/>
      <w:bookmarkStart w:id="1038" w:name="_Toc13141634"/>
      <w:bookmarkStart w:id="1039" w:name="_Toc13141957"/>
      <w:bookmarkStart w:id="1040" w:name="_Toc13142078"/>
      <w:bookmarkStart w:id="1041" w:name="_Toc13142304"/>
      <w:bookmarkStart w:id="1042" w:name="_Toc13216168"/>
      <w:bookmarkStart w:id="1043" w:name="_Toc13216337"/>
      <w:bookmarkStart w:id="1044" w:name="_Toc13216547"/>
      <w:bookmarkStart w:id="1045" w:name="_Toc13216731"/>
      <w:bookmarkStart w:id="1046" w:name="_Toc13216933"/>
      <w:bookmarkStart w:id="1047" w:name="_Toc13217092"/>
      <w:bookmarkStart w:id="1048" w:name="_Toc13217629"/>
      <w:bookmarkStart w:id="1049" w:name="_Toc13218470"/>
      <w:bookmarkStart w:id="1050" w:name="_Toc13218626"/>
      <w:bookmarkStart w:id="1051" w:name="_Toc13219188"/>
      <w:bookmarkStart w:id="1052" w:name="_Toc12885936"/>
      <w:bookmarkStart w:id="1053" w:name="_Toc12886149"/>
      <w:bookmarkStart w:id="1054" w:name="_Toc13126550"/>
      <w:bookmarkStart w:id="1055" w:name="_Toc13129814"/>
      <w:bookmarkStart w:id="1056" w:name="_Toc13129976"/>
      <w:bookmarkStart w:id="1057" w:name="_Toc13140662"/>
      <w:bookmarkStart w:id="1058" w:name="_Toc13140940"/>
      <w:bookmarkStart w:id="1059" w:name="_Toc13141369"/>
      <w:bookmarkStart w:id="1060" w:name="_Toc13141534"/>
      <w:bookmarkStart w:id="1061" w:name="_Toc13141699"/>
      <w:bookmarkStart w:id="1062" w:name="_Toc13141636"/>
      <w:bookmarkStart w:id="1063" w:name="_Toc13141958"/>
      <w:bookmarkStart w:id="1064" w:name="_Toc13142079"/>
      <w:bookmarkStart w:id="1065" w:name="_Toc13142305"/>
      <w:bookmarkStart w:id="1066" w:name="_Toc13216169"/>
      <w:bookmarkStart w:id="1067" w:name="_Toc13216338"/>
      <w:bookmarkStart w:id="1068" w:name="_Toc13216548"/>
      <w:bookmarkStart w:id="1069" w:name="_Toc13216732"/>
      <w:bookmarkStart w:id="1070" w:name="_Toc13216934"/>
      <w:bookmarkStart w:id="1071" w:name="_Toc13217093"/>
      <w:bookmarkStart w:id="1072" w:name="_Toc13217630"/>
      <w:bookmarkStart w:id="1073" w:name="_Toc13218471"/>
      <w:bookmarkStart w:id="1074" w:name="_Toc13218627"/>
      <w:bookmarkStart w:id="1075" w:name="_Toc13219189"/>
      <w:bookmarkStart w:id="1076" w:name="_Toc12885937"/>
      <w:bookmarkStart w:id="1077" w:name="_Toc12886150"/>
      <w:bookmarkStart w:id="1078" w:name="_Toc13126551"/>
      <w:bookmarkStart w:id="1079" w:name="_Toc13129815"/>
      <w:bookmarkStart w:id="1080" w:name="_Toc13129977"/>
      <w:bookmarkStart w:id="1081" w:name="_Toc13139863"/>
      <w:bookmarkStart w:id="1082" w:name="_Toc13139977"/>
      <w:bookmarkStart w:id="1083" w:name="_Toc13140663"/>
      <w:bookmarkStart w:id="1084" w:name="_Toc13140818"/>
      <w:bookmarkStart w:id="1085" w:name="_Toc13140941"/>
      <w:bookmarkStart w:id="1086" w:name="_Toc13141370"/>
      <w:bookmarkStart w:id="1087" w:name="_Toc13141535"/>
      <w:bookmarkStart w:id="1088" w:name="_Toc13141700"/>
      <w:bookmarkStart w:id="1089" w:name="_Toc13141637"/>
      <w:bookmarkStart w:id="1090" w:name="_Toc13141959"/>
      <w:bookmarkStart w:id="1091" w:name="_Toc13142080"/>
      <w:bookmarkStart w:id="1092" w:name="_Toc13142306"/>
      <w:bookmarkStart w:id="1093" w:name="_Toc13216170"/>
      <w:bookmarkStart w:id="1094" w:name="_Toc13216339"/>
      <w:bookmarkStart w:id="1095" w:name="_Toc13216549"/>
      <w:bookmarkStart w:id="1096" w:name="_Toc13216733"/>
      <w:bookmarkStart w:id="1097" w:name="_Toc13216935"/>
      <w:bookmarkStart w:id="1098" w:name="_Toc13217094"/>
      <w:bookmarkStart w:id="1099" w:name="_Toc13217631"/>
      <w:bookmarkStart w:id="1100" w:name="_Toc13218472"/>
      <w:bookmarkStart w:id="1101" w:name="_Toc13218628"/>
      <w:bookmarkStart w:id="1102" w:name="_Toc13219190"/>
      <w:bookmarkStart w:id="1103" w:name="_Toc12885938"/>
      <w:bookmarkStart w:id="1104" w:name="_Toc12886151"/>
      <w:bookmarkStart w:id="1105" w:name="_Toc13126552"/>
      <w:bookmarkStart w:id="1106" w:name="_Toc13129816"/>
      <w:bookmarkStart w:id="1107" w:name="_Toc13129978"/>
      <w:bookmarkStart w:id="1108" w:name="_Toc13140664"/>
      <w:bookmarkStart w:id="1109" w:name="_Toc13140942"/>
      <w:bookmarkStart w:id="1110" w:name="_Toc13141371"/>
      <w:bookmarkStart w:id="1111" w:name="_Toc13141536"/>
      <w:bookmarkStart w:id="1112" w:name="_Toc13141701"/>
      <w:bookmarkStart w:id="1113" w:name="_Toc13141638"/>
      <w:bookmarkStart w:id="1114" w:name="_Toc13141960"/>
      <w:bookmarkStart w:id="1115" w:name="_Toc13142081"/>
      <w:bookmarkStart w:id="1116" w:name="_Toc13142307"/>
      <w:bookmarkStart w:id="1117" w:name="_Toc13216171"/>
      <w:bookmarkStart w:id="1118" w:name="_Toc13216340"/>
      <w:bookmarkStart w:id="1119" w:name="_Toc13216550"/>
      <w:bookmarkStart w:id="1120" w:name="_Toc13216734"/>
      <w:bookmarkStart w:id="1121" w:name="_Toc13216936"/>
      <w:bookmarkStart w:id="1122" w:name="_Toc13217095"/>
      <w:bookmarkStart w:id="1123" w:name="_Toc13217632"/>
      <w:bookmarkStart w:id="1124" w:name="_Toc13218473"/>
      <w:bookmarkStart w:id="1125" w:name="_Toc13218629"/>
      <w:bookmarkStart w:id="1126" w:name="_Toc13219191"/>
      <w:bookmarkStart w:id="1127" w:name="_Toc12885939"/>
      <w:bookmarkStart w:id="1128" w:name="_Toc12886152"/>
      <w:bookmarkStart w:id="1129" w:name="_Toc13126553"/>
      <w:bookmarkStart w:id="1130" w:name="_Toc13129817"/>
      <w:bookmarkStart w:id="1131" w:name="_Toc13129979"/>
      <w:bookmarkStart w:id="1132" w:name="_Toc13139865"/>
      <w:bookmarkStart w:id="1133" w:name="_Toc13139979"/>
      <w:bookmarkStart w:id="1134" w:name="_Toc13140665"/>
      <w:bookmarkStart w:id="1135" w:name="_Toc13140820"/>
      <w:bookmarkStart w:id="1136" w:name="_Toc13140943"/>
      <w:bookmarkStart w:id="1137" w:name="_Toc13141372"/>
      <w:bookmarkStart w:id="1138" w:name="_Toc13141537"/>
      <w:bookmarkStart w:id="1139" w:name="_Toc13141702"/>
      <w:bookmarkStart w:id="1140" w:name="_Toc13141639"/>
      <w:bookmarkStart w:id="1141" w:name="_Toc13141961"/>
      <w:bookmarkStart w:id="1142" w:name="_Toc13142082"/>
      <w:bookmarkStart w:id="1143" w:name="_Toc13142308"/>
      <w:bookmarkStart w:id="1144" w:name="_Toc13216172"/>
      <w:bookmarkStart w:id="1145" w:name="_Toc13216341"/>
      <w:bookmarkStart w:id="1146" w:name="_Toc13216551"/>
      <w:bookmarkStart w:id="1147" w:name="_Toc13216735"/>
      <w:bookmarkStart w:id="1148" w:name="_Toc13216937"/>
      <w:bookmarkStart w:id="1149" w:name="_Toc13217096"/>
      <w:bookmarkStart w:id="1150" w:name="_Toc13217633"/>
      <w:bookmarkStart w:id="1151" w:name="_Toc13218474"/>
      <w:bookmarkStart w:id="1152" w:name="_Toc13218630"/>
      <w:bookmarkStart w:id="1153" w:name="_Toc13219192"/>
      <w:bookmarkStart w:id="1154" w:name="_Toc12885948"/>
      <w:bookmarkStart w:id="1155" w:name="_Toc12886161"/>
      <w:bookmarkStart w:id="1156" w:name="_Toc13126562"/>
      <w:bookmarkStart w:id="1157" w:name="_Toc13129826"/>
      <w:bookmarkStart w:id="1158" w:name="_Toc13129988"/>
      <w:bookmarkStart w:id="1159" w:name="_Toc13139872"/>
      <w:bookmarkStart w:id="1160" w:name="_Toc13139986"/>
      <w:bookmarkStart w:id="1161" w:name="_Toc13140674"/>
      <w:bookmarkStart w:id="1162" w:name="_Toc13140827"/>
      <w:bookmarkStart w:id="1163" w:name="_Toc13140952"/>
      <w:bookmarkStart w:id="1164" w:name="_Toc13141381"/>
      <w:bookmarkStart w:id="1165" w:name="_Toc13141546"/>
      <w:bookmarkStart w:id="1166" w:name="_Toc13141711"/>
      <w:bookmarkStart w:id="1167" w:name="_Toc13141650"/>
      <w:bookmarkStart w:id="1168" w:name="_Toc13141968"/>
      <w:bookmarkStart w:id="1169" w:name="_Toc13142091"/>
      <w:bookmarkStart w:id="1170" w:name="_Toc13142317"/>
      <w:bookmarkStart w:id="1171" w:name="_Toc13216181"/>
      <w:bookmarkStart w:id="1172" w:name="_Toc13216350"/>
      <w:bookmarkStart w:id="1173" w:name="_Toc13216560"/>
      <w:bookmarkStart w:id="1174" w:name="_Toc13216744"/>
      <w:bookmarkStart w:id="1175" w:name="_Toc13216946"/>
      <w:bookmarkStart w:id="1176" w:name="_Toc13217105"/>
      <w:bookmarkStart w:id="1177" w:name="_Toc13217642"/>
      <w:bookmarkStart w:id="1178" w:name="_Toc13218483"/>
      <w:bookmarkStart w:id="1179" w:name="_Toc13218639"/>
      <w:bookmarkStart w:id="1180" w:name="_Toc13219201"/>
      <w:bookmarkStart w:id="1181" w:name="_Toc12885952"/>
      <w:bookmarkStart w:id="1182" w:name="_Toc12886165"/>
      <w:bookmarkStart w:id="1183" w:name="_Toc13126566"/>
      <w:bookmarkStart w:id="1184" w:name="_Toc13129830"/>
      <w:bookmarkStart w:id="1185" w:name="_Toc13129992"/>
      <w:bookmarkStart w:id="1186" w:name="_Toc13139875"/>
      <w:bookmarkStart w:id="1187" w:name="_Toc13139989"/>
      <w:bookmarkStart w:id="1188" w:name="_Toc13140678"/>
      <w:bookmarkStart w:id="1189" w:name="_Toc13140830"/>
      <w:bookmarkStart w:id="1190" w:name="_Toc13140956"/>
      <w:bookmarkStart w:id="1191" w:name="_Toc13141385"/>
      <w:bookmarkStart w:id="1192" w:name="_Toc13141550"/>
      <w:bookmarkStart w:id="1193" w:name="_Toc13141715"/>
      <w:bookmarkStart w:id="1194" w:name="_Toc13141654"/>
      <w:bookmarkStart w:id="1195" w:name="_Toc13141971"/>
      <w:bookmarkStart w:id="1196" w:name="_Toc13142095"/>
      <w:bookmarkStart w:id="1197" w:name="_Toc13142321"/>
      <w:bookmarkStart w:id="1198" w:name="_Toc13216185"/>
      <w:bookmarkStart w:id="1199" w:name="_Toc13216354"/>
      <w:bookmarkStart w:id="1200" w:name="_Toc13216564"/>
      <w:bookmarkStart w:id="1201" w:name="_Toc13216748"/>
      <w:bookmarkStart w:id="1202" w:name="_Toc13216950"/>
      <w:bookmarkStart w:id="1203" w:name="_Toc13217109"/>
      <w:bookmarkStart w:id="1204" w:name="_Toc13217646"/>
      <w:bookmarkStart w:id="1205" w:name="_Toc13218487"/>
      <w:bookmarkStart w:id="1206" w:name="_Toc13218643"/>
      <w:bookmarkStart w:id="1207" w:name="_Toc13219205"/>
      <w:bookmarkStart w:id="1208" w:name="_Toc12885956"/>
      <w:bookmarkStart w:id="1209" w:name="_Toc12886169"/>
      <w:bookmarkStart w:id="1210" w:name="_Toc13126570"/>
      <w:bookmarkStart w:id="1211" w:name="_Toc13129834"/>
      <w:bookmarkStart w:id="1212" w:name="_Toc13129996"/>
      <w:bookmarkStart w:id="1213" w:name="_Toc13139878"/>
      <w:bookmarkStart w:id="1214" w:name="_Toc13139992"/>
      <w:bookmarkStart w:id="1215" w:name="_Toc13140682"/>
      <w:bookmarkStart w:id="1216" w:name="_Toc13140833"/>
      <w:bookmarkStart w:id="1217" w:name="_Toc13140960"/>
      <w:bookmarkStart w:id="1218" w:name="_Toc13141389"/>
      <w:bookmarkStart w:id="1219" w:name="_Toc13141554"/>
      <w:bookmarkStart w:id="1220" w:name="_Toc13141719"/>
      <w:bookmarkStart w:id="1221" w:name="_Toc13141823"/>
      <w:bookmarkStart w:id="1222" w:name="_Toc13141974"/>
      <w:bookmarkStart w:id="1223" w:name="_Toc13142099"/>
      <w:bookmarkStart w:id="1224" w:name="_Toc13142325"/>
      <w:bookmarkStart w:id="1225" w:name="_Toc13216189"/>
      <w:bookmarkStart w:id="1226" w:name="_Toc13216358"/>
      <w:bookmarkStart w:id="1227" w:name="_Toc13216568"/>
      <w:bookmarkStart w:id="1228" w:name="_Toc13216752"/>
      <w:bookmarkStart w:id="1229" w:name="_Toc13216954"/>
      <w:bookmarkStart w:id="1230" w:name="_Toc13217113"/>
      <w:bookmarkStart w:id="1231" w:name="_Toc13217650"/>
      <w:bookmarkStart w:id="1232" w:name="_Toc13218491"/>
      <w:bookmarkStart w:id="1233" w:name="_Toc13218647"/>
      <w:bookmarkStart w:id="1234" w:name="_Toc13219209"/>
      <w:bookmarkStart w:id="1235" w:name="_Toc12869335"/>
      <w:bookmarkStart w:id="1236" w:name="_Toc12869696"/>
      <w:bookmarkStart w:id="1237" w:name="_Toc12870470"/>
      <w:bookmarkStart w:id="1238" w:name="_Toc12870790"/>
      <w:bookmarkStart w:id="1239" w:name="_Toc12871291"/>
      <w:bookmarkStart w:id="1240" w:name="_Toc12871699"/>
      <w:bookmarkStart w:id="1241" w:name="_Toc12872402"/>
      <w:bookmarkStart w:id="1242" w:name="_Toc12872944"/>
      <w:bookmarkStart w:id="1243" w:name="_Toc12874865"/>
      <w:bookmarkStart w:id="1244" w:name="_Toc12875718"/>
      <w:bookmarkStart w:id="1245" w:name="_Toc12881106"/>
      <w:bookmarkStart w:id="1246" w:name="_Toc12881251"/>
      <w:bookmarkStart w:id="1247" w:name="_Toc12881681"/>
      <w:bookmarkStart w:id="1248" w:name="_Toc12881826"/>
      <w:bookmarkStart w:id="1249" w:name="_Toc12882105"/>
      <w:bookmarkStart w:id="1250" w:name="_Toc12882526"/>
      <w:bookmarkStart w:id="1251" w:name="_Toc12882745"/>
      <w:bookmarkStart w:id="1252" w:name="_Toc12882964"/>
      <w:bookmarkStart w:id="1253" w:name="_Toc12883194"/>
      <w:bookmarkStart w:id="1254" w:name="_Toc12883347"/>
      <w:bookmarkStart w:id="1255" w:name="_Toc12883572"/>
      <w:bookmarkStart w:id="1256" w:name="_Toc12883723"/>
      <w:bookmarkStart w:id="1257" w:name="_Toc12883874"/>
      <w:bookmarkStart w:id="1258" w:name="_Toc12884025"/>
      <w:bookmarkStart w:id="1259" w:name="_Toc12884227"/>
      <w:bookmarkStart w:id="1260" w:name="_Toc12884452"/>
      <w:bookmarkStart w:id="1261" w:name="_Toc12884616"/>
      <w:bookmarkStart w:id="1262" w:name="_Toc12884841"/>
      <w:bookmarkStart w:id="1263" w:name="_Toc12885077"/>
      <w:bookmarkStart w:id="1264" w:name="_Toc12885303"/>
      <w:bookmarkStart w:id="1265" w:name="_Toc12885530"/>
      <w:bookmarkStart w:id="1266" w:name="_Toc12885736"/>
      <w:bookmarkStart w:id="1267" w:name="_Toc12885958"/>
      <w:bookmarkStart w:id="1268" w:name="_Toc12886171"/>
      <w:bookmarkStart w:id="1269" w:name="_Toc13126572"/>
      <w:bookmarkStart w:id="1270" w:name="_Toc13129836"/>
      <w:bookmarkStart w:id="1271" w:name="_Toc13129998"/>
      <w:bookmarkStart w:id="1272" w:name="_Toc13140684"/>
      <w:bookmarkStart w:id="1273" w:name="_Toc13140962"/>
      <w:bookmarkStart w:id="1274" w:name="_Toc13141391"/>
      <w:bookmarkStart w:id="1275" w:name="_Toc13141556"/>
      <w:bookmarkStart w:id="1276" w:name="_Toc13141721"/>
      <w:bookmarkStart w:id="1277" w:name="_Toc13141825"/>
      <w:bookmarkStart w:id="1278" w:name="_Toc13141976"/>
      <w:bookmarkStart w:id="1279" w:name="_Toc13142101"/>
      <w:bookmarkStart w:id="1280" w:name="_Toc13142327"/>
      <w:bookmarkStart w:id="1281" w:name="_Toc13216191"/>
      <w:bookmarkStart w:id="1282" w:name="_Toc13216360"/>
      <w:bookmarkStart w:id="1283" w:name="_Toc13216570"/>
      <w:bookmarkStart w:id="1284" w:name="_Toc13216754"/>
      <w:bookmarkStart w:id="1285" w:name="_Toc13216956"/>
      <w:bookmarkStart w:id="1286" w:name="_Toc13217115"/>
      <w:bookmarkStart w:id="1287" w:name="_Toc13217652"/>
      <w:bookmarkStart w:id="1288" w:name="_Toc13218493"/>
      <w:bookmarkStart w:id="1289" w:name="_Toc13218649"/>
      <w:bookmarkStart w:id="1290" w:name="_Toc13219211"/>
      <w:bookmarkStart w:id="1291" w:name="_Toc12869336"/>
      <w:bookmarkStart w:id="1292" w:name="_Toc12869697"/>
      <w:bookmarkStart w:id="1293" w:name="_Toc12870471"/>
      <w:bookmarkStart w:id="1294" w:name="_Toc12870791"/>
      <w:bookmarkStart w:id="1295" w:name="_Toc12871292"/>
      <w:bookmarkStart w:id="1296" w:name="_Toc12871700"/>
      <w:bookmarkStart w:id="1297" w:name="_Toc12872403"/>
      <w:bookmarkStart w:id="1298" w:name="_Toc12872945"/>
      <w:bookmarkStart w:id="1299" w:name="_Toc12874866"/>
      <w:bookmarkStart w:id="1300" w:name="_Toc12875719"/>
      <w:bookmarkStart w:id="1301" w:name="_Toc12881107"/>
      <w:bookmarkStart w:id="1302" w:name="_Toc12881252"/>
      <w:bookmarkStart w:id="1303" w:name="_Toc12881682"/>
      <w:bookmarkStart w:id="1304" w:name="_Toc12881827"/>
      <w:bookmarkStart w:id="1305" w:name="_Toc12882106"/>
      <w:bookmarkStart w:id="1306" w:name="_Toc12882527"/>
      <w:bookmarkStart w:id="1307" w:name="_Toc12882746"/>
      <w:bookmarkStart w:id="1308" w:name="_Toc12882965"/>
      <w:bookmarkStart w:id="1309" w:name="_Toc12883195"/>
      <w:bookmarkStart w:id="1310" w:name="_Toc12883348"/>
      <w:bookmarkStart w:id="1311" w:name="_Toc12883573"/>
      <w:bookmarkStart w:id="1312" w:name="_Toc12883724"/>
      <w:bookmarkStart w:id="1313" w:name="_Toc12883875"/>
      <w:bookmarkStart w:id="1314" w:name="_Toc12884026"/>
      <w:bookmarkStart w:id="1315" w:name="_Toc12884228"/>
      <w:bookmarkStart w:id="1316" w:name="_Toc12884453"/>
      <w:bookmarkStart w:id="1317" w:name="_Toc12884617"/>
      <w:bookmarkStart w:id="1318" w:name="_Toc12884842"/>
      <w:bookmarkStart w:id="1319" w:name="_Toc12885078"/>
      <w:bookmarkStart w:id="1320" w:name="_Toc12885304"/>
      <w:bookmarkStart w:id="1321" w:name="_Toc12885531"/>
      <w:bookmarkStart w:id="1322" w:name="_Toc12885737"/>
      <w:bookmarkStart w:id="1323" w:name="_Toc12885959"/>
      <w:bookmarkStart w:id="1324" w:name="_Toc12886172"/>
      <w:bookmarkStart w:id="1325" w:name="_Toc13126573"/>
      <w:bookmarkStart w:id="1326" w:name="_Toc13129837"/>
      <w:bookmarkStart w:id="1327" w:name="_Toc13129999"/>
      <w:bookmarkStart w:id="1328" w:name="_Toc13139881"/>
      <w:bookmarkStart w:id="1329" w:name="_Toc13139995"/>
      <w:bookmarkStart w:id="1330" w:name="_Toc13140685"/>
      <w:bookmarkStart w:id="1331" w:name="_Toc13140836"/>
      <w:bookmarkStart w:id="1332" w:name="_Toc13140963"/>
      <w:bookmarkStart w:id="1333" w:name="_Toc13141392"/>
      <w:bookmarkStart w:id="1334" w:name="_Toc13141557"/>
      <w:bookmarkStart w:id="1335" w:name="_Toc13141722"/>
      <w:bookmarkStart w:id="1336" w:name="_Toc13141826"/>
      <w:bookmarkStart w:id="1337" w:name="_Toc13141977"/>
      <w:bookmarkStart w:id="1338" w:name="_Toc13142102"/>
      <w:bookmarkStart w:id="1339" w:name="_Toc13142328"/>
      <w:bookmarkStart w:id="1340" w:name="_Toc13216192"/>
      <w:bookmarkStart w:id="1341" w:name="_Toc13216361"/>
      <w:bookmarkStart w:id="1342" w:name="_Toc13216571"/>
      <w:bookmarkStart w:id="1343" w:name="_Toc13216755"/>
      <w:bookmarkStart w:id="1344" w:name="_Toc13216957"/>
      <w:bookmarkStart w:id="1345" w:name="_Toc13217116"/>
      <w:bookmarkStart w:id="1346" w:name="_Toc13217653"/>
      <w:bookmarkStart w:id="1347" w:name="_Toc13218494"/>
      <w:bookmarkStart w:id="1348" w:name="_Toc13218650"/>
      <w:bookmarkStart w:id="1349" w:name="_Toc13219212"/>
      <w:bookmarkStart w:id="1350" w:name="_Toc12869337"/>
      <w:bookmarkStart w:id="1351" w:name="_Toc12869698"/>
      <w:bookmarkStart w:id="1352" w:name="_Toc12870472"/>
      <w:bookmarkStart w:id="1353" w:name="_Toc12870792"/>
      <w:bookmarkStart w:id="1354" w:name="_Toc12871293"/>
      <w:bookmarkStart w:id="1355" w:name="_Toc12871701"/>
      <w:bookmarkStart w:id="1356" w:name="_Toc12872404"/>
      <w:bookmarkStart w:id="1357" w:name="_Toc12872946"/>
      <w:bookmarkStart w:id="1358" w:name="_Toc12874867"/>
      <w:bookmarkStart w:id="1359" w:name="_Toc12875720"/>
      <w:bookmarkStart w:id="1360" w:name="_Toc12881108"/>
      <w:bookmarkStart w:id="1361" w:name="_Toc12881253"/>
      <w:bookmarkStart w:id="1362" w:name="_Toc12881683"/>
      <w:bookmarkStart w:id="1363" w:name="_Toc12881828"/>
      <w:bookmarkStart w:id="1364" w:name="_Toc12882107"/>
      <w:bookmarkStart w:id="1365" w:name="_Toc12882528"/>
      <w:bookmarkStart w:id="1366" w:name="_Toc12882747"/>
      <w:bookmarkStart w:id="1367" w:name="_Toc12882966"/>
      <w:bookmarkStart w:id="1368" w:name="_Toc12883196"/>
      <w:bookmarkStart w:id="1369" w:name="_Toc12883349"/>
      <w:bookmarkStart w:id="1370" w:name="_Toc12883574"/>
      <w:bookmarkStart w:id="1371" w:name="_Toc12883725"/>
      <w:bookmarkStart w:id="1372" w:name="_Toc12883876"/>
      <w:bookmarkStart w:id="1373" w:name="_Toc12884027"/>
      <w:bookmarkStart w:id="1374" w:name="_Toc12884229"/>
      <w:bookmarkStart w:id="1375" w:name="_Toc12884454"/>
      <w:bookmarkStart w:id="1376" w:name="_Toc12884618"/>
      <w:bookmarkStart w:id="1377" w:name="_Toc12884843"/>
      <w:bookmarkStart w:id="1378" w:name="_Toc12885079"/>
      <w:bookmarkStart w:id="1379" w:name="_Toc12885305"/>
      <w:bookmarkStart w:id="1380" w:name="_Toc12885532"/>
      <w:bookmarkStart w:id="1381" w:name="_Toc12885738"/>
      <w:bookmarkStart w:id="1382" w:name="_Toc12885960"/>
      <w:bookmarkStart w:id="1383" w:name="_Toc12886173"/>
      <w:bookmarkStart w:id="1384" w:name="_Toc13126574"/>
      <w:bookmarkStart w:id="1385" w:name="_Toc13129838"/>
      <w:bookmarkStart w:id="1386" w:name="_Toc13130000"/>
      <w:bookmarkStart w:id="1387" w:name="_Toc13140686"/>
      <w:bookmarkStart w:id="1388" w:name="_Toc13140964"/>
      <w:bookmarkStart w:id="1389" w:name="_Toc13141393"/>
      <w:bookmarkStart w:id="1390" w:name="_Toc13141558"/>
      <w:bookmarkStart w:id="1391" w:name="_Toc13141723"/>
      <w:bookmarkStart w:id="1392" w:name="_Toc13141827"/>
      <w:bookmarkStart w:id="1393" w:name="_Toc13141978"/>
      <w:bookmarkStart w:id="1394" w:name="_Toc13142103"/>
      <w:bookmarkStart w:id="1395" w:name="_Toc13142329"/>
      <w:bookmarkStart w:id="1396" w:name="_Toc13216193"/>
      <w:bookmarkStart w:id="1397" w:name="_Toc13216362"/>
      <w:bookmarkStart w:id="1398" w:name="_Toc13216572"/>
      <w:bookmarkStart w:id="1399" w:name="_Toc13216756"/>
      <w:bookmarkStart w:id="1400" w:name="_Toc13216958"/>
      <w:bookmarkStart w:id="1401" w:name="_Toc13217117"/>
      <w:bookmarkStart w:id="1402" w:name="_Toc13217654"/>
      <w:bookmarkStart w:id="1403" w:name="_Toc13218495"/>
      <w:bookmarkStart w:id="1404" w:name="_Toc13218651"/>
      <w:bookmarkStart w:id="1405" w:name="_Toc13219213"/>
      <w:bookmarkStart w:id="1406" w:name="_Toc12869338"/>
      <w:bookmarkStart w:id="1407" w:name="_Toc12869699"/>
      <w:bookmarkStart w:id="1408" w:name="_Toc12870473"/>
      <w:bookmarkStart w:id="1409" w:name="_Toc12870793"/>
      <w:bookmarkStart w:id="1410" w:name="_Toc12871294"/>
      <w:bookmarkStart w:id="1411" w:name="_Toc12871702"/>
      <w:bookmarkStart w:id="1412" w:name="_Toc12872405"/>
      <w:bookmarkStart w:id="1413" w:name="_Toc12872947"/>
      <w:bookmarkStart w:id="1414" w:name="_Toc12874868"/>
      <w:bookmarkStart w:id="1415" w:name="_Toc12875721"/>
      <w:bookmarkStart w:id="1416" w:name="_Toc12881109"/>
      <w:bookmarkStart w:id="1417" w:name="_Toc12881254"/>
      <w:bookmarkStart w:id="1418" w:name="_Toc12881684"/>
      <w:bookmarkStart w:id="1419" w:name="_Toc12881829"/>
      <w:bookmarkStart w:id="1420" w:name="_Toc12882108"/>
      <w:bookmarkStart w:id="1421" w:name="_Toc12882529"/>
      <w:bookmarkStart w:id="1422" w:name="_Toc12882748"/>
      <w:bookmarkStart w:id="1423" w:name="_Toc12882967"/>
      <w:bookmarkStart w:id="1424" w:name="_Toc12883197"/>
      <w:bookmarkStart w:id="1425" w:name="_Toc12883350"/>
      <w:bookmarkStart w:id="1426" w:name="_Toc12883575"/>
      <w:bookmarkStart w:id="1427" w:name="_Toc12883726"/>
      <w:bookmarkStart w:id="1428" w:name="_Toc12883877"/>
      <w:bookmarkStart w:id="1429" w:name="_Toc12884028"/>
      <w:bookmarkStart w:id="1430" w:name="_Toc12884230"/>
      <w:bookmarkStart w:id="1431" w:name="_Toc12884455"/>
      <w:bookmarkStart w:id="1432" w:name="_Toc12884619"/>
      <w:bookmarkStart w:id="1433" w:name="_Toc12884844"/>
      <w:bookmarkStart w:id="1434" w:name="_Toc12885080"/>
      <w:bookmarkStart w:id="1435" w:name="_Toc12885306"/>
      <w:bookmarkStart w:id="1436" w:name="_Toc12885533"/>
      <w:bookmarkStart w:id="1437" w:name="_Toc12885739"/>
      <w:bookmarkStart w:id="1438" w:name="_Toc12885961"/>
      <w:bookmarkStart w:id="1439" w:name="_Toc12886174"/>
      <w:bookmarkStart w:id="1440" w:name="_Toc13126575"/>
      <w:bookmarkStart w:id="1441" w:name="_Toc13129839"/>
      <w:bookmarkStart w:id="1442" w:name="_Toc13130001"/>
      <w:bookmarkStart w:id="1443" w:name="_Toc13139883"/>
      <w:bookmarkStart w:id="1444" w:name="_Toc13139997"/>
      <w:bookmarkStart w:id="1445" w:name="_Toc13140687"/>
      <w:bookmarkStart w:id="1446" w:name="_Toc13140838"/>
      <w:bookmarkStart w:id="1447" w:name="_Toc13140965"/>
      <w:bookmarkStart w:id="1448" w:name="_Toc13141394"/>
      <w:bookmarkStart w:id="1449" w:name="_Toc13141559"/>
      <w:bookmarkStart w:id="1450" w:name="_Toc13141724"/>
      <w:bookmarkStart w:id="1451" w:name="_Toc13141828"/>
      <w:bookmarkStart w:id="1452" w:name="_Toc13141979"/>
      <w:bookmarkStart w:id="1453" w:name="_Toc13142104"/>
      <w:bookmarkStart w:id="1454" w:name="_Toc13142330"/>
      <w:bookmarkStart w:id="1455" w:name="_Toc13216194"/>
      <w:bookmarkStart w:id="1456" w:name="_Toc13216363"/>
      <w:bookmarkStart w:id="1457" w:name="_Toc13216573"/>
      <w:bookmarkStart w:id="1458" w:name="_Toc13216757"/>
      <w:bookmarkStart w:id="1459" w:name="_Toc13216959"/>
      <w:bookmarkStart w:id="1460" w:name="_Toc13217118"/>
      <w:bookmarkStart w:id="1461" w:name="_Toc13217655"/>
      <w:bookmarkStart w:id="1462" w:name="_Toc13218496"/>
      <w:bookmarkStart w:id="1463" w:name="_Toc13218652"/>
      <w:bookmarkStart w:id="1464" w:name="_Toc13219214"/>
      <w:bookmarkStart w:id="1465" w:name="_Toc12869356"/>
      <w:bookmarkStart w:id="1466" w:name="_Toc12869717"/>
      <w:bookmarkStart w:id="1467" w:name="_Toc12870491"/>
      <w:bookmarkStart w:id="1468" w:name="_Toc12870811"/>
      <w:bookmarkStart w:id="1469" w:name="_Toc12871312"/>
      <w:bookmarkStart w:id="1470" w:name="_Toc12871720"/>
      <w:bookmarkStart w:id="1471" w:name="_Toc12872423"/>
      <w:bookmarkStart w:id="1472" w:name="_Toc12872965"/>
      <w:bookmarkStart w:id="1473" w:name="_Toc12874886"/>
      <w:bookmarkStart w:id="1474" w:name="_Toc12875739"/>
      <w:bookmarkStart w:id="1475" w:name="_Toc12881127"/>
      <w:bookmarkStart w:id="1476" w:name="_Toc12881272"/>
      <w:bookmarkStart w:id="1477" w:name="_Toc12881702"/>
      <w:bookmarkStart w:id="1478" w:name="_Toc12881847"/>
      <w:bookmarkStart w:id="1479" w:name="_Toc12882126"/>
      <w:bookmarkStart w:id="1480" w:name="_Toc12882547"/>
      <w:bookmarkStart w:id="1481" w:name="_Toc12882766"/>
      <w:bookmarkStart w:id="1482" w:name="_Toc12882985"/>
      <w:bookmarkStart w:id="1483" w:name="_Toc12883215"/>
      <w:bookmarkStart w:id="1484" w:name="_Toc12883368"/>
      <w:bookmarkStart w:id="1485" w:name="_Toc12883593"/>
      <w:bookmarkStart w:id="1486" w:name="_Toc12883744"/>
      <w:bookmarkStart w:id="1487" w:name="_Toc12883895"/>
      <w:bookmarkStart w:id="1488" w:name="_Toc12884046"/>
      <w:bookmarkStart w:id="1489" w:name="_Toc12884248"/>
      <w:bookmarkStart w:id="1490" w:name="_Toc12884473"/>
      <w:bookmarkStart w:id="1491" w:name="_Toc12884711"/>
      <w:bookmarkStart w:id="1492" w:name="_Toc12884862"/>
      <w:bookmarkStart w:id="1493" w:name="_Toc12885098"/>
      <w:bookmarkStart w:id="1494" w:name="_Toc12885324"/>
      <w:bookmarkStart w:id="1495" w:name="_Toc12885551"/>
      <w:bookmarkStart w:id="1496" w:name="_Toc12885757"/>
      <w:bookmarkStart w:id="1497" w:name="_Toc12885979"/>
      <w:bookmarkStart w:id="1498" w:name="_Toc12886192"/>
      <w:bookmarkStart w:id="1499" w:name="_Toc13126593"/>
      <w:bookmarkStart w:id="1500" w:name="_Toc13129857"/>
      <w:bookmarkStart w:id="1501" w:name="_Toc13130019"/>
      <w:bookmarkStart w:id="1502" w:name="_Toc13139897"/>
      <w:bookmarkStart w:id="1503" w:name="_Toc13140011"/>
      <w:bookmarkStart w:id="1504" w:name="_Toc13140705"/>
      <w:bookmarkStart w:id="1505" w:name="_Toc13140852"/>
      <w:bookmarkStart w:id="1506" w:name="_Toc13140983"/>
      <w:bookmarkStart w:id="1507" w:name="_Toc13141412"/>
      <w:bookmarkStart w:id="1508" w:name="_Toc13141577"/>
      <w:bookmarkStart w:id="1509" w:name="_Toc13141742"/>
      <w:bookmarkStart w:id="1510" w:name="_Toc13141846"/>
      <w:bookmarkStart w:id="1511" w:name="_Toc13141993"/>
      <w:bookmarkStart w:id="1512" w:name="_Toc13142122"/>
      <w:bookmarkStart w:id="1513" w:name="_Toc13142348"/>
      <w:bookmarkStart w:id="1514" w:name="_Toc13216212"/>
      <w:bookmarkStart w:id="1515" w:name="_Toc13216381"/>
      <w:bookmarkStart w:id="1516" w:name="_Toc13216591"/>
      <w:bookmarkStart w:id="1517" w:name="_Toc13216775"/>
      <w:bookmarkStart w:id="1518" w:name="_Toc13216977"/>
      <w:bookmarkStart w:id="1519" w:name="_Toc13217136"/>
      <w:bookmarkStart w:id="1520" w:name="_Toc13217673"/>
      <w:bookmarkStart w:id="1521" w:name="_Toc13218514"/>
      <w:bookmarkStart w:id="1522" w:name="_Toc13218670"/>
      <w:bookmarkStart w:id="1523" w:name="_Toc13219232"/>
      <w:bookmarkStart w:id="1524" w:name="_Toc469304924"/>
      <w:bookmarkStart w:id="1525" w:name="_Toc469651953"/>
      <w:bookmarkStart w:id="1526" w:name="_Toc469652206"/>
      <w:bookmarkStart w:id="1527" w:name="_Toc469652411"/>
      <w:bookmarkStart w:id="1528" w:name="_Toc14353539"/>
      <w:bookmarkStart w:id="1529" w:name="_Toc14354819"/>
      <w:bookmarkStart w:id="1530" w:name="_Toc14688507"/>
      <w:bookmarkStart w:id="1531" w:name="_Toc14689984"/>
      <w:bookmarkStart w:id="1532" w:name="_Toc13501553"/>
      <w:bookmarkStart w:id="1533" w:name="_Toc13647703"/>
      <w:bookmarkStart w:id="1534" w:name="_Toc14092203"/>
      <w:bookmarkStart w:id="1535" w:name="_Toc14093825"/>
      <w:bookmarkStart w:id="1536" w:name="_Toc14269167"/>
      <w:bookmarkStart w:id="1537" w:name="_Toc14349088"/>
      <w:bookmarkStart w:id="1538" w:name="_Toc14351564"/>
      <w:bookmarkStart w:id="1539" w:name="_Toc14355149"/>
      <w:bookmarkStart w:id="1540" w:name="_Toc13484403"/>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r>
        <w:t>Technical Requirements Specification</w:t>
      </w:r>
      <w:bookmarkEnd w:id="1528"/>
      <w:bookmarkEnd w:id="1529"/>
      <w:bookmarkEnd w:id="1530"/>
      <w:bookmarkEnd w:id="1531"/>
      <w:r>
        <w:t xml:space="preserve"> </w:t>
      </w:r>
      <w:bookmarkEnd w:id="1532"/>
      <w:bookmarkEnd w:id="1533"/>
      <w:bookmarkEnd w:id="1534"/>
      <w:bookmarkEnd w:id="1535"/>
      <w:bookmarkEnd w:id="1536"/>
      <w:bookmarkEnd w:id="1537"/>
      <w:bookmarkEnd w:id="1538"/>
      <w:bookmarkEnd w:id="1539"/>
    </w:p>
    <w:p w14:paraId="37EB9C5F" w14:textId="4A46DD15" w:rsidR="00630FD8" w:rsidRDefault="00630FD8" w:rsidP="00630FD8">
      <w:pPr>
        <w:pStyle w:val="HelpText"/>
        <w:jc w:val="both"/>
      </w:pPr>
      <w:r>
        <w:t xml:space="preserve">Fill in Appendix A.1 </w:t>
      </w:r>
      <w:r w:rsidRPr="00555658">
        <w:t>Technical Requirements Specification</w:t>
      </w:r>
      <w:r w:rsidR="00510951">
        <w:t>.</w:t>
      </w:r>
      <w:r w:rsidRPr="00555658">
        <w:t xml:space="preserve"> </w:t>
      </w:r>
    </w:p>
    <w:p w14:paraId="64DAC040" w14:textId="77777777" w:rsidR="00630FD8" w:rsidRPr="00252AA9" w:rsidRDefault="00630FD8" w:rsidP="00630FD8">
      <w:pPr>
        <w:pStyle w:val="BodytextJustified"/>
      </w:pPr>
    </w:p>
    <w:p w14:paraId="526C4263" w14:textId="77777777" w:rsidR="00ED0692" w:rsidRDefault="00ED0692" w:rsidP="00ED0692">
      <w:pPr>
        <w:pStyle w:val="Heading2"/>
        <w:numPr>
          <w:ilvl w:val="1"/>
          <w:numId w:val="43"/>
        </w:numPr>
        <w:jc w:val="both"/>
      </w:pPr>
      <w:bookmarkStart w:id="1541" w:name="_Toc469651955"/>
      <w:bookmarkStart w:id="1542" w:name="_Toc469652208"/>
      <w:bookmarkStart w:id="1543" w:name="_Toc469652413"/>
      <w:bookmarkStart w:id="1544" w:name="_Toc12869363"/>
      <w:bookmarkStart w:id="1545" w:name="_Toc12869724"/>
      <w:bookmarkStart w:id="1546" w:name="_Toc12870498"/>
      <w:bookmarkStart w:id="1547" w:name="_Toc12870818"/>
      <w:bookmarkStart w:id="1548" w:name="_Toc12871319"/>
      <w:bookmarkStart w:id="1549" w:name="_Toc12871727"/>
      <w:bookmarkStart w:id="1550" w:name="_Toc12872430"/>
      <w:bookmarkStart w:id="1551" w:name="_Toc12872972"/>
      <w:bookmarkStart w:id="1552" w:name="_Toc12874893"/>
      <w:bookmarkStart w:id="1553" w:name="_Toc12875746"/>
      <w:bookmarkStart w:id="1554" w:name="_Toc12881134"/>
      <w:bookmarkStart w:id="1555" w:name="_Toc12881279"/>
      <w:bookmarkStart w:id="1556" w:name="_Toc12881709"/>
      <w:bookmarkStart w:id="1557" w:name="_Toc12881854"/>
      <w:bookmarkStart w:id="1558" w:name="_Toc12882133"/>
      <w:bookmarkStart w:id="1559" w:name="_Toc12882554"/>
      <w:bookmarkStart w:id="1560" w:name="_Toc12882773"/>
      <w:bookmarkStart w:id="1561" w:name="_Toc12882992"/>
      <w:bookmarkStart w:id="1562" w:name="_Toc12883222"/>
      <w:bookmarkStart w:id="1563" w:name="_Toc12883375"/>
      <w:bookmarkStart w:id="1564" w:name="_Toc12883600"/>
      <w:bookmarkStart w:id="1565" w:name="_Toc12883751"/>
      <w:bookmarkStart w:id="1566" w:name="_Toc12883902"/>
      <w:bookmarkStart w:id="1567" w:name="_Toc12884053"/>
      <w:bookmarkStart w:id="1568" w:name="_Toc12884255"/>
      <w:bookmarkStart w:id="1569" w:name="_Toc12884480"/>
      <w:bookmarkStart w:id="1570" w:name="_Toc12884718"/>
      <w:bookmarkStart w:id="1571" w:name="_Toc12884869"/>
      <w:bookmarkStart w:id="1572" w:name="_Toc12885105"/>
      <w:bookmarkStart w:id="1573" w:name="_Toc12885331"/>
      <w:bookmarkStart w:id="1574" w:name="_Toc12885558"/>
      <w:bookmarkStart w:id="1575" w:name="_Toc12885764"/>
      <w:bookmarkStart w:id="1576" w:name="_Toc12869365"/>
      <w:bookmarkStart w:id="1577" w:name="_Toc12869726"/>
      <w:bookmarkStart w:id="1578" w:name="_Toc12870500"/>
      <w:bookmarkStart w:id="1579" w:name="_Toc12870820"/>
      <w:bookmarkStart w:id="1580" w:name="_Toc12871321"/>
      <w:bookmarkStart w:id="1581" w:name="_Toc12871729"/>
      <w:bookmarkStart w:id="1582" w:name="_Toc12872432"/>
      <w:bookmarkStart w:id="1583" w:name="_Toc12872974"/>
      <w:bookmarkStart w:id="1584" w:name="_Toc12874895"/>
      <w:bookmarkStart w:id="1585" w:name="_Toc12875748"/>
      <w:bookmarkStart w:id="1586" w:name="_Toc12881136"/>
      <w:bookmarkStart w:id="1587" w:name="_Toc12881281"/>
      <w:bookmarkStart w:id="1588" w:name="_Toc12881711"/>
      <w:bookmarkStart w:id="1589" w:name="_Toc12881856"/>
      <w:bookmarkStart w:id="1590" w:name="_Toc12882135"/>
      <w:bookmarkStart w:id="1591" w:name="_Toc12882556"/>
      <w:bookmarkStart w:id="1592" w:name="_Toc12882775"/>
      <w:bookmarkStart w:id="1593" w:name="_Toc12882994"/>
      <w:bookmarkStart w:id="1594" w:name="_Toc12883224"/>
      <w:bookmarkStart w:id="1595" w:name="_Toc12883377"/>
      <w:bookmarkStart w:id="1596" w:name="_Toc12883602"/>
      <w:bookmarkStart w:id="1597" w:name="_Toc12883753"/>
      <w:bookmarkStart w:id="1598" w:name="_Toc12883904"/>
      <w:bookmarkStart w:id="1599" w:name="_Toc12884055"/>
      <w:bookmarkStart w:id="1600" w:name="_Toc12884257"/>
      <w:bookmarkStart w:id="1601" w:name="_Toc12884482"/>
      <w:bookmarkStart w:id="1602" w:name="_Toc12884720"/>
      <w:bookmarkStart w:id="1603" w:name="_Toc12884871"/>
      <w:bookmarkStart w:id="1604" w:name="_Toc12885107"/>
      <w:bookmarkStart w:id="1605" w:name="_Toc12885333"/>
      <w:bookmarkStart w:id="1606" w:name="_Toc12885560"/>
      <w:bookmarkStart w:id="1607" w:name="_Toc12885766"/>
      <w:bookmarkStart w:id="1608" w:name="_Toc12869367"/>
      <w:bookmarkStart w:id="1609" w:name="_Toc12869728"/>
      <w:bookmarkStart w:id="1610" w:name="_Toc12870502"/>
      <w:bookmarkStart w:id="1611" w:name="_Toc12870822"/>
      <w:bookmarkStart w:id="1612" w:name="_Toc12871323"/>
      <w:bookmarkStart w:id="1613" w:name="_Toc12871731"/>
      <w:bookmarkStart w:id="1614" w:name="_Toc12872434"/>
      <w:bookmarkStart w:id="1615" w:name="_Toc12872976"/>
      <w:bookmarkStart w:id="1616" w:name="_Toc12874897"/>
      <w:bookmarkStart w:id="1617" w:name="_Toc12875750"/>
      <w:bookmarkStart w:id="1618" w:name="_Toc12881138"/>
      <w:bookmarkStart w:id="1619" w:name="_Toc12881283"/>
      <w:bookmarkStart w:id="1620" w:name="_Toc12881713"/>
      <w:bookmarkStart w:id="1621" w:name="_Toc12881858"/>
      <w:bookmarkStart w:id="1622" w:name="_Toc12882137"/>
      <w:bookmarkStart w:id="1623" w:name="_Toc12882558"/>
      <w:bookmarkStart w:id="1624" w:name="_Toc12882777"/>
      <w:bookmarkStart w:id="1625" w:name="_Toc12882996"/>
      <w:bookmarkStart w:id="1626" w:name="_Toc12883226"/>
      <w:bookmarkStart w:id="1627" w:name="_Toc12883379"/>
      <w:bookmarkStart w:id="1628" w:name="_Toc12883604"/>
      <w:bookmarkStart w:id="1629" w:name="_Toc12883755"/>
      <w:bookmarkStart w:id="1630" w:name="_Toc12883906"/>
      <w:bookmarkStart w:id="1631" w:name="_Toc12884057"/>
      <w:bookmarkStart w:id="1632" w:name="_Toc12884259"/>
      <w:bookmarkStart w:id="1633" w:name="_Toc12884484"/>
      <w:bookmarkStart w:id="1634" w:name="_Toc12884722"/>
      <w:bookmarkStart w:id="1635" w:name="_Toc12884873"/>
      <w:bookmarkStart w:id="1636" w:name="_Toc12885109"/>
      <w:bookmarkStart w:id="1637" w:name="_Toc12885335"/>
      <w:bookmarkStart w:id="1638" w:name="_Toc12885562"/>
      <w:bookmarkStart w:id="1639" w:name="_Toc12885768"/>
      <w:bookmarkStart w:id="1640" w:name="_Toc468794490"/>
      <w:bookmarkStart w:id="1641" w:name="_Toc468795870"/>
      <w:bookmarkStart w:id="1642" w:name="_Toc468796066"/>
      <w:bookmarkStart w:id="1643" w:name="_Toc12869369"/>
      <w:bookmarkStart w:id="1644" w:name="_Toc12869730"/>
      <w:bookmarkStart w:id="1645" w:name="_Toc12870504"/>
      <w:bookmarkStart w:id="1646" w:name="_Toc12870824"/>
      <w:bookmarkStart w:id="1647" w:name="_Toc12871325"/>
      <w:bookmarkStart w:id="1648" w:name="_Toc12871733"/>
      <w:bookmarkStart w:id="1649" w:name="_Toc12872436"/>
      <w:bookmarkStart w:id="1650" w:name="_Toc12872978"/>
      <w:bookmarkStart w:id="1651" w:name="_Toc12874899"/>
      <w:bookmarkStart w:id="1652" w:name="_Toc12875752"/>
      <w:bookmarkStart w:id="1653" w:name="_Toc12881140"/>
      <w:bookmarkStart w:id="1654" w:name="_Toc12881285"/>
      <w:bookmarkStart w:id="1655" w:name="_Toc12881715"/>
      <w:bookmarkStart w:id="1656" w:name="_Toc12881860"/>
      <w:bookmarkStart w:id="1657" w:name="_Toc12882139"/>
      <w:bookmarkStart w:id="1658" w:name="_Toc12882560"/>
      <w:bookmarkStart w:id="1659" w:name="_Toc12882779"/>
      <w:bookmarkStart w:id="1660" w:name="_Toc12882998"/>
      <w:bookmarkStart w:id="1661" w:name="_Toc12883228"/>
      <w:bookmarkStart w:id="1662" w:name="_Toc12883381"/>
      <w:bookmarkStart w:id="1663" w:name="_Toc12883606"/>
      <w:bookmarkStart w:id="1664" w:name="_Toc12883757"/>
      <w:bookmarkStart w:id="1665" w:name="_Toc12883908"/>
      <w:bookmarkStart w:id="1666" w:name="_Toc12884059"/>
      <w:bookmarkStart w:id="1667" w:name="_Toc12884261"/>
      <w:bookmarkStart w:id="1668" w:name="_Toc12884486"/>
      <w:bookmarkStart w:id="1669" w:name="_Toc12884724"/>
      <w:bookmarkStart w:id="1670" w:name="_Toc12884875"/>
      <w:bookmarkStart w:id="1671" w:name="_Toc12885111"/>
      <w:bookmarkStart w:id="1672" w:name="_Toc12885337"/>
      <w:bookmarkStart w:id="1673" w:name="_Toc12885564"/>
      <w:bookmarkStart w:id="1674" w:name="_Toc12885770"/>
      <w:bookmarkStart w:id="1675" w:name="_Toc12885984"/>
      <w:bookmarkStart w:id="1676" w:name="_Toc12886197"/>
      <w:bookmarkStart w:id="1677" w:name="_Toc13126598"/>
      <w:bookmarkStart w:id="1678" w:name="_Toc13129862"/>
      <w:bookmarkStart w:id="1679" w:name="_Toc13130024"/>
      <w:bookmarkStart w:id="1680" w:name="_Toc13139901"/>
      <w:bookmarkStart w:id="1681" w:name="_Toc13140015"/>
      <w:bookmarkStart w:id="1682" w:name="_Toc13140710"/>
      <w:bookmarkStart w:id="1683" w:name="_Toc13140856"/>
      <w:bookmarkStart w:id="1684" w:name="_Toc13140988"/>
      <w:bookmarkStart w:id="1685" w:name="_Toc13141417"/>
      <w:bookmarkStart w:id="1686" w:name="_Toc13141582"/>
      <w:bookmarkStart w:id="1687" w:name="_Toc13141747"/>
      <w:bookmarkStart w:id="1688" w:name="_Toc13141851"/>
      <w:bookmarkStart w:id="1689" w:name="_Toc13141997"/>
      <w:bookmarkStart w:id="1690" w:name="_Toc13142127"/>
      <w:bookmarkStart w:id="1691" w:name="_Toc13142353"/>
      <w:bookmarkStart w:id="1692" w:name="_Toc13216217"/>
      <w:bookmarkStart w:id="1693" w:name="_Toc13216386"/>
      <w:bookmarkStart w:id="1694" w:name="_Toc13216596"/>
      <w:bookmarkStart w:id="1695" w:name="_Toc13216780"/>
      <w:bookmarkStart w:id="1696" w:name="_Toc13216982"/>
      <w:bookmarkStart w:id="1697" w:name="_Toc13217141"/>
      <w:bookmarkStart w:id="1698" w:name="_Toc13217678"/>
      <w:bookmarkStart w:id="1699" w:name="_Toc13218519"/>
      <w:bookmarkStart w:id="1700" w:name="_Toc13218675"/>
      <w:bookmarkStart w:id="1701" w:name="_Toc13219237"/>
      <w:bookmarkStart w:id="1702" w:name="_Toc13228178"/>
      <w:bookmarkStart w:id="1703" w:name="_Toc13479750"/>
      <w:bookmarkStart w:id="1704" w:name="_Toc13484387"/>
      <w:bookmarkStart w:id="1705" w:name="_Toc469652214"/>
      <w:bookmarkStart w:id="1706" w:name="_Toc471299680"/>
      <w:bookmarkStart w:id="1707" w:name="_Toc13234280"/>
      <w:bookmarkStart w:id="1708" w:name="_Toc13484388"/>
      <w:bookmarkStart w:id="1709" w:name="_Toc13501546"/>
      <w:bookmarkStart w:id="1710" w:name="_Toc13647696"/>
      <w:bookmarkStart w:id="1711" w:name="_Toc14092196"/>
      <w:bookmarkStart w:id="1712" w:name="_Toc14093818"/>
      <w:bookmarkStart w:id="1713" w:name="_Toc14269160"/>
      <w:bookmarkStart w:id="1714" w:name="_Toc14349080"/>
      <w:bookmarkStart w:id="1715" w:name="_Toc14351557"/>
      <w:bookmarkStart w:id="1716" w:name="_Toc14353532"/>
      <w:bookmarkStart w:id="1717" w:name="_Toc14354808"/>
      <w:bookmarkStart w:id="1718" w:name="_Toc14355142"/>
      <w:bookmarkStart w:id="1719" w:name="_Toc14688508"/>
      <w:bookmarkStart w:id="1720" w:name="_Toc14689985"/>
      <w:bookmarkStart w:id="1721" w:name="_Toc12021674"/>
      <w:bookmarkStart w:id="1722" w:name="_Toc12886300"/>
      <w:bookmarkStart w:id="1723" w:name="_Toc12980192"/>
      <w:bookmarkStart w:id="1724" w:name="_Toc13216984"/>
      <w:bookmarkStart w:id="1725" w:name="_Toc13218521"/>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r w:rsidRPr="00A64A1C">
        <w:t>Technical challenges</w:t>
      </w:r>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bookmarkEnd w:id="1721"/>
    <w:bookmarkEnd w:id="1722"/>
    <w:bookmarkEnd w:id="1723"/>
    <w:bookmarkEnd w:id="1724"/>
    <w:bookmarkEnd w:id="1725"/>
    <w:p w14:paraId="1E3BA5C3" w14:textId="77777777" w:rsidR="00ED0692" w:rsidRDefault="00ED0692" w:rsidP="00ED0692">
      <w:pPr>
        <w:pStyle w:val="HelpText"/>
        <w:jc w:val="both"/>
      </w:pPr>
      <w:r w:rsidRPr="005531BF">
        <w:t xml:space="preserve">Give a description </w:t>
      </w:r>
      <w:r w:rsidRPr="00EA1720">
        <w:t xml:space="preserve">of </w:t>
      </w:r>
      <w:r>
        <w:t xml:space="preserve">the main challenges and potential events that have or might have negative impacts (risks) to the project e.g. technical performance, safety of the system, </w:t>
      </w:r>
      <w:r w:rsidRPr="00ED2531">
        <w:t>an assessment of the follow-up actions.</w:t>
      </w:r>
    </w:p>
    <w:p w14:paraId="7152DC7D" w14:textId="77777777" w:rsidR="00ED0692" w:rsidRDefault="00ED0692" w:rsidP="00ED0692">
      <w:pPr>
        <w:jc w:val="both"/>
      </w:pPr>
    </w:p>
    <w:p w14:paraId="12E19F86" w14:textId="7DA376D3" w:rsidR="00ED0692" w:rsidRPr="00647B26" w:rsidRDefault="00ED0692" w:rsidP="00ED0692">
      <w:pPr>
        <w:jc w:val="both"/>
      </w:pPr>
      <w:r>
        <w:rPr>
          <w:i/>
          <w:color w:val="A6A6A6" w:themeColor="background1" w:themeShade="A6"/>
        </w:rPr>
        <w:t>This could include for example system safety and reliability analysis, possible mission off-nominal events, Fault tree analysis, Failure Mode Effect &amp; Criticality Analysis (FMECA)</w:t>
      </w:r>
      <w:r w:rsidR="00635B6F">
        <w:rPr>
          <w:i/>
          <w:color w:val="A6A6A6" w:themeColor="background1" w:themeShade="A6"/>
        </w:rPr>
        <w:t>, etc.</w:t>
      </w:r>
    </w:p>
    <w:p w14:paraId="74B191BF" w14:textId="77777777" w:rsidR="00ED0692" w:rsidRPr="00A64A1C" w:rsidRDefault="00ED0692" w:rsidP="00ED0692">
      <w:pPr>
        <w:jc w:val="both"/>
      </w:pPr>
    </w:p>
    <w:p w14:paraId="5B3143D2" w14:textId="77777777" w:rsidR="00ED0692" w:rsidRPr="0024658F" w:rsidRDefault="00ED0692" w:rsidP="00ED0692">
      <w:pPr>
        <w:pStyle w:val="Heading1"/>
        <w:numPr>
          <w:ilvl w:val="0"/>
          <w:numId w:val="43"/>
        </w:numPr>
        <w:jc w:val="both"/>
      </w:pPr>
      <w:bookmarkStart w:id="1726" w:name="_Toc12869372"/>
      <w:bookmarkStart w:id="1727" w:name="_Toc12869733"/>
      <w:bookmarkStart w:id="1728" w:name="_Toc12870507"/>
      <w:bookmarkStart w:id="1729" w:name="_Toc12870827"/>
      <w:bookmarkStart w:id="1730" w:name="_Toc12871328"/>
      <w:bookmarkStart w:id="1731" w:name="_Toc12871736"/>
      <w:bookmarkStart w:id="1732" w:name="_Toc12872439"/>
      <w:bookmarkStart w:id="1733" w:name="_Toc12872981"/>
      <w:bookmarkStart w:id="1734" w:name="_Toc12874902"/>
      <w:bookmarkStart w:id="1735" w:name="_Toc12875755"/>
      <w:bookmarkStart w:id="1736" w:name="_Toc12881143"/>
      <w:bookmarkStart w:id="1737" w:name="_Toc12881288"/>
      <w:bookmarkStart w:id="1738" w:name="_Toc12881718"/>
      <w:bookmarkStart w:id="1739" w:name="_Toc12881863"/>
      <w:bookmarkStart w:id="1740" w:name="_Toc12882142"/>
      <w:bookmarkStart w:id="1741" w:name="_Toc12882563"/>
      <w:bookmarkStart w:id="1742" w:name="_Toc12882782"/>
      <w:bookmarkStart w:id="1743" w:name="_Toc12883001"/>
      <w:bookmarkStart w:id="1744" w:name="_Toc12883231"/>
      <w:bookmarkStart w:id="1745" w:name="_Toc12883384"/>
      <w:bookmarkStart w:id="1746" w:name="_Toc12883609"/>
      <w:bookmarkStart w:id="1747" w:name="_Toc12883760"/>
      <w:bookmarkStart w:id="1748" w:name="_Toc12883911"/>
      <w:bookmarkStart w:id="1749" w:name="_Toc12884062"/>
      <w:bookmarkStart w:id="1750" w:name="_Toc12884264"/>
      <w:bookmarkStart w:id="1751" w:name="_Toc12884489"/>
      <w:bookmarkStart w:id="1752" w:name="_Toc12884727"/>
      <w:bookmarkStart w:id="1753" w:name="_Toc12884878"/>
      <w:bookmarkStart w:id="1754" w:name="_Toc12885114"/>
      <w:bookmarkStart w:id="1755" w:name="_Toc12885340"/>
      <w:bookmarkStart w:id="1756" w:name="_Toc12885567"/>
      <w:bookmarkStart w:id="1757" w:name="_Toc12885773"/>
      <w:bookmarkStart w:id="1758" w:name="_Toc12885987"/>
      <w:bookmarkStart w:id="1759" w:name="_Toc12886200"/>
      <w:bookmarkStart w:id="1760" w:name="_Toc13126601"/>
      <w:bookmarkStart w:id="1761" w:name="_Toc13129865"/>
      <w:bookmarkStart w:id="1762" w:name="_Toc13130027"/>
      <w:bookmarkStart w:id="1763" w:name="_Toc13140713"/>
      <w:bookmarkStart w:id="1764" w:name="_Toc13140991"/>
      <w:bookmarkStart w:id="1765" w:name="_Toc13141420"/>
      <w:bookmarkStart w:id="1766" w:name="_Toc13141585"/>
      <w:bookmarkStart w:id="1767" w:name="_Toc13141750"/>
      <w:bookmarkStart w:id="1768" w:name="_Toc13141854"/>
      <w:bookmarkStart w:id="1769" w:name="_Toc13142130"/>
      <w:bookmarkStart w:id="1770" w:name="_Toc13142356"/>
      <w:bookmarkStart w:id="1771" w:name="_Toc13151474"/>
      <w:bookmarkStart w:id="1772" w:name="_Toc13214662"/>
      <w:bookmarkStart w:id="1773" w:name="_Toc13215146"/>
      <w:bookmarkStart w:id="1774" w:name="_Toc13215256"/>
      <w:bookmarkStart w:id="1775" w:name="_Toc13215366"/>
      <w:bookmarkStart w:id="1776" w:name="_Toc13215476"/>
      <w:bookmarkStart w:id="1777" w:name="_Toc13216220"/>
      <w:bookmarkStart w:id="1778" w:name="_Toc13216389"/>
      <w:bookmarkStart w:id="1779" w:name="_Toc13216599"/>
      <w:bookmarkStart w:id="1780" w:name="_Toc13216783"/>
      <w:bookmarkStart w:id="1781" w:name="_Toc13216985"/>
      <w:bookmarkStart w:id="1782" w:name="_Toc13217144"/>
      <w:bookmarkStart w:id="1783" w:name="_Toc13217681"/>
      <w:bookmarkStart w:id="1784" w:name="_Toc13218522"/>
      <w:bookmarkStart w:id="1785" w:name="_Toc13218678"/>
      <w:bookmarkStart w:id="1786" w:name="_Toc13219240"/>
      <w:bookmarkStart w:id="1787" w:name="_Toc12869373"/>
      <w:bookmarkStart w:id="1788" w:name="_Toc12869734"/>
      <w:bookmarkStart w:id="1789" w:name="_Toc12870508"/>
      <w:bookmarkStart w:id="1790" w:name="_Toc12870828"/>
      <w:bookmarkStart w:id="1791" w:name="_Toc12871329"/>
      <w:bookmarkStart w:id="1792" w:name="_Toc12871737"/>
      <w:bookmarkStart w:id="1793" w:name="_Toc12872440"/>
      <w:bookmarkStart w:id="1794" w:name="_Toc12872982"/>
      <w:bookmarkStart w:id="1795" w:name="_Toc12874903"/>
      <w:bookmarkStart w:id="1796" w:name="_Toc12875756"/>
      <w:bookmarkStart w:id="1797" w:name="_Toc12881144"/>
      <w:bookmarkStart w:id="1798" w:name="_Toc12881289"/>
      <w:bookmarkStart w:id="1799" w:name="_Toc12881719"/>
      <w:bookmarkStart w:id="1800" w:name="_Toc12881864"/>
      <w:bookmarkStart w:id="1801" w:name="_Toc12882143"/>
      <w:bookmarkStart w:id="1802" w:name="_Toc12882564"/>
      <w:bookmarkStart w:id="1803" w:name="_Toc12882783"/>
      <w:bookmarkStart w:id="1804" w:name="_Toc12883002"/>
      <w:bookmarkStart w:id="1805" w:name="_Toc12883232"/>
      <w:bookmarkStart w:id="1806" w:name="_Toc12883385"/>
      <w:bookmarkStart w:id="1807" w:name="_Toc12883610"/>
      <w:bookmarkStart w:id="1808" w:name="_Toc12883761"/>
      <w:bookmarkStart w:id="1809" w:name="_Toc12883912"/>
      <w:bookmarkStart w:id="1810" w:name="_Toc12884063"/>
      <w:bookmarkStart w:id="1811" w:name="_Toc12884265"/>
      <w:bookmarkStart w:id="1812" w:name="_Toc12884490"/>
      <w:bookmarkStart w:id="1813" w:name="_Toc12884728"/>
      <w:bookmarkStart w:id="1814" w:name="_Toc12884879"/>
      <w:bookmarkStart w:id="1815" w:name="_Toc12885115"/>
      <w:bookmarkStart w:id="1816" w:name="_Toc12885341"/>
      <w:bookmarkStart w:id="1817" w:name="_Toc12885568"/>
      <w:bookmarkStart w:id="1818" w:name="_Toc12885774"/>
      <w:bookmarkStart w:id="1819" w:name="_Toc12885988"/>
      <w:bookmarkStart w:id="1820" w:name="_Toc12886201"/>
      <w:bookmarkStart w:id="1821" w:name="_Toc13126602"/>
      <w:bookmarkStart w:id="1822" w:name="_Toc13129866"/>
      <w:bookmarkStart w:id="1823" w:name="_Toc13130028"/>
      <w:bookmarkStart w:id="1824" w:name="_Toc13140714"/>
      <w:bookmarkStart w:id="1825" w:name="_Toc13140992"/>
      <w:bookmarkStart w:id="1826" w:name="_Toc13141421"/>
      <w:bookmarkStart w:id="1827" w:name="_Toc13141586"/>
      <w:bookmarkStart w:id="1828" w:name="_Toc13141751"/>
      <w:bookmarkStart w:id="1829" w:name="_Toc13141855"/>
      <w:bookmarkStart w:id="1830" w:name="_Toc13142131"/>
      <w:bookmarkStart w:id="1831" w:name="_Toc13142357"/>
      <w:bookmarkStart w:id="1832" w:name="_Toc13151475"/>
      <w:bookmarkStart w:id="1833" w:name="_Toc13214663"/>
      <w:bookmarkStart w:id="1834" w:name="_Toc13215147"/>
      <w:bookmarkStart w:id="1835" w:name="_Toc13215257"/>
      <w:bookmarkStart w:id="1836" w:name="_Toc13215367"/>
      <w:bookmarkStart w:id="1837" w:name="_Toc13215477"/>
      <w:bookmarkStart w:id="1838" w:name="_Toc13216221"/>
      <w:bookmarkStart w:id="1839" w:name="_Toc13216390"/>
      <w:bookmarkStart w:id="1840" w:name="_Toc13216600"/>
      <w:bookmarkStart w:id="1841" w:name="_Toc13216784"/>
      <w:bookmarkStart w:id="1842" w:name="_Toc13216986"/>
      <w:bookmarkStart w:id="1843" w:name="_Toc13217145"/>
      <w:bookmarkStart w:id="1844" w:name="_Toc13217682"/>
      <w:bookmarkStart w:id="1845" w:name="_Toc13218523"/>
      <w:bookmarkStart w:id="1846" w:name="_Toc13218679"/>
      <w:bookmarkStart w:id="1847" w:name="_Toc13219241"/>
      <w:bookmarkStart w:id="1848" w:name="_Toc12869378"/>
      <w:bookmarkStart w:id="1849" w:name="_Toc12869739"/>
      <w:bookmarkStart w:id="1850" w:name="_Toc12870513"/>
      <w:bookmarkStart w:id="1851" w:name="_Toc12870833"/>
      <w:bookmarkStart w:id="1852" w:name="_Toc12871334"/>
      <w:bookmarkStart w:id="1853" w:name="_Toc12871742"/>
      <w:bookmarkStart w:id="1854" w:name="_Toc12872445"/>
      <w:bookmarkStart w:id="1855" w:name="_Toc12872987"/>
      <w:bookmarkStart w:id="1856" w:name="_Toc12874908"/>
      <w:bookmarkStart w:id="1857" w:name="_Toc12875761"/>
      <w:bookmarkStart w:id="1858" w:name="_Toc12881149"/>
      <w:bookmarkStart w:id="1859" w:name="_Toc12881294"/>
      <w:bookmarkStart w:id="1860" w:name="_Toc12881724"/>
      <w:bookmarkStart w:id="1861" w:name="_Toc12881869"/>
      <w:bookmarkStart w:id="1862" w:name="_Toc12882148"/>
      <w:bookmarkStart w:id="1863" w:name="_Toc12882569"/>
      <w:bookmarkStart w:id="1864" w:name="_Toc12882788"/>
      <w:bookmarkStart w:id="1865" w:name="_Toc12883007"/>
      <w:bookmarkStart w:id="1866" w:name="_Toc12883237"/>
      <w:bookmarkStart w:id="1867" w:name="_Toc12883390"/>
      <w:bookmarkStart w:id="1868" w:name="_Toc12883615"/>
      <w:bookmarkStart w:id="1869" w:name="_Toc12883766"/>
      <w:bookmarkStart w:id="1870" w:name="_Toc12883917"/>
      <w:bookmarkStart w:id="1871" w:name="_Toc12884068"/>
      <w:bookmarkStart w:id="1872" w:name="_Toc12884270"/>
      <w:bookmarkStart w:id="1873" w:name="_Toc12884495"/>
      <w:bookmarkStart w:id="1874" w:name="_Toc12884733"/>
      <w:bookmarkStart w:id="1875" w:name="_Toc12884884"/>
      <w:bookmarkStart w:id="1876" w:name="_Toc12885120"/>
      <w:bookmarkStart w:id="1877" w:name="_Toc12885346"/>
      <w:bookmarkStart w:id="1878" w:name="_Toc12885573"/>
      <w:bookmarkStart w:id="1879" w:name="_Toc12885779"/>
      <w:bookmarkStart w:id="1880" w:name="_Toc12885993"/>
      <w:bookmarkStart w:id="1881" w:name="_Toc12886206"/>
      <w:bookmarkStart w:id="1882" w:name="_Toc13126607"/>
      <w:bookmarkStart w:id="1883" w:name="_Toc13129871"/>
      <w:bookmarkStart w:id="1884" w:name="_Toc13130033"/>
      <w:bookmarkStart w:id="1885" w:name="_Toc13140719"/>
      <w:bookmarkStart w:id="1886" w:name="_Toc13140997"/>
      <w:bookmarkStart w:id="1887" w:name="_Toc13141426"/>
      <w:bookmarkStart w:id="1888" w:name="_Toc13141591"/>
      <w:bookmarkStart w:id="1889" w:name="_Toc13141756"/>
      <w:bookmarkStart w:id="1890" w:name="_Toc13141860"/>
      <w:bookmarkStart w:id="1891" w:name="_Toc13142136"/>
      <w:bookmarkStart w:id="1892" w:name="_Toc13142362"/>
      <w:bookmarkStart w:id="1893" w:name="_Toc13151480"/>
      <w:bookmarkStart w:id="1894" w:name="_Toc13214668"/>
      <w:bookmarkStart w:id="1895" w:name="_Toc13215152"/>
      <w:bookmarkStart w:id="1896" w:name="_Toc13215262"/>
      <w:bookmarkStart w:id="1897" w:name="_Toc13215372"/>
      <w:bookmarkStart w:id="1898" w:name="_Toc13215482"/>
      <w:bookmarkStart w:id="1899" w:name="_Toc13216226"/>
      <w:bookmarkStart w:id="1900" w:name="_Toc13216395"/>
      <w:bookmarkStart w:id="1901" w:name="_Toc13216605"/>
      <w:bookmarkStart w:id="1902" w:name="_Toc13216789"/>
      <w:bookmarkStart w:id="1903" w:name="_Toc13216991"/>
      <w:bookmarkStart w:id="1904" w:name="_Toc13217150"/>
      <w:bookmarkStart w:id="1905" w:name="_Toc13217687"/>
      <w:bookmarkStart w:id="1906" w:name="_Toc13218528"/>
      <w:bookmarkStart w:id="1907" w:name="_Toc13218684"/>
      <w:bookmarkStart w:id="1908" w:name="_Toc13219246"/>
      <w:bookmarkStart w:id="1909" w:name="_Toc12869382"/>
      <w:bookmarkStart w:id="1910" w:name="_Toc12869743"/>
      <w:bookmarkStart w:id="1911" w:name="_Toc12870517"/>
      <w:bookmarkStart w:id="1912" w:name="_Toc12870837"/>
      <w:bookmarkStart w:id="1913" w:name="_Toc12871338"/>
      <w:bookmarkStart w:id="1914" w:name="_Toc12871746"/>
      <w:bookmarkStart w:id="1915" w:name="_Toc12872449"/>
      <w:bookmarkStart w:id="1916" w:name="_Toc12872991"/>
      <w:bookmarkStart w:id="1917" w:name="_Toc12874912"/>
      <w:bookmarkStart w:id="1918" w:name="_Toc12875765"/>
      <w:bookmarkStart w:id="1919" w:name="_Toc12881153"/>
      <w:bookmarkStart w:id="1920" w:name="_Toc12881298"/>
      <w:bookmarkStart w:id="1921" w:name="_Toc12881728"/>
      <w:bookmarkStart w:id="1922" w:name="_Toc12881873"/>
      <w:bookmarkStart w:id="1923" w:name="_Toc12882152"/>
      <w:bookmarkStart w:id="1924" w:name="_Toc12882573"/>
      <w:bookmarkStart w:id="1925" w:name="_Toc12882792"/>
      <w:bookmarkStart w:id="1926" w:name="_Toc12883011"/>
      <w:bookmarkStart w:id="1927" w:name="_Toc12883241"/>
      <w:bookmarkStart w:id="1928" w:name="_Toc12883394"/>
      <w:bookmarkStart w:id="1929" w:name="_Toc12883619"/>
      <w:bookmarkStart w:id="1930" w:name="_Toc12883770"/>
      <w:bookmarkStart w:id="1931" w:name="_Toc12883921"/>
      <w:bookmarkStart w:id="1932" w:name="_Toc12884072"/>
      <w:bookmarkStart w:id="1933" w:name="_Toc12884274"/>
      <w:bookmarkStart w:id="1934" w:name="_Toc12884499"/>
      <w:bookmarkStart w:id="1935" w:name="_Toc12884737"/>
      <w:bookmarkStart w:id="1936" w:name="_Toc12884888"/>
      <w:bookmarkStart w:id="1937" w:name="_Toc12885124"/>
      <w:bookmarkStart w:id="1938" w:name="_Toc12885350"/>
      <w:bookmarkStart w:id="1939" w:name="_Toc12885577"/>
      <w:bookmarkStart w:id="1940" w:name="_Toc12885783"/>
      <w:bookmarkStart w:id="1941" w:name="_Toc12885997"/>
      <w:bookmarkStart w:id="1942" w:name="_Toc12886210"/>
      <w:bookmarkStart w:id="1943" w:name="_Toc13126611"/>
      <w:bookmarkStart w:id="1944" w:name="_Toc13129875"/>
      <w:bookmarkStart w:id="1945" w:name="_Toc13130037"/>
      <w:bookmarkStart w:id="1946" w:name="_Toc13140723"/>
      <w:bookmarkStart w:id="1947" w:name="_Toc13141001"/>
      <w:bookmarkStart w:id="1948" w:name="_Toc13141430"/>
      <w:bookmarkStart w:id="1949" w:name="_Toc13141595"/>
      <w:bookmarkStart w:id="1950" w:name="_Toc13141760"/>
      <w:bookmarkStart w:id="1951" w:name="_Toc13141864"/>
      <w:bookmarkStart w:id="1952" w:name="_Toc13142140"/>
      <w:bookmarkStart w:id="1953" w:name="_Toc13142366"/>
      <w:bookmarkStart w:id="1954" w:name="_Toc13151484"/>
      <w:bookmarkStart w:id="1955" w:name="_Toc13214672"/>
      <w:bookmarkStart w:id="1956" w:name="_Toc13215156"/>
      <w:bookmarkStart w:id="1957" w:name="_Toc13215266"/>
      <w:bookmarkStart w:id="1958" w:name="_Toc13215376"/>
      <w:bookmarkStart w:id="1959" w:name="_Toc13215486"/>
      <w:bookmarkStart w:id="1960" w:name="_Toc13216230"/>
      <w:bookmarkStart w:id="1961" w:name="_Toc13216399"/>
      <w:bookmarkStart w:id="1962" w:name="_Toc13216609"/>
      <w:bookmarkStart w:id="1963" w:name="_Toc13216793"/>
      <w:bookmarkStart w:id="1964" w:name="_Toc13216995"/>
      <w:bookmarkStart w:id="1965" w:name="_Toc13217154"/>
      <w:bookmarkStart w:id="1966" w:name="_Toc13217691"/>
      <w:bookmarkStart w:id="1967" w:name="_Toc13218532"/>
      <w:bookmarkStart w:id="1968" w:name="_Toc13218688"/>
      <w:bookmarkStart w:id="1969" w:name="_Toc13219250"/>
      <w:bookmarkStart w:id="1970" w:name="_Toc12869386"/>
      <w:bookmarkStart w:id="1971" w:name="_Toc12869747"/>
      <w:bookmarkStart w:id="1972" w:name="_Toc12870521"/>
      <w:bookmarkStart w:id="1973" w:name="_Toc12870841"/>
      <w:bookmarkStart w:id="1974" w:name="_Toc12871342"/>
      <w:bookmarkStart w:id="1975" w:name="_Toc12871750"/>
      <w:bookmarkStart w:id="1976" w:name="_Toc12872453"/>
      <w:bookmarkStart w:id="1977" w:name="_Toc12872995"/>
      <w:bookmarkStart w:id="1978" w:name="_Toc12874916"/>
      <w:bookmarkStart w:id="1979" w:name="_Toc12875769"/>
      <w:bookmarkStart w:id="1980" w:name="_Toc12881157"/>
      <w:bookmarkStart w:id="1981" w:name="_Toc12881302"/>
      <w:bookmarkStart w:id="1982" w:name="_Toc12881732"/>
      <w:bookmarkStart w:id="1983" w:name="_Toc12881877"/>
      <w:bookmarkStart w:id="1984" w:name="_Toc12882156"/>
      <w:bookmarkStart w:id="1985" w:name="_Toc12882577"/>
      <w:bookmarkStart w:id="1986" w:name="_Toc12882796"/>
      <w:bookmarkStart w:id="1987" w:name="_Toc12883015"/>
      <w:bookmarkStart w:id="1988" w:name="_Toc12883245"/>
      <w:bookmarkStart w:id="1989" w:name="_Toc12883398"/>
      <w:bookmarkStart w:id="1990" w:name="_Toc12883623"/>
      <w:bookmarkStart w:id="1991" w:name="_Toc12883774"/>
      <w:bookmarkStart w:id="1992" w:name="_Toc12883925"/>
      <w:bookmarkStart w:id="1993" w:name="_Toc12884076"/>
      <w:bookmarkStart w:id="1994" w:name="_Toc12884278"/>
      <w:bookmarkStart w:id="1995" w:name="_Toc12884503"/>
      <w:bookmarkStart w:id="1996" w:name="_Toc12884741"/>
      <w:bookmarkStart w:id="1997" w:name="_Toc12884892"/>
      <w:bookmarkStart w:id="1998" w:name="_Toc12885128"/>
      <w:bookmarkStart w:id="1999" w:name="_Toc12885354"/>
      <w:bookmarkStart w:id="2000" w:name="_Toc12885581"/>
      <w:bookmarkStart w:id="2001" w:name="_Toc12885787"/>
      <w:bookmarkStart w:id="2002" w:name="_Toc12886001"/>
      <w:bookmarkStart w:id="2003" w:name="_Toc12886214"/>
      <w:bookmarkStart w:id="2004" w:name="_Toc13126615"/>
      <w:bookmarkStart w:id="2005" w:name="_Toc13129879"/>
      <w:bookmarkStart w:id="2006" w:name="_Toc13130041"/>
      <w:bookmarkStart w:id="2007" w:name="_Toc13140727"/>
      <w:bookmarkStart w:id="2008" w:name="_Toc13141005"/>
      <w:bookmarkStart w:id="2009" w:name="_Toc13141434"/>
      <w:bookmarkStart w:id="2010" w:name="_Toc13141599"/>
      <w:bookmarkStart w:id="2011" w:name="_Toc13141764"/>
      <w:bookmarkStart w:id="2012" w:name="_Toc13141868"/>
      <w:bookmarkStart w:id="2013" w:name="_Toc13142144"/>
      <w:bookmarkStart w:id="2014" w:name="_Toc13142370"/>
      <w:bookmarkStart w:id="2015" w:name="_Toc13151488"/>
      <w:bookmarkStart w:id="2016" w:name="_Toc13214676"/>
      <w:bookmarkStart w:id="2017" w:name="_Toc13215160"/>
      <w:bookmarkStart w:id="2018" w:name="_Toc13215270"/>
      <w:bookmarkStart w:id="2019" w:name="_Toc13215380"/>
      <w:bookmarkStart w:id="2020" w:name="_Toc13215490"/>
      <w:bookmarkStart w:id="2021" w:name="_Toc13216234"/>
      <w:bookmarkStart w:id="2022" w:name="_Toc13216403"/>
      <w:bookmarkStart w:id="2023" w:name="_Toc13216613"/>
      <w:bookmarkStart w:id="2024" w:name="_Toc13216797"/>
      <w:bookmarkStart w:id="2025" w:name="_Toc13216999"/>
      <w:bookmarkStart w:id="2026" w:name="_Toc13217158"/>
      <w:bookmarkStart w:id="2027" w:name="_Toc13217695"/>
      <w:bookmarkStart w:id="2028" w:name="_Toc13218536"/>
      <w:bookmarkStart w:id="2029" w:name="_Toc13218692"/>
      <w:bookmarkStart w:id="2030" w:name="_Toc13219254"/>
      <w:bookmarkStart w:id="2031" w:name="_Toc12869390"/>
      <w:bookmarkStart w:id="2032" w:name="_Toc12869751"/>
      <w:bookmarkStart w:id="2033" w:name="_Toc12870525"/>
      <w:bookmarkStart w:id="2034" w:name="_Toc12870845"/>
      <w:bookmarkStart w:id="2035" w:name="_Toc12871346"/>
      <w:bookmarkStart w:id="2036" w:name="_Toc12871754"/>
      <w:bookmarkStart w:id="2037" w:name="_Toc12872457"/>
      <w:bookmarkStart w:id="2038" w:name="_Toc12872999"/>
      <w:bookmarkStart w:id="2039" w:name="_Toc12874920"/>
      <w:bookmarkStart w:id="2040" w:name="_Toc12875773"/>
      <w:bookmarkStart w:id="2041" w:name="_Toc12881161"/>
      <w:bookmarkStart w:id="2042" w:name="_Toc12881306"/>
      <w:bookmarkStart w:id="2043" w:name="_Toc12881736"/>
      <w:bookmarkStart w:id="2044" w:name="_Toc12881881"/>
      <w:bookmarkStart w:id="2045" w:name="_Toc12882160"/>
      <w:bookmarkStart w:id="2046" w:name="_Toc12882581"/>
      <w:bookmarkStart w:id="2047" w:name="_Toc12882800"/>
      <w:bookmarkStart w:id="2048" w:name="_Toc12883019"/>
      <w:bookmarkStart w:id="2049" w:name="_Toc12883249"/>
      <w:bookmarkStart w:id="2050" w:name="_Toc12883402"/>
      <w:bookmarkStart w:id="2051" w:name="_Toc12883627"/>
      <w:bookmarkStart w:id="2052" w:name="_Toc12883778"/>
      <w:bookmarkStart w:id="2053" w:name="_Toc12883929"/>
      <w:bookmarkStart w:id="2054" w:name="_Toc12884080"/>
      <w:bookmarkStart w:id="2055" w:name="_Toc12884282"/>
      <w:bookmarkStart w:id="2056" w:name="_Toc12884507"/>
      <w:bookmarkStart w:id="2057" w:name="_Toc12884745"/>
      <w:bookmarkStart w:id="2058" w:name="_Toc12884896"/>
      <w:bookmarkStart w:id="2059" w:name="_Toc12885132"/>
      <w:bookmarkStart w:id="2060" w:name="_Toc12885358"/>
      <w:bookmarkStart w:id="2061" w:name="_Toc12885585"/>
      <w:bookmarkStart w:id="2062" w:name="_Toc12885791"/>
      <w:bookmarkStart w:id="2063" w:name="_Toc12886005"/>
      <w:bookmarkStart w:id="2064" w:name="_Toc12886218"/>
      <w:bookmarkStart w:id="2065" w:name="_Toc13126619"/>
      <w:bookmarkStart w:id="2066" w:name="_Toc13129883"/>
      <w:bookmarkStart w:id="2067" w:name="_Toc13130045"/>
      <w:bookmarkStart w:id="2068" w:name="_Toc13140731"/>
      <w:bookmarkStart w:id="2069" w:name="_Toc13141009"/>
      <w:bookmarkStart w:id="2070" w:name="_Toc13141438"/>
      <w:bookmarkStart w:id="2071" w:name="_Toc13141603"/>
      <w:bookmarkStart w:id="2072" w:name="_Toc13141768"/>
      <w:bookmarkStart w:id="2073" w:name="_Toc13141872"/>
      <w:bookmarkStart w:id="2074" w:name="_Toc13142148"/>
      <w:bookmarkStart w:id="2075" w:name="_Toc13142374"/>
      <w:bookmarkStart w:id="2076" w:name="_Toc13151492"/>
      <w:bookmarkStart w:id="2077" w:name="_Toc13214680"/>
      <w:bookmarkStart w:id="2078" w:name="_Toc13215164"/>
      <w:bookmarkStart w:id="2079" w:name="_Toc13215274"/>
      <w:bookmarkStart w:id="2080" w:name="_Toc13215384"/>
      <w:bookmarkStart w:id="2081" w:name="_Toc13215494"/>
      <w:bookmarkStart w:id="2082" w:name="_Toc13216238"/>
      <w:bookmarkStart w:id="2083" w:name="_Toc13216407"/>
      <w:bookmarkStart w:id="2084" w:name="_Toc13216617"/>
      <w:bookmarkStart w:id="2085" w:name="_Toc13216801"/>
      <w:bookmarkStart w:id="2086" w:name="_Toc13217003"/>
      <w:bookmarkStart w:id="2087" w:name="_Toc13217162"/>
      <w:bookmarkStart w:id="2088" w:name="_Toc13217699"/>
      <w:bookmarkStart w:id="2089" w:name="_Toc13218540"/>
      <w:bookmarkStart w:id="2090" w:name="_Toc13218696"/>
      <w:bookmarkStart w:id="2091" w:name="_Toc13219258"/>
      <w:bookmarkStart w:id="2092" w:name="_Toc12869394"/>
      <w:bookmarkStart w:id="2093" w:name="_Toc12869755"/>
      <w:bookmarkStart w:id="2094" w:name="_Toc12870529"/>
      <w:bookmarkStart w:id="2095" w:name="_Toc12870849"/>
      <w:bookmarkStart w:id="2096" w:name="_Toc12871350"/>
      <w:bookmarkStart w:id="2097" w:name="_Toc12871758"/>
      <w:bookmarkStart w:id="2098" w:name="_Toc12872461"/>
      <w:bookmarkStart w:id="2099" w:name="_Toc12873003"/>
      <w:bookmarkStart w:id="2100" w:name="_Toc12874924"/>
      <w:bookmarkStart w:id="2101" w:name="_Toc12875777"/>
      <w:bookmarkStart w:id="2102" w:name="_Toc12881165"/>
      <w:bookmarkStart w:id="2103" w:name="_Toc12881310"/>
      <w:bookmarkStart w:id="2104" w:name="_Toc12881740"/>
      <w:bookmarkStart w:id="2105" w:name="_Toc12881885"/>
      <w:bookmarkStart w:id="2106" w:name="_Toc12882164"/>
      <w:bookmarkStart w:id="2107" w:name="_Toc12882585"/>
      <w:bookmarkStart w:id="2108" w:name="_Toc12882804"/>
      <w:bookmarkStart w:id="2109" w:name="_Toc12883023"/>
      <w:bookmarkStart w:id="2110" w:name="_Toc12883253"/>
      <w:bookmarkStart w:id="2111" w:name="_Toc12883406"/>
      <w:bookmarkStart w:id="2112" w:name="_Toc12883631"/>
      <w:bookmarkStart w:id="2113" w:name="_Toc12883782"/>
      <w:bookmarkStart w:id="2114" w:name="_Toc12883933"/>
      <w:bookmarkStart w:id="2115" w:name="_Toc12884084"/>
      <w:bookmarkStart w:id="2116" w:name="_Toc12884286"/>
      <w:bookmarkStart w:id="2117" w:name="_Toc12884511"/>
      <w:bookmarkStart w:id="2118" w:name="_Toc12884749"/>
      <w:bookmarkStart w:id="2119" w:name="_Toc12884900"/>
      <w:bookmarkStart w:id="2120" w:name="_Toc12885136"/>
      <w:bookmarkStart w:id="2121" w:name="_Toc12885362"/>
      <w:bookmarkStart w:id="2122" w:name="_Toc12885589"/>
      <w:bookmarkStart w:id="2123" w:name="_Toc12885795"/>
      <w:bookmarkStart w:id="2124" w:name="_Toc12886009"/>
      <w:bookmarkStart w:id="2125" w:name="_Toc12886222"/>
      <w:bookmarkStart w:id="2126" w:name="_Toc13126623"/>
      <w:bookmarkStart w:id="2127" w:name="_Toc13129887"/>
      <w:bookmarkStart w:id="2128" w:name="_Toc13130049"/>
      <w:bookmarkStart w:id="2129" w:name="_Toc13140735"/>
      <w:bookmarkStart w:id="2130" w:name="_Toc13141013"/>
      <w:bookmarkStart w:id="2131" w:name="_Toc13141442"/>
      <w:bookmarkStart w:id="2132" w:name="_Toc13141607"/>
      <w:bookmarkStart w:id="2133" w:name="_Toc13141772"/>
      <w:bookmarkStart w:id="2134" w:name="_Toc13141876"/>
      <w:bookmarkStart w:id="2135" w:name="_Toc13142152"/>
      <w:bookmarkStart w:id="2136" w:name="_Toc13142378"/>
      <w:bookmarkStart w:id="2137" w:name="_Toc13151496"/>
      <w:bookmarkStart w:id="2138" w:name="_Toc13214684"/>
      <w:bookmarkStart w:id="2139" w:name="_Toc13215168"/>
      <w:bookmarkStart w:id="2140" w:name="_Toc13215278"/>
      <w:bookmarkStart w:id="2141" w:name="_Toc13215388"/>
      <w:bookmarkStart w:id="2142" w:name="_Toc13215498"/>
      <w:bookmarkStart w:id="2143" w:name="_Toc13216242"/>
      <w:bookmarkStart w:id="2144" w:name="_Toc13216411"/>
      <w:bookmarkStart w:id="2145" w:name="_Toc13216621"/>
      <w:bookmarkStart w:id="2146" w:name="_Toc13216805"/>
      <w:bookmarkStart w:id="2147" w:name="_Toc13217007"/>
      <w:bookmarkStart w:id="2148" w:name="_Toc13217166"/>
      <w:bookmarkStart w:id="2149" w:name="_Toc13217703"/>
      <w:bookmarkStart w:id="2150" w:name="_Toc13218544"/>
      <w:bookmarkStart w:id="2151" w:name="_Toc13218700"/>
      <w:bookmarkStart w:id="2152" w:name="_Toc13219262"/>
      <w:bookmarkStart w:id="2153" w:name="_Toc12869398"/>
      <w:bookmarkStart w:id="2154" w:name="_Toc12869759"/>
      <w:bookmarkStart w:id="2155" w:name="_Toc12870533"/>
      <w:bookmarkStart w:id="2156" w:name="_Toc12870853"/>
      <w:bookmarkStart w:id="2157" w:name="_Toc12871354"/>
      <w:bookmarkStart w:id="2158" w:name="_Toc12871762"/>
      <w:bookmarkStart w:id="2159" w:name="_Toc12872465"/>
      <w:bookmarkStart w:id="2160" w:name="_Toc12873007"/>
      <w:bookmarkStart w:id="2161" w:name="_Toc12874928"/>
      <w:bookmarkStart w:id="2162" w:name="_Toc12875781"/>
      <w:bookmarkStart w:id="2163" w:name="_Toc12881169"/>
      <w:bookmarkStart w:id="2164" w:name="_Toc12881314"/>
      <w:bookmarkStart w:id="2165" w:name="_Toc12881744"/>
      <w:bookmarkStart w:id="2166" w:name="_Toc12881889"/>
      <w:bookmarkStart w:id="2167" w:name="_Toc12882168"/>
      <w:bookmarkStart w:id="2168" w:name="_Toc12882589"/>
      <w:bookmarkStart w:id="2169" w:name="_Toc12882808"/>
      <w:bookmarkStart w:id="2170" w:name="_Toc12883027"/>
      <w:bookmarkStart w:id="2171" w:name="_Toc12883257"/>
      <w:bookmarkStart w:id="2172" w:name="_Toc12883410"/>
      <w:bookmarkStart w:id="2173" w:name="_Toc12883635"/>
      <w:bookmarkStart w:id="2174" w:name="_Toc12883786"/>
      <w:bookmarkStart w:id="2175" w:name="_Toc12883937"/>
      <w:bookmarkStart w:id="2176" w:name="_Toc12884088"/>
      <w:bookmarkStart w:id="2177" w:name="_Toc12884290"/>
      <w:bookmarkStart w:id="2178" w:name="_Toc12884515"/>
      <w:bookmarkStart w:id="2179" w:name="_Toc12884753"/>
      <w:bookmarkStart w:id="2180" w:name="_Toc12884904"/>
      <w:bookmarkStart w:id="2181" w:name="_Toc12885140"/>
      <w:bookmarkStart w:id="2182" w:name="_Toc12885366"/>
      <w:bookmarkStart w:id="2183" w:name="_Toc12885593"/>
      <w:bookmarkStart w:id="2184" w:name="_Toc12885799"/>
      <w:bookmarkStart w:id="2185" w:name="_Toc12886013"/>
      <w:bookmarkStart w:id="2186" w:name="_Toc12886226"/>
      <w:bookmarkStart w:id="2187" w:name="_Toc13126627"/>
      <w:bookmarkStart w:id="2188" w:name="_Toc13129891"/>
      <w:bookmarkStart w:id="2189" w:name="_Toc13130053"/>
      <w:bookmarkStart w:id="2190" w:name="_Toc13140739"/>
      <w:bookmarkStart w:id="2191" w:name="_Toc13141017"/>
      <w:bookmarkStart w:id="2192" w:name="_Toc13141446"/>
      <w:bookmarkStart w:id="2193" w:name="_Toc13141611"/>
      <w:bookmarkStart w:id="2194" w:name="_Toc13141776"/>
      <w:bookmarkStart w:id="2195" w:name="_Toc13141880"/>
      <w:bookmarkStart w:id="2196" w:name="_Toc13142156"/>
      <w:bookmarkStart w:id="2197" w:name="_Toc13142382"/>
      <w:bookmarkStart w:id="2198" w:name="_Toc13151500"/>
      <w:bookmarkStart w:id="2199" w:name="_Toc13214688"/>
      <w:bookmarkStart w:id="2200" w:name="_Toc13215172"/>
      <w:bookmarkStart w:id="2201" w:name="_Toc13215282"/>
      <w:bookmarkStart w:id="2202" w:name="_Toc13215392"/>
      <w:bookmarkStart w:id="2203" w:name="_Toc13215502"/>
      <w:bookmarkStart w:id="2204" w:name="_Toc13216246"/>
      <w:bookmarkStart w:id="2205" w:name="_Toc13216415"/>
      <w:bookmarkStart w:id="2206" w:name="_Toc13216625"/>
      <w:bookmarkStart w:id="2207" w:name="_Toc13216809"/>
      <w:bookmarkStart w:id="2208" w:name="_Toc13217011"/>
      <w:bookmarkStart w:id="2209" w:name="_Toc13217170"/>
      <w:bookmarkStart w:id="2210" w:name="_Toc13217707"/>
      <w:bookmarkStart w:id="2211" w:name="_Toc13218548"/>
      <w:bookmarkStart w:id="2212" w:name="_Toc13218704"/>
      <w:bookmarkStart w:id="2213" w:name="_Toc13219266"/>
      <w:bookmarkStart w:id="2214" w:name="_Toc12869402"/>
      <w:bookmarkStart w:id="2215" w:name="_Toc12869763"/>
      <w:bookmarkStart w:id="2216" w:name="_Toc12870537"/>
      <w:bookmarkStart w:id="2217" w:name="_Toc12870857"/>
      <w:bookmarkStart w:id="2218" w:name="_Toc12871358"/>
      <w:bookmarkStart w:id="2219" w:name="_Toc12871766"/>
      <w:bookmarkStart w:id="2220" w:name="_Toc12872469"/>
      <w:bookmarkStart w:id="2221" w:name="_Toc12873011"/>
      <w:bookmarkStart w:id="2222" w:name="_Toc12874932"/>
      <w:bookmarkStart w:id="2223" w:name="_Toc12875785"/>
      <w:bookmarkStart w:id="2224" w:name="_Toc12881173"/>
      <w:bookmarkStart w:id="2225" w:name="_Toc12881318"/>
      <w:bookmarkStart w:id="2226" w:name="_Toc12881748"/>
      <w:bookmarkStart w:id="2227" w:name="_Toc12881893"/>
      <w:bookmarkStart w:id="2228" w:name="_Toc12882172"/>
      <w:bookmarkStart w:id="2229" w:name="_Toc12882593"/>
      <w:bookmarkStart w:id="2230" w:name="_Toc12882812"/>
      <w:bookmarkStart w:id="2231" w:name="_Toc12883031"/>
      <w:bookmarkStart w:id="2232" w:name="_Toc12883261"/>
      <w:bookmarkStart w:id="2233" w:name="_Toc12883414"/>
      <w:bookmarkStart w:id="2234" w:name="_Toc12883639"/>
      <w:bookmarkStart w:id="2235" w:name="_Toc12883790"/>
      <w:bookmarkStart w:id="2236" w:name="_Toc12883941"/>
      <w:bookmarkStart w:id="2237" w:name="_Toc12884092"/>
      <w:bookmarkStart w:id="2238" w:name="_Toc12884294"/>
      <w:bookmarkStart w:id="2239" w:name="_Toc12884519"/>
      <w:bookmarkStart w:id="2240" w:name="_Toc12884757"/>
      <w:bookmarkStart w:id="2241" w:name="_Toc12884908"/>
      <w:bookmarkStart w:id="2242" w:name="_Toc12885144"/>
      <w:bookmarkStart w:id="2243" w:name="_Toc12885370"/>
      <w:bookmarkStart w:id="2244" w:name="_Toc12885597"/>
      <w:bookmarkStart w:id="2245" w:name="_Toc12885803"/>
      <w:bookmarkStart w:id="2246" w:name="_Toc12886017"/>
      <w:bookmarkStart w:id="2247" w:name="_Toc12886230"/>
      <w:bookmarkStart w:id="2248" w:name="_Toc13126631"/>
      <w:bookmarkStart w:id="2249" w:name="_Toc13129895"/>
      <w:bookmarkStart w:id="2250" w:name="_Toc13130057"/>
      <w:bookmarkStart w:id="2251" w:name="_Toc13140743"/>
      <w:bookmarkStart w:id="2252" w:name="_Toc13141021"/>
      <w:bookmarkStart w:id="2253" w:name="_Toc13141450"/>
      <w:bookmarkStart w:id="2254" w:name="_Toc13141615"/>
      <w:bookmarkStart w:id="2255" w:name="_Toc13141780"/>
      <w:bookmarkStart w:id="2256" w:name="_Toc13141884"/>
      <w:bookmarkStart w:id="2257" w:name="_Toc13142160"/>
      <w:bookmarkStart w:id="2258" w:name="_Toc13142386"/>
      <w:bookmarkStart w:id="2259" w:name="_Toc13151504"/>
      <w:bookmarkStart w:id="2260" w:name="_Toc13214692"/>
      <w:bookmarkStart w:id="2261" w:name="_Toc13215176"/>
      <w:bookmarkStart w:id="2262" w:name="_Toc13215286"/>
      <w:bookmarkStart w:id="2263" w:name="_Toc13215396"/>
      <w:bookmarkStart w:id="2264" w:name="_Toc13215506"/>
      <w:bookmarkStart w:id="2265" w:name="_Toc13216250"/>
      <w:bookmarkStart w:id="2266" w:name="_Toc13216419"/>
      <w:bookmarkStart w:id="2267" w:name="_Toc13216629"/>
      <w:bookmarkStart w:id="2268" w:name="_Toc13216813"/>
      <w:bookmarkStart w:id="2269" w:name="_Toc13217015"/>
      <w:bookmarkStart w:id="2270" w:name="_Toc13217174"/>
      <w:bookmarkStart w:id="2271" w:name="_Toc13217711"/>
      <w:bookmarkStart w:id="2272" w:name="_Toc13218552"/>
      <w:bookmarkStart w:id="2273" w:name="_Toc13218708"/>
      <w:bookmarkStart w:id="2274" w:name="_Toc13219270"/>
      <w:bookmarkStart w:id="2275" w:name="_Toc12869406"/>
      <w:bookmarkStart w:id="2276" w:name="_Toc12869767"/>
      <w:bookmarkStart w:id="2277" w:name="_Toc12870541"/>
      <w:bookmarkStart w:id="2278" w:name="_Toc12870861"/>
      <w:bookmarkStart w:id="2279" w:name="_Toc12871362"/>
      <w:bookmarkStart w:id="2280" w:name="_Toc12871770"/>
      <w:bookmarkStart w:id="2281" w:name="_Toc12872473"/>
      <w:bookmarkStart w:id="2282" w:name="_Toc12873015"/>
      <w:bookmarkStart w:id="2283" w:name="_Toc12874936"/>
      <w:bookmarkStart w:id="2284" w:name="_Toc12875789"/>
      <w:bookmarkStart w:id="2285" w:name="_Toc12881177"/>
      <w:bookmarkStart w:id="2286" w:name="_Toc12881322"/>
      <w:bookmarkStart w:id="2287" w:name="_Toc12881752"/>
      <w:bookmarkStart w:id="2288" w:name="_Toc12881897"/>
      <w:bookmarkStart w:id="2289" w:name="_Toc12882176"/>
      <w:bookmarkStart w:id="2290" w:name="_Toc12882597"/>
      <w:bookmarkStart w:id="2291" w:name="_Toc12882816"/>
      <w:bookmarkStart w:id="2292" w:name="_Toc12883035"/>
      <w:bookmarkStart w:id="2293" w:name="_Toc12883265"/>
      <w:bookmarkStart w:id="2294" w:name="_Toc12883418"/>
      <w:bookmarkStart w:id="2295" w:name="_Toc12883643"/>
      <w:bookmarkStart w:id="2296" w:name="_Toc12883794"/>
      <w:bookmarkStart w:id="2297" w:name="_Toc12883945"/>
      <w:bookmarkStart w:id="2298" w:name="_Toc12884096"/>
      <w:bookmarkStart w:id="2299" w:name="_Toc12884298"/>
      <w:bookmarkStart w:id="2300" w:name="_Toc12884523"/>
      <w:bookmarkStart w:id="2301" w:name="_Toc12884761"/>
      <w:bookmarkStart w:id="2302" w:name="_Toc12884912"/>
      <w:bookmarkStart w:id="2303" w:name="_Toc12885148"/>
      <w:bookmarkStart w:id="2304" w:name="_Toc12885374"/>
      <w:bookmarkStart w:id="2305" w:name="_Toc12885601"/>
      <w:bookmarkStart w:id="2306" w:name="_Toc12885807"/>
      <w:bookmarkStart w:id="2307" w:name="_Toc12886021"/>
      <w:bookmarkStart w:id="2308" w:name="_Toc12886234"/>
      <w:bookmarkStart w:id="2309" w:name="_Toc13126635"/>
      <w:bookmarkStart w:id="2310" w:name="_Toc13129899"/>
      <w:bookmarkStart w:id="2311" w:name="_Toc13130061"/>
      <w:bookmarkStart w:id="2312" w:name="_Toc13139904"/>
      <w:bookmarkStart w:id="2313" w:name="_Toc13140018"/>
      <w:bookmarkStart w:id="2314" w:name="_Toc13140747"/>
      <w:bookmarkStart w:id="2315" w:name="_Toc13140859"/>
      <w:bookmarkStart w:id="2316" w:name="_Toc13141025"/>
      <w:bookmarkStart w:id="2317" w:name="_Toc13141454"/>
      <w:bookmarkStart w:id="2318" w:name="_Toc13141619"/>
      <w:bookmarkStart w:id="2319" w:name="_Toc13141784"/>
      <w:bookmarkStart w:id="2320" w:name="_Toc13141888"/>
      <w:bookmarkStart w:id="2321" w:name="_Toc13142000"/>
      <w:bookmarkStart w:id="2322" w:name="_Toc13142164"/>
      <w:bookmarkStart w:id="2323" w:name="_Toc13142390"/>
      <w:bookmarkStart w:id="2324" w:name="_Toc13151508"/>
      <w:bookmarkStart w:id="2325" w:name="_Toc13211170"/>
      <w:bookmarkStart w:id="2326" w:name="_Toc13213579"/>
      <w:bookmarkStart w:id="2327" w:name="_Toc13214696"/>
      <w:bookmarkStart w:id="2328" w:name="_Toc13215180"/>
      <w:bookmarkStart w:id="2329" w:name="_Toc13215290"/>
      <w:bookmarkStart w:id="2330" w:name="_Toc13215400"/>
      <w:bookmarkStart w:id="2331" w:name="_Toc13215510"/>
      <w:bookmarkStart w:id="2332" w:name="_Toc13215574"/>
      <w:bookmarkStart w:id="2333" w:name="_Toc13216254"/>
      <w:bookmarkStart w:id="2334" w:name="_Toc13216423"/>
      <w:bookmarkStart w:id="2335" w:name="_Toc13216633"/>
      <w:bookmarkStart w:id="2336" w:name="_Toc13216817"/>
      <w:bookmarkStart w:id="2337" w:name="_Toc13217019"/>
      <w:bookmarkStart w:id="2338" w:name="_Toc13217178"/>
      <w:bookmarkStart w:id="2339" w:name="_Toc13217715"/>
      <w:bookmarkStart w:id="2340" w:name="_Toc13218556"/>
      <w:bookmarkStart w:id="2341" w:name="_Toc13218712"/>
      <w:bookmarkStart w:id="2342" w:name="_Toc13219274"/>
      <w:bookmarkStart w:id="2343" w:name="_Toc468795876"/>
      <w:bookmarkStart w:id="2344" w:name="_Toc469652215"/>
      <w:bookmarkStart w:id="2345" w:name="_Toc471299681"/>
      <w:bookmarkStart w:id="2346" w:name="_Toc12021675"/>
      <w:bookmarkStart w:id="2347" w:name="_Toc12886301"/>
      <w:bookmarkStart w:id="2348" w:name="_Toc12980193"/>
      <w:bookmarkStart w:id="2349" w:name="_Toc13217020"/>
      <w:bookmarkStart w:id="2350" w:name="_Toc13218557"/>
      <w:bookmarkStart w:id="2351" w:name="_Toc13234281"/>
      <w:bookmarkStart w:id="2352" w:name="_Toc13484389"/>
      <w:bookmarkStart w:id="2353" w:name="_Toc13501547"/>
      <w:bookmarkStart w:id="2354" w:name="_Toc13647697"/>
      <w:bookmarkStart w:id="2355" w:name="_Toc14092197"/>
      <w:bookmarkStart w:id="2356" w:name="_Toc14093819"/>
      <w:bookmarkStart w:id="2357" w:name="_Toc14269161"/>
      <w:bookmarkStart w:id="2358" w:name="_Toc14349081"/>
      <w:bookmarkStart w:id="2359" w:name="_Toc14351558"/>
      <w:bookmarkStart w:id="2360" w:name="_Toc14353533"/>
      <w:bookmarkStart w:id="2361" w:name="_Toc14354809"/>
      <w:bookmarkStart w:id="2362" w:name="_Toc14355143"/>
      <w:bookmarkStart w:id="2363" w:name="_Toc468795872"/>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r>
        <w:br w:type="column"/>
      </w:r>
      <w:bookmarkStart w:id="2364" w:name="_Toc14688509"/>
      <w:bookmarkStart w:id="2365" w:name="_Toc14689986"/>
      <w:r w:rsidRPr="00AF5C7D">
        <w:lastRenderedPageBreak/>
        <w:t>Assembly, Integration and V</w:t>
      </w:r>
      <w:bookmarkEnd w:id="2343"/>
      <w:bookmarkEnd w:id="2344"/>
      <w:bookmarkEnd w:id="2345"/>
      <w:bookmarkEnd w:id="2346"/>
      <w:r w:rsidRPr="00AF5C7D">
        <w:t>erification</w:t>
      </w:r>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4"/>
      <w:bookmarkEnd w:id="2365"/>
    </w:p>
    <w:p w14:paraId="0C03BDD0" w14:textId="77777777" w:rsidR="00ED0692" w:rsidRPr="00273624" w:rsidRDefault="00ED0692" w:rsidP="00ED0692">
      <w:pPr>
        <w:pStyle w:val="Heading2"/>
        <w:numPr>
          <w:ilvl w:val="1"/>
          <w:numId w:val="43"/>
        </w:numPr>
        <w:jc w:val="both"/>
      </w:pPr>
      <w:bookmarkStart w:id="2366" w:name="_Toc12869408"/>
      <w:bookmarkStart w:id="2367" w:name="_Toc12869769"/>
      <w:bookmarkStart w:id="2368" w:name="_Toc12870543"/>
      <w:bookmarkStart w:id="2369" w:name="_Toc12870863"/>
      <w:bookmarkStart w:id="2370" w:name="_Toc12871364"/>
      <w:bookmarkStart w:id="2371" w:name="_Toc12871772"/>
      <w:bookmarkStart w:id="2372" w:name="_Toc12872475"/>
      <w:bookmarkStart w:id="2373" w:name="_Toc12873017"/>
      <w:bookmarkStart w:id="2374" w:name="_Toc12874938"/>
      <w:bookmarkStart w:id="2375" w:name="_Toc12875791"/>
      <w:bookmarkStart w:id="2376" w:name="_Toc12881179"/>
      <w:bookmarkStart w:id="2377" w:name="_Toc12881324"/>
      <w:bookmarkStart w:id="2378" w:name="_Toc12881754"/>
      <w:bookmarkStart w:id="2379" w:name="_Toc12881899"/>
      <w:bookmarkStart w:id="2380" w:name="_Toc12882178"/>
      <w:bookmarkStart w:id="2381" w:name="_Toc12882599"/>
      <w:bookmarkStart w:id="2382" w:name="_Toc12882818"/>
      <w:bookmarkStart w:id="2383" w:name="_Toc12883037"/>
      <w:bookmarkStart w:id="2384" w:name="_Toc12883267"/>
      <w:bookmarkStart w:id="2385" w:name="_Toc12883420"/>
      <w:bookmarkStart w:id="2386" w:name="_Toc12883645"/>
      <w:bookmarkStart w:id="2387" w:name="_Toc12883796"/>
      <w:bookmarkStart w:id="2388" w:name="_Toc12883947"/>
      <w:bookmarkStart w:id="2389" w:name="_Toc12884098"/>
      <w:bookmarkStart w:id="2390" w:name="_Toc12884300"/>
      <w:bookmarkStart w:id="2391" w:name="_Toc12884525"/>
      <w:bookmarkStart w:id="2392" w:name="_Toc12884763"/>
      <w:bookmarkStart w:id="2393" w:name="_Toc12884914"/>
      <w:bookmarkStart w:id="2394" w:name="_Toc12885150"/>
      <w:bookmarkStart w:id="2395" w:name="_Toc12885376"/>
      <w:bookmarkStart w:id="2396" w:name="_Toc12885603"/>
      <w:bookmarkStart w:id="2397" w:name="_Toc12885809"/>
      <w:bookmarkStart w:id="2398" w:name="_Toc12886023"/>
      <w:bookmarkStart w:id="2399" w:name="_Toc12886236"/>
      <w:bookmarkStart w:id="2400" w:name="_Toc13126637"/>
      <w:bookmarkStart w:id="2401" w:name="_Toc13129901"/>
      <w:bookmarkStart w:id="2402" w:name="_Toc13130063"/>
      <w:bookmarkStart w:id="2403" w:name="_Toc13140749"/>
      <w:bookmarkStart w:id="2404" w:name="_Toc13141027"/>
      <w:bookmarkStart w:id="2405" w:name="_Toc13141456"/>
      <w:bookmarkStart w:id="2406" w:name="_Toc13141621"/>
      <w:bookmarkStart w:id="2407" w:name="_Toc13141786"/>
      <w:bookmarkStart w:id="2408" w:name="_Toc13141890"/>
      <w:bookmarkStart w:id="2409" w:name="_Toc13142002"/>
      <w:bookmarkStart w:id="2410" w:name="_Toc13142166"/>
      <w:bookmarkStart w:id="2411" w:name="_Toc13142392"/>
      <w:bookmarkStart w:id="2412" w:name="_Toc13216256"/>
      <w:bookmarkStart w:id="2413" w:name="_Toc13216425"/>
      <w:bookmarkStart w:id="2414" w:name="_Toc13216635"/>
      <w:bookmarkStart w:id="2415" w:name="_Toc13216819"/>
      <w:bookmarkStart w:id="2416" w:name="_Toc13217021"/>
      <w:bookmarkStart w:id="2417" w:name="_Toc13217180"/>
      <w:bookmarkStart w:id="2418" w:name="_Toc13217717"/>
      <w:bookmarkStart w:id="2419" w:name="_Toc13218558"/>
      <w:bookmarkStart w:id="2420" w:name="_Toc13218714"/>
      <w:bookmarkStart w:id="2421" w:name="_Toc13219276"/>
      <w:bookmarkStart w:id="2422" w:name="_Toc12869409"/>
      <w:bookmarkStart w:id="2423" w:name="_Toc12869770"/>
      <w:bookmarkStart w:id="2424" w:name="_Toc12870544"/>
      <w:bookmarkStart w:id="2425" w:name="_Toc12870864"/>
      <w:bookmarkStart w:id="2426" w:name="_Toc12871365"/>
      <w:bookmarkStart w:id="2427" w:name="_Toc12871773"/>
      <w:bookmarkStart w:id="2428" w:name="_Toc12872476"/>
      <w:bookmarkStart w:id="2429" w:name="_Toc12873018"/>
      <w:bookmarkStart w:id="2430" w:name="_Toc12874939"/>
      <w:bookmarkStart w:id="2431" w:name="_Toc12875792"/>
      <w:bookmarkStart w:id="2432" w:name="_Toc12881180"/>
      <w:bookmarkStart w:id="2433" w:name="_Toc12881325"/>
      <w:bookmarkStart w:id="2434" w:name="_Toc12881755"/>
      <w:bookmarkStart w:id="2435" w:name="_Toc12881900"/>
      <w:bookmarkStart w:id="2436" w:name="_Toc12882179"/>
      <w:bookmarkStart w:id="2437" w:name="_Toc12882600"/>
      <w:bookmarkStart w:id="2438" w:name="_Toc12882819"/>
      <w:bookmarkStart w:id="2439" w:name="_Toc12883038"/>
      <w:bookmarkStart w:id="2440" w:name="_Toc12883268"/>
      <w:bookmarkStart w:id="2441" w:name="_Toc12883421"/>
      <w:bookmarkStart w:id="2442" w:name="_Toc12883646"/>
      <w:bookmarkStart w:id="2443" w:name="_Toc12883797"/>
      <w:bookmarkStart w:id="2444" w:name="_Toc12883948"/>
      <w:bookmarkStart w:id="2445" w:name="_Toc12884099"/>
      <w:bookmarkStart w:id="2446" w:name="_Toc12884301"/>
      <w:bookmarkStart w:id="2447" w:name="_Toc12884526"/>
      <w:bookmarkStart w:id="2448" w:name="_Toc12884764"/>
      <w:bookmarkStart w:id="2449" w:name="_Toc12884915"/>
      <w:bookmarkStart w:id="2450" w:name="_Toc12885151"/>
      <w:bookmarkStart w:id="2451" w:name="_Toc12885377"/>
      <w:bookmarkStart w:id="2452" w:name="_Toc12885604"/>
      <w:bookmarkStart w:id="2453" w:name="_Toc12885810"/>
      <w:bookmarkStart w:id="2454" w:name="_Toc12886024"/>
      <w:bookmarkStart w:id="2455" w:name="_Toc12886237"/>
      <w:bookmarkStart w:id="2456" w:name="_Toc13126638"/>
      <w:bookmarkStart w:id="2457" w:name="_Toc13129902"/>
      <w:bookmarkStart w:id="2458" w:name="_Toc13130064"/>
      <w:bookmarkStart w:id="2459" w:name="_Toc13139907"/>
      <w:bookmarkStart w:id="2460" w:name="_Toc13140021"/>
      <w:bookmarkStart w:id="2461" w:name="_Toc13140750"/>
      <w:bookmarkStart w:id="2462" w:name="_Toc13140862"/>
      <w:bookmarkStart w:id="2463" w:name="_Toc13141028"/>
      <w:bookmarkStart w:id="2464" w:name="_Toc13141457"/>
      <w:bookmarkStart w:id="2465" w:name="_Toc13141622"/>
      <w:bookmarkStart w:id="2466" w:name="_Toc13141787"/>
      <w:bookmarkStart w:id="2467" w:name="_Toc13141891"/>
      <w:bookmarkStart w:id="2468" w:name="_Toc13142003"/>
      <w:bookmarkStart w:id="2469" w:name="_Toc13142167"/>
      <w:bookmarkStart w:id="2470" w:name="_Toc13142393"/>
      <w:bookmarkStart w:id="2471" w:name="_Toc13216257"/>
      <w:bookmarkStart w:id="2472" w:name="_Toc13216426"/>
      <w:bookmarkStart w:id="2473" w:name="_Toc13216636"/>
      <w:bookmarkStart w:id="2474" w:name="_Toc13216820"/>
      <w:bookmarkStart w:id="2475" w:name="_Toc13217022"/>
      <w:bookmarkStart w:id="2476" w:name="_Toc13217181"/>
      <w:bookmarkStart w:id="2477" w:name="_Toc13217718"/>
      <w:bookmarkStart w:id="2478" w:name="_Toc13218559"/>
      <w:bookmarkStart w:id="2479" w:name="_Toc13218715"/>
      <w:bookmarkStart w:id="2480" w:name="_Toc13219277"/>
      <w:bookmarkStart w:id="2481" w:name="_Toc468795873"/>
      <w:bookmarkStart w:id="2482" w:name="_Toc469652223"/>
      <w:bookmarkStart w:id="2483" w:name="_Toc471299687"/>
      <w:bookmarkStart w:id="2484" w:name="_Toc12021676"/>
      <w:bookmarkStart w:id="2485" w:name="_Toc12886302"/>
      <w:bookmarkStart w:id="2486" w:name="_Toc12980194"/>
      <w:bookmarkStart w:id="2487" w:name="_Toc13217023"/>
      <w:bookmarkStart w:id="2488" w:name="_Toc13218560"/>
      <w:bookmarkStart w:id="2489" w:name="_Toc13234282"/>
      <w:bookmarkStart w:id="2490" w:name="_Toc13484390"/>
      <w:bookmarkStart w:id="2491" w:name="_Toc13501548"/>
      <w:bookmarkStart w:id="2492" w:name="_Toc13647698"/>
      <w:bookmarkStart w:id="2493" w:name="_Toc14092198"/>
      <w:bookmarkStart w:id="2494" w:name="_Toc14093820"/>
      <w:bookmarkStart w:id="2495" w:name="_Toc14269162"/>
      <w:bookmarkStart w:id="2496" w:name="_Toc14349082"/>
      <w:bookmarkStart w:id="2497" w:name="_Toc14351559"/>
      <w:bookmarkStart w:id="2498" w:name="_Toc14353534"/>
      <w:bookmarkStart w:id="2499" w:name="_Toc14354810"/>
      <w:bookmarkStart w:id="2500" w:name="_Toc14355144"/>
      <w:bookmarkStart w:id="2501" w:name="_Toc14688510"/>
      <w:bookmarkStart w:id="2502" w:name="_Toc14689987"/>
      <w:bookmarkStart w:id="2503" w:name="_Toc468795877"/>
      <w:bookmarkStart w:id="2504" w:name="_Toc469652216"/>
      <w:bookmarkStart w:id="2505" w:name="_Toc471299682"/>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r w:rsidRPr="00273624">
        <w:t>Model Philosophy</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069584F8" w14:textId="77777777" w:rsidR="00ED0692" w:rsidRDefault="00ED0692" w:rsidP="00ED0692">
      <w:pPr>
        <w:pStyle w:val="HelpText"/>
        <w:jc w:val="both"/>
      </w:pPr>
      <w:r w:rsidRPr="005531BF">
        <w:t xml:space="preserve">Give a description </w:t>
      </w:r>
      <w:r>
        <w:t>of</w:t>
      </w:r>
      <w:r w:rsidRPr="00273624">
        <w:t xml:space="preserve"> the selected model philosophy and </w:t>
      </w:r>
      <w:r>
        <w:t xml:space="preserve">describe </w:t>
      </w:r>
      <w:r w:rsidRPr="00273624">
        <w:t>which models will be used (Development Model, Engineering Model, Qualification Model, Flight Model, Protoflight Model</w:t>
      </w:r>
      <w:r>
        <w:t>, any</w:t>
      </w:r>
      <w:r w:rsidRPr="00273624" w:rsidDel="00EB77F7">
        <w:t xml:space="preserve"> </w:t>
      </w:r>
      <w:r w:rsidRPr="00273624">
        <w:t>other model of the satellite or of some of its subassemblies).</w:t>
      </w:r>
    </w:p>
    <w:p w14:paraId="311ADE9C" w14:textId="77777777" w:rsidR="00ED0692" w:rsidRDefault="00ED0692" w:rsidP="00ED0692">
      <w:pPr>
        <w:jc w:val="both"/>
      </w:pPr>
    </w:p>
    <w:p w14:paraId="6EDAC935" w14:textId="626C2833" w:rsidR="00ED0692" w:rsidRDefault="00ED0692" w:rsidP="00ED0692">
      <w:pPr>
        <w:jc w:val="both"/>
        <w:rPr>
          <w:i/>
          <w:color w:val="A6A6A6" w:themeColor="background1" w:themeShade="A6"/>
        </w:rPr>
      </w:pPr>
      <w:r w:rsidRPr="005531BF">
        <w:rPr>
          <w:i/>
          <w:color w:val="A6A6A6" w:themeColor="background1" w:themeShade="A6"/>
        </w:rPr>
        <w:t xml:space="preserve">Give a description </w:t>
      </w:r>
      <w:r w:rsidRPr="008B1EF9">
        <w:rPr>
          <w:i/>
          <w:color w:val="A6A6A6" w:themeColor="background1" w:themeShade="A6"/>
        </w:rPr>
        <w:t xml:space="preserve">of </w:t>
      </w:r>
      <w:r>
        <w:rPr>
          <w:i/>
          <w:color w:val="A6A6A6" w:themeColor="background1" w:themeShade="A6"/>
        </w:rPr>
        <w:t xml:space="preserve">the </w:t>
      </w:r>
      <w:r w:rsidRPr="000E14C5">
        <w:rPr>
          <w:i/>
          <w:color w:val="A6A6A6" w:themeColor="background1" w:themeShade="A6"/>
        </w:rPr>
        <w:t>main differences between the models</w:t>
      </w:r>
      <w:r>
        <w:rPr>
          <w:i/>
          <w:color w:val="A6A6A6" w:themeColor="background1" w:themeShade="A6"/>
        </w:rPr>
        <w:t xml:space="preserve"> and what tests are planned to be performed on which model</w:t>
      </w:r>
      <w:r w:rsidRPr="000E14C5">
        <w:rPr>
          <w:i/>
          <w:color w:val="A6A6A6" w:themeColor="background1" w:themeShade="A6"/>
        </w:rPr>
        <w:t>.</w:t>
      </w:r>
      <w:r w:rsidDel="008442AB">
        <w:rPr>
          <w:i/>
          <w:color w:val="A6A6A6" w:themeColor="background1" w:themeShade="A6"/>
        </w:rPr>
        <w:t xml:space="preserve"> </w:t>
      </w:r>
    </w:p>
    <w:p w14:paraId="5A65DB7B" w14:textId="77777777" w:rsidR="00ED0692" w:rsidRDefault="00ED0692" w:rsidP="00ED0692">
      <w:pPr>
        <w:jc w:val="both"/>
      </w:pPr>
    </w:p>
    <w:p w14:paraId="10A1E6D0" w14:textId="77777777" w:rsidR="00ED0692" w:rsidRDefault="00ED0692" w:rsidP="00ED0692">
      <w:pPr>
        <w:pStyle w:val="HelpText"/>
        <w:pBdr>
          <w:top w:val="single" w:sz="4" w:space="1" w:color="auto"/>
          <w:left w:val="single" w:sz="4" w:space="4" w:color="auto"/>
          <w:bottom w:val="single" w:sz="4" w:space="1" w:color="auto"/>
          <w:right w:val="single" w:sz="4" w:space="4" w:color="auto"/>
        </w:pBdr>
        <w:jc w:val="both"/>
      </w:pPr>
      <w:r>
        <w:rPr>
          <w:b/>
        </w:rPr>
        <w:t>Additional Information</w:t>
      </w:r>
      <w:r w:rsidRPr="008442AB">
        <w:t xml:space="preserve"> </w:t>
      </w:r>
    </w:p>
    <w:p w14:paraId="2E2066F8" w14:textId="77777777" w:rsidR="00ED0692" w:rsidRDefault="00ED0692" w:rsidP="00ED0692">
      <w:pPr>
        <w:pStyle w:val="HelpText"/>
        <w:pBdr>
          <w:top w:val="single" w:sz="4" w:space="1" w:color="auto"/>
          <w:left w:val="single" w:sz="4" w:space="4" w:color="auto"/>
          <w:bottom w:val="single" w:sz="4" w:space="1" w:color="auto"/>
          <w:right w:val="single" w:sz="4" w:space="4" w:color="auto"/>
        </w:pBdr>
        <w:jc w:val="both"/>
      </w:pPr>
    </w:p>
    <w:p w14:paraId="2C1B14C8" w14:textId="32E6299F" w:rsidR="00ED0692" w:rsidRPr="00EC0125" w:rsidRDefault="00ED0692" w:rsidP="00ED0692">
      <w:pPr>
        <w:pStyle w:val="HelpText"/>
        <w:pBdr>
          <w:top w:val="single" w:sz="4" w:space="1" w:color="auto"/>
          <w:left w:val="single" w:sz="4" w:space="4" w:color="auto"/>
          <w:bottom w:val="single" w:sz="4" w:space="1" w:color="auto"/>
          <w:right w:val="single" w:sz="4" w:space="4" w:color="auto"/>
        </w:pBdr>
        <w:jc w:val="both"/>
      </w:pPr>
      <w:r w:rsidRPr="00EC0125">
        <w:t>A flowchart could be provided that indicates, how each subsystem evolves through its model philosophy, from subsystem-level to system-level. As an example, this diagram could show how the payload would start as a development model, then become a protoflight model that is finally integrated in the system-level protoflight model.</w:t>
      </w:r>
    </w:p>
    <w:p w14:paraId="25F90A95" w14:textId="77777777" w:rsidR="00ED0692" w:rsidRPr="00EC0125" w:rsidRDefault="00ED0692" w:rsidP="00ED0692"/>
    <w:p w14:paraId="5E17CC5F" w14:textId="77777777" w:rsidR="00ED0692" w:rsidRPr="00273624" w:rsidRDefault="00ED0692" w:rsidP="00ED0692">
      <w:pPr>
        <w:pStyle w:val="Heading2"/>
        <w:numPr>
          <w:ilvl w:val="1"/>
          <w:numId w:val="43"/>
        </w:numPr>
        <w:jc w:val="both"/>
      </w:pPr>
      <w:bookmarkStart w:id="2506" w:name="_Toc14354069"/>
      <w:bookmarkStart w:id="2507" w:name="_Toc14354176"/>
      <w:bookmarkStart w:id="2508" w:name="_Toc14354139"/>
      <w:bookmarkStart w:id="2509" w:name="_Toc14354363"/>
      <w:bookmarkStart w:id="2510" w:name="_Toc14354419"/>
      <w:bookmarkStart w:id="2511" w:name="_Toc14354406"/>
      <w:bookmarkStart w:id="2512" w:name="_Toc14354587"/>
      <w:bookmarkStart w:id="2513" w:name="_Toc14354643"/>
      <w:bookmarkStart w:id="2514" w:name="_Toc14354591"/>
      <w:bookmarkStart w:id="2515" w:name="_Toc14354755"/>
      <w:bookmarkStart w:id="2516" w:name="_Toc14354811"/>
      <w:bookmarkStart w:id="2517" w:name="_Toc14354070"/>
      <w:bookmarkStart w:id="2518" w:name="_Toc14354177"/>
      <w:bookmarkStart w:id="2519" w:name="_Toc14354140"/>
      <w:bookmarkStart w:id="2520" w:name="_Toc14354364"/>
      <w:bookmarkStart w:id="2521" w:name="_Toc14354420"/>
      <w:bookmarkStart w:id="2522" w:name="_Toc14354407"/>
      <w:bookmarkStart w:id="2523" w:name="_Toc14354588"/>
      <w:bookmarkStart w:id="2524" w:name="_Toc14354644"/>
      <w:bookmarkStart w:id="2525" w:name="_Toc14354592"/>
      <w:bookmarkStart w:id="2526" w:name="_Toc14354756"/>
      <w:bookmarkStart w:id="2527" w:name="_Toc14354812"/>
      <w:bookmarkStart w:id="2528" w:name="_Toc14354071"/>
      <w:bookmarkStart w:id="2529" w:name="_Toc14354178"/>
      <w:bookmarkStart w:id="2530" w:name="_Toc14354141"/>
      <w:bookmarkStart w:id="2531" w:name="_Toc14354365"/>
      <w:bookmarkStart w:id="2532" w:name="_Toc14354421"/>
      <w:bookmarkStart w:id="2533" w:name="_Toc14354477"/>
      <w:bookmarkStart w:id="2534" w:name="_Toc14354408"/>
      <w:bookmarkStart w:id="2535" w:name="_Toc14354589"/>
      <w:bookmarkStart w:id="2536" w:name="_Toc14354645"/>
      <w:bookmarkStart w:id="2537" w:name="_Toc14354593"/>
      <w:bookmarkStart w:id="2538" w:name="_Toc14354757"/>
      <w:bookmarkStart w:id="2539" w:name="_Toc14354813"/>
      <w:bookmarkStart w:id="2540" w:name="_Toc14354072"/>
      <w:bookmarkStart w:id="2541" w:name="_Toc14354179"/>
      <w:bookmarkStart w:id="2542" w:name="_Toc14354142"/>
      <w:bookmarkStart w:id="2543" w:name="_Toc14354366"/>
      <w:bookmarkStart w:id="2544" w:name="_Toc14354422"/>
      <w:bookmarkStart w:id="2545" w:name="_Toc14354409"/>
      <w:bookmarkStart w:id="2546" w:name="_Toc14354590"/>
      <w:bookmarkStart w:id="2547" w:name="_Toc14354646"/>
      <w:bookmarkStart w:id="2548" w:name="_Toc14354594"/>
      <w:bookmarkStart w:id="2549" w:name="_Toc14354758"/>
      <w:bookmarkStart w:id="2550" w:name="_Toc14354814"/>
      <w:bookmarkStart w:id="2551" w:name="_Toc14351616"/>
      <w:bookmarkStart w:id="2552" w:name="_Toc14351984"/>
      <w:bookmarkStart w:id="2553" w:name="_Toc13217024"/>
      <w:bookmarkStart w:id="2554" w:name="_Toc13218561"/>
      <w:bookmarkStart w:id="2555" w:name="_Toc13234283"/>
      <w:bookmarkStart w:id="2556" w:name="_Toc13484391"/>
      <w:bookmarkStart w:id="2557" w:name="_Toc13501549"/>
      <w:bookmarkStart w:id="2558" w:name="_Toc13647699"/>
      <w:bookmarkStart w:id="2559" w:name="_Toc14092199"/>
      <w:bookmarkStart w:id="2560" w:name="_Toc14093821"/>
      <w:bookmarkStart w:id="2561" w:name="_Toc14269163"/>
      <w:bookmarkStart w:id="2562" w:name="_Toc14349083"/>
      <w:bookmarkStart w:id="2563" w:name="_Toc14351560"/>
      <w:bookmarkStart w:id="2564" w:name="_Toc14353535"/>
      <w:bookmarkStart w:id="2565" w:name="_Toc14354815"/>
      <w:bookmarkStart w:id="2566" w:name="_Toc14355145"/>
      <w:bookmarkStart w:id="2567" w:name="_Toc14688511"/>
      <w:bookmarkStart w:id="2568" w:name="_Toc14689988"/>
      <w:bookmarkStart w:id="2569" w:name="_Toc12886303"/>
      <w:bookmarkStart w:id="2570" w:name="_Toc12980195"/>
      <w:bookmarkStart w:id="2571" w:name="_Toc12021677"/>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r w:rsidRPr="00273624">
        <w:t>AI</w:t>
      </w:r>
      <w:r>
        <w:t>V</w:t>
      </w:r>
      <w:r w:rsidRPr="00273624">
        <w:t xml:space="preserve"> Activities</w:t>
      </w:r>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520834F9" w14:textId="117E41D2" w:rsidR="00ED0692" w:rsidRDefault="00ED0692" w:rsidP="00ED0692">
      <w:pPr>
        <w:pStyle w:val="HelpText"/>
        <w:jc w:val="both"/>
      </w:pPr>
      <w:r w:rsidRPr="005531BF">
        <w:t xml:space="preserve">Give a description </w:t>
      </w:r>
      <w:r>
        <w:t>of</w:t>
      </w:r>
      <w:r w:rsidRPr="00273624">
        <w:t xml:space="preserve"> the </w:t>
      </w:r>
      <w:r>
        <w:t xml:space="preserve">planned </w:t>
      </w:r>
      <w:r w:rsidRPr="00273624">
        <w:t xml:space="preserve">main activities in the assembly, integration and </w:t>
      </w:r>
      <w:r>
        <w:t>verification</w:t>
      </w:r>
      <w:r w:rsidRPr="00273624">
        <w:t xml:space="preserve"> process of the </w:t>
      </w:r>
      <w:r w:rsidR="003014AE">
        <w:t>different models used</w:t>
      </w:r>
      <w:r w:rsidR="007A70A0">
        <w:t>.</w:t>
      </w:r>
    </w:p>
    <w:p w14:paraId="1FE513D8" w14:textId="77777777" w:rsidR="00ED0692" w:rsidRDefault="00ED0692" w:rsidP="00ED0692">
      <w:pPr>
        <w:pStyle w:val="HelpText"/>
        <w:jc w:val="both"/>
      </w:pPr>
    </w:p>
    <w:p w14:paraId="323701B6" w14:textId="77777777" w:rsidR="00ED0692" w:rsidRPr="00651678" w:rsidRDefault="00ED0692" w:rsidP="00ED0692">
      <w:pPr>
        <w:pStyle w:val="HelpText"/>
        <w:pBdr>
          <w:top w:val="single" w:sz="4" w:space="1" w:color="auto"/>
          <w:left w:val="single" w:sz="4" w:space="4" w:color="auto"/>
          <w:bottom w:val="single" w:sz="4" w:space="1" w:color="auto"/>
          <w:right w:val="single" w:sz="4" w:space="4" w:color="auto"/>
        </w:pBdr>
        <w:jc w:val="both"/>
        <w:rPr>
          <w:b/>
        </w:rPr>
      </w:pPr>
      <w:r>
        <w:rPr>
          <w:b/>
        </w:rPr>
        <w:t>Additional Information</w:t>
      </w:r>
    </w:p>
    <w:p w14:paraId="03497E75" w14:textId="77777777" w:rsidR="00ED0692" w:rsidRDefault="00ED0692" w:rsidP="00ED0692">
      <w:pPr>
        <w:pStyle w:val="HelpText"/>
        <w:pBdr>
          <w:top w:val="single" w:sz="4" w:space="1" w:color="auto"/>
          <w:left w:val="single" w:sz="4" w:space="4" w:color="auto"/>
          <w:bottom w:val="single" w:sz="4" w:space="1" w:color="auto"/>
          <w:right w:val="single" w:sz="4" w:space="4" w:color="auto"/>
        </w:pBdr>
        <w:jc w:val="both"/>
      </w:pPr>
    </w:p>
    <w:p w14:paraId="35851217" w14:textId="77777777" w:rsidR="00ED0692" w:rsidRDefault="00ED0692" w:rsidP="00ED0692">
      <w:pPr>
        <w:pStyle w:val="HelpText"/>
        <w:pBdr>
          <w:top w:val="single" w:sz="4" w:space="1" w:color="auto"/>
          <w:left w:val="single" w:sz="4" w:space="4" w:color="auto"/>
          <w:bottom w:val="single" w:sz="4" w:space="1" w:color="auto"/>
          <w:right w:val="single" w:sz="4" w:space="4" w:color="auto"/>
        </w:pBdr>
        <w:jc w:val="both"/>
      </w:pPr>
      <w:r>
        <w:t xml:space="preserve">In case assembly, integration and </w:t>
      </w:r>
      <w:r w:rsidRPr="00273624">
        <w:t>test activities have been performed on subsystem level and on integrated system level</w:t>
      </w:r>
      <w:r>
        <w:t>, more details should be provided f</w:t>
      </w:r>
      <w:r w:rsidRPr="00273624">
        <w:t>or each test activity includ</w:t>
      </w:r>
      <w:r>
        <w:t>ing</w:t>
      </w:r>
      <w:r w:rsidRPr="00273624">
        <w:t xml:space="preserve"> when the test has been performed, its objective, duration and the results.</w:t>
      </w:r>
      <w:r w:rsidRPr="00682442">
        <w:t xml:space="preserve"> </w:t>
      </w:r>
    </w:p>
    <w:p w14:paraId="4D13D00D" w14:textId="77777777" w:rsidR="00ED0692" w:rsidRDefault="00ED0692" w:rsidP="00ED0692">
      <w:pPr>
        <w:pStyle w:val="HelpText"/>
        <w:pBdr>
          <w:top w:val="single" w:sz="4" w:space="1" w:color="auto"/>
          <w:left w:val="single" w:sz="4" w:space="4" w:color="auto"/>
          <w:bottom w:val="single" w:sz="4" w:space="1" w:color="auto"/>
          <w:right w:val="single" w:sz="4" w:space="4" w:color="auto"/>
        </w:pBdr>
        <w:jc w:val="both"/>
      </w:pPr>
      <w:r>
        <w:t>List of procedures and</w:t>
      </w:r>
      <w:r w:rsidRPr="00682442">
        <w:t xml:space="preserve"> </w:t>
      </w:r>
      <w:r>
        <w:t xml:space="preserve">obtained </w:t>
      </w:r>
      <w:r w:rsidRPr="00682442">
        <w:t xml:space="preserve">results </w:t>
      </w:r>
      <w:r>
        <w:t xml:space="preserve">can be added in the dedicated appendices </w:t>
      </w:r>
      <w:r w:rsidRPr="00682442">
        <w:t>.</w:t>
      </w:r>
    </w:p>
    <w:p w14:paraId="385B1D9D" w14:textId="77777777" w:rsidR="00630FD8" w:rsidRPr="00DB7F7C" w:rsidRDefault="00630FD8" w:rsidP="00630FD8">
      <w:pPr>
        <w:pStyle w:val="Heading2"/>
        <w:numPr>
          <w:ilvl w:val="1"/>
          <w:numId w:val="43"/>
        </w:numPr>
        <w:jc w:val="both"/>
      </w:pPr>
      <w:bookmarkStart w:id="2572" w:name="_Toc469652207"/>
      <w:bookmarkStart w:id="2573" w:name="_Toc471299674"/>
      <w:bookmarkStart w:id="2574" w:name="_Toc12886298"/>
      <w:bookmarkStart w:id="2575" w:name="_Toc12980190"/>
      <w:bookmarkStart w:id="2576" w:name="_Toc13216981"/>
      <w:bookmarkStart w:id="2577" w:name="_Toc13218518"/>
      <w:bookmarkStart w:id="2578" w:name="_Toc13234279"/>
      <w:bookmarkStart w:id="2579" w:name="_Toc13484385"/>
      <w:bookmarkStart w:id="2580" w:name="_Toc14092195"/>
      <w:bookmarkStart w:id="2581" w:name="_Toc14093817"/>
      <w:bookmarkStart w:id="2582" w:name="_Toc14269159"/>
      <w:bookmarkStart w:id="2583" w:name="_Toc14349079"/>
      <w:bookmarkStart w:id="2584" w:name="_Toc14351556"/>
      <w:bookmarkStart w:id="2585" w:name="_Toc14353531"/>
      <w:bookmarkStart w:id="2586" w:name="_Toc14354807"/>
      <w:bookmarkStart w:id="2587" w:name="_Toc14355141"/>
      <w:bookmarkStart w:id="2588" w:name="_Toc14688512"/>
      <w:bookmarkStart w:id="2589" w:name="_Toc14689989"/>
      <w:bookmarkStart w:id="2590" w:name="_Toc12021668"/>
      <w:bookmarkStart w:id="2591" w:name="_Toc13647695"/>
      <w:bookmarkStart w:id="2592" w:name="_Toc13501545"/>
      <w:r w:rsidRPr="00DB7F7C">
        <w:t>Processes applied</w:t>
      </w:r>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r w:rsidRPr="00DB7F7C">
        <w:t xml:space="preserve"> </w:t>
      </w:r>
      <w:bookmarkEnd w:id="2590"/>
      <w:bookmarkEnd w:id="2591"/>
    </w:p>
    <w:bookmarkEnd w:id="2592"/>
    <w:p w14:paraId="1A8BE947" w14:textId="04A96EB3" w:rsidR="00630FD8" w:rsidRDefault="00630FD8" w:rsidP="00630FD8">
      <w:pPr>
        <w:pStyle w:val="HelpText"/>
        <w:jc w:val="both"/>
      </w:pPr>
      <w:r w:rsidRPr="005531BF">
        <w:t xml:space="preserve">Give a description </w:t>
      </w:r>
      <w:r>
        <w:t>of</w:t>
      </w:r>
      <w:r w:rsidRPr="00DB7F7C">
        <w:t xml:space="preserve"> the treatments the CubeSat or some of its parts will undergo/ underwent (e.g. surface treatments, conformal coating, whether thermal bake-out is planned/ has been performed</w:t>
      </w:r>
      <w:r w:rsidR="007A70A0">
        <w:t>,</w:t>
      </w:r>
      <w:r w:rsidRPr="00DB7F7C">
        <w:t xml:space="preserve"> </w:t>
      </w:r>
      <w:r>
        <w:t>etc.</w:t>
      </w:r>
      <w:r w:rsidRPr="00DB7F7C">
        <w:t xml:space="preserve">).  </w:t>
      </w:r>
    </w:p>
    <w:p w14:paraId="294C1A3F" w14:textId="77777777" w:rsidR="00E33E88" w:rsidRDefault="00E33E88" w:rsidP="00ED0692"/>
    <w:p w14:paraId="0C216F72" w14:textId="205CF5BD" w:rsidR="00ED0692" w:rsidRDefault="00ED0692" w:rsidP="00ED0692">
      <w:r>
        <w:br w:type="page"/>
      </w:r>
    </w:p>
    <w:p w14:paraId="79BD3164" w14:textId="77777777" w:rsidR="00ED0692" w:rsidRPr="00DB7F7C" w:rsidRDefault="00ED0692" w:rsidP="00ED0692">
      <w:pPr>
        <w:pStyle w:val="Heading2"/>
        <w:numPr>
          <w:ilvl w:val="1"/>
          <w:numId w:val="43"/>
        </w:numPr>
        <w:jc w:val="both"/>
      </w:pPr>
      <w:bookmarkStart w:id="2593" w:name="_Toc14083378"/>
      <w:bookmarkStart w:id="2594" w:name="_Toc14084157"/>
      <w:bookmarkStart w:id="2595" w:name="_Toc14090720"/>
      <w:bookmarkStart w:id="2596" w:name="_Toc14092099"/>
      <w:bookmarkStart w:id="2597" w:name="_Toc14092253"/>
      <w:bookmarkStart w:id="2598" w:name="_Toc14092601"/>
      <w:bookmarkStart w:id="2599" w:name="_Toc14092931"/>
      <w:bookmarkStart w:id="2600" w:name="_Toc14105012"/>
      <w:bookmarkStart w:id="2601" w:name="_Toc14105524"/>
      <w:bookmarkStart w:id="2602" w:name="_Toc14269893"/>
      <w:bookmarkStart w:id="2603" w:name="_Toc14275370"/>
      <w:bookmarkStart w:id="2604" w:name="_Toc14275527"/>
      <w:bookmarkStart w:id="2605" w:name="_Toc14338713"/>
      <w:bookmarkStart w:id="2606" w:name="_Toc14338795"/>
      <w:bookmarkStart w:id="2607" w:name="_Toc14338849"/>
      <w:bookmarkStart w:id="2608" w:name="_Toc14338945"/>
      <w:bookmarkStart w:id="2609" w:name="_Toc14338999"/>
      <w:bookmarkStart w:id="2610" w:name="_Toc14339193"/>
      <w:bookmarkStart w:id="2611" w:name="_Toc14339247"/>
      <w:bookmarkStart w:id="2612" w:name="_Toc14339301"/>
      <w:bookmarkStart w:id="2613" w:name="_Toc14339626"/>
      <w:bookmarkStart w:id="2614" w:name="_Toc14339751"/>
      <w:bookmarkStart w:id="2615" w:name="_Toc14339806"/>
      <w:bookmarkStart w:id="2616" w:name="_Toc14339860"/>
      <w:bookmarkStart w:id="2617" w:name="_Toc14339964"/>
      <w:bookmarkStart w:id="2618" w:name="_Toc14340097"/>
      <w:bookmarkStart w:id="2619" w:name="_Toc14340266"/>
      <w:bookmarkStart w:id="2620" w:name="_Toc14340320"/>
      <w:bookmarkStart w:id="2621" w:name="_Toc14340379"/>
      <w:bookmarkStart w:id="2622" w:name="_Toc14340522"/>
      <w:bookmarkStart w:id="2623" w:name="_Toc14340599"/>
      <w:bookmarkStart w:id="2624" w:name="_Toc14340710"/>
      <w:bookmarkStart w:id="2625" w:name="_Toc14340775"/>
      <w:bookmarkStart w:id="2626" w:name="_Toc14347147"/>
      <w:bookmarkStart w:id="2627" w:name="_Toc14340840"/>
      <w:bookmarkStart w:id="2628" w:name="_Toc14349084"/>
      <w:bookmarkStart w:id="2629" w:name="_Toc14349149"/>
      <w:bookmarkStart w:id="2630" w:name="_Toc14349260"/>
      <w:bookmarkStart w:id="2631" w:name="_Toc14349358"/>
      <w:bookmarkStart w:id="2632" w:name="_Toc14349476"/>
      <w:bookmarkStart w:id="2633" w:name="_Toc13479757"/>
      <w:bookmarkStart w:id="2634" w:name="_Toc13484394"/>
      <w:bookmarkStart w:id="2635" w:name="_Toc13479759"/>
      <w:bookmarkStart w:id="2636" w:name="_Toc13484396"/>
      <w:bookmarkStart w:id="2637" w:name="_Toc13217026"/>
      <w:bookmarkStart w:id="2638" w:name="_Toc13218563"/>
      <w:bookmarkStart w:id="2639" w:name="_Toc13234284"/>
      <w:bookmarkStart w:id="2640" w:name="_Toc13484397"/>
      <w:bookmarkStart w:id="2641" w:name="_Toc13501550"/>
      <w:bookmarkStart w:id="2642" w:name="_Toc13647700"/>
      <w:bookmarkStart w:id="2643" w:name="_Toc14092200"/>
      <w:bookmarkStart w:id="2644" w:name="_Toc14093822"/>
      <w:bookmarkStart w:id="2645" w:name="_Toc14269164"/>
      <w:bookmarkStart w:id="2646" w:name="_Toc14349085"/>
      <w:bookmarkStart w:id="2647" w:name="_Toc14351561"/>
      <w:bookmarkStart w:id="2648" w:name="_Toc14353536"/>
      <w:bookmarkStart w:id="2649" w:name="_Toc14354816"/>
      <w:bookmarkStart w:id="2650" w:name="_Toc14355146"/>
      <w:bookmarkStart w:id="2651" w:name="_Toc14688513"/>
      <w:bookmarkStart w:id="2652" w:name="_Toc14689990"/>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r>
        <w:lastRenderedPageBreak/>
        <w:t xml:space="preserve">Development Status </w:t>
      </w:r>
      <w:bookmarkEnd w:id="2569"/>
      <w:bookmarkEnd w:id="2570"/>
      <w:bookmarkEnd w:id="2637"/>
      <w:bookmarkEnd w:id="2638"/>
      <w:bookmarkEnd w:id="2639"/>
      <w:bookmarkEnd w:id="2640"/>
      <w:bookmarkEnd w:id="2641"/>
      <w:bookmarkEnd w:id="2642"/>
      <w:bookmarkEnd w:id="2643"/>
      <w:bookmarkEnd w:id="2644"/>
      <w:r>
        <w:t>Overview</w:t>
      </w:r>
      <w:bookmarkEnd w:id="2645"/>
      <w:bookmarkEnd w:id="2646"/>
      <w:bookmarkEnd w:id="2647"/>
      <w:bookmarkEnd w:id="2648"/>
      <w:bookmarkEnd w:id="2649"/>
      <w:bookmarkEnd w:id="2650"/>
      <w:bookmarkEnd w:id="2651"/>
      <w:bookmarkEnd w:id="2652"/>
    </w:p>
    <w:p w14:paraId="6A1CC662" w14:textId="77D01B7A" w:rsidR="00ED0692" w:rsidRDefault="00ED0692" w:rsidP="00ED0692">
      <w:pPr>
        <w:pStyle w:val="HelpText"/>
        <w:jc w:val="both"/>
      </w:pPr>
      <w:r>
        <w:t>Summary</w:t>
      </w:r>
      <w:r w:rsidRPr="00DB7F7C">
        <w:t xml:space="preserve"> of the</w:t>
      </w:r>
      <w:r>
        <w:t xml:space="preserve"> current status of subsystems, payload</w:t>
      </w:r>
      <w:r w:rsidR="00424FB0">
        <w:t>(s)</w:t>
      </w:r>
      <w:r>
        <w:t xml:space="preserve"> and ground segment</w:t>
      </w:r>
      <w:r w:rsidRPr="00DB7F7C">
        <w:t xml:space="preserve">, according to the example given in the table </w:t>
      </w:r>
      <w:r>
        <w:t>below</w:t>
      </w:r>
      <w:r w:rsidRPr="00DB7F7C">
        <w:t xml:space="preserve">. </w:t>
      </w:r>
      <w:r>
        <w:t>For each subsystem/ element include the development status (procurement/ manufacturing/ integration status) and, where applicable, the subsystem level tests that have been performed and specifying which tests.</w:t>
      </w:r>
    </w:p>
    <w:p w14:paraId="6CF37D95" w14:textId="77777777" w:rsidR="00ED0692" w:rsidRDefault="00ED0692" w:rsidP="00ED0692"/>
    <w:tbl>
      <w:tblPr>
        <w:tblStyle w:val="TableGrid"/>
        <w:tblW w:w="4910" w:type="pct"/>
        <w:tblInd w:w="5" w:type="dxa"/>
        <w:tblLayout w:type="fixed"/>
        <w:tblLook w:val="04A0" w:firstRow="1" w:lastRow="0" w:firstColumn="1" w:lastColumn="0" w:noHBand="0" w:noVBand="1"/>
      </w:tblPr>
      <w:tblGrid>
        <w:gridCol w:w="1552"/>
        <w:gridCol w:w="1700"/>
        <w:gridCol w:w="1700"/>
        <w:gridCol w:w="4531"/>
      </w:tblGrid>
      <w:tr w:rsidR="00ED0692" w:rsidRPr="00086C73" w14:paraId="1707F306" w14:textId="77777777" w:rsidTr="00BA5189">
        <w:trPr>
          <w:trHeight w:val="272"/>
          <w:tblHeader/>
        </w:trPr>
        <w:tc>
          <w:tcPr>
            <w:tcW w:w="818" w:type="pct"/>
            <w:shd w:val="clear" w:color="auto" w:fill="D9D9D9" w:themeFill="background1" w:themeFillShade="D9"/>
            <w:vAlign w:val="center"/>
          </w:tcPr>
          <w:p w14:paraId="5425B11E" w14:textId="77777777" w:rsidR="00ED0692" w:rsidRPr="009C2911" w:rsidRDefault="00ED0692" w:rsidP="00BA5189">
            <w:pPr>
              <w:jc w:val="both"/>
              <w:rPr>
                <w:b/>
                <w:sz w:val="20"/>
              </w:rPr>
            </w:pPr>
            <w:r>
              <w:rPr>
                <w:b/>
                <w:sz w:val="20"/>
              </w:rPr>
              <w:t>Subsystem/ element</w:t>
            </w:r>
          </w:p>
        </w:tc>
        <w:tc>
          <w:tcPr>
            <w:tcW w:w="896" w:type="pct"/>
            <w:shd w:val="clear" w:color="auto" w:fill="D9D9D9" w:themeFill="background1" w:themeFillShade="D9"/>
            <w:vAlign w:val="center"/>
          </w:tcPr>
          <w:p w14:paraId="4508ACA2" w14:textId="77777777" w:rsidR="00ED0692" w:rsidRPr="009C2911" w:rsidRDefault="00ED0692" w:rsidP="00BA5189">
            <w:pPr>
              <w:jc w:val="both"/>
              <w:rPr>
                <w:b/>
                <w:sz w:val="20"/>
              </w:rPr>
            </w:pPr>
            <w:r w:rsidRPr="009C2911">
              <w:rPr>
                <w:b/>
                <w:sz w:val="20"/>
              </w:rPr>
              <w:t>Manufacturer</w:t>
            </w:r>
            <w:r>
              <w:rPr>
                <w:b/>
                <w:sz w:val="20"/>
              </w:rPr>
              <w:t xml:space="preserve"> (in-house/COTS)</w:t>
            </w:r>
          </w:p>
        </w:tc>
        <w:tc>
          <w:tcPr>
            <w:tcW w:w="896" w:type="pct"/>
            <w:shd w:val="clear" w:color="auto" w:fill="D9D9D9" w:themeFill="background1" w:themeFillShade="D9"/>
          </w:tcPr>
          <w:p w14:paraId="78D3896E" w14:textId="77777777" w:rsidR="00ED0692" w:rsidRDefault="00ED0692" w:rsidP="00BA5189">
            <w:pPr>
              <w:jc w:val="both"/>
              <w:rPr>
                <w:b/>
                <w:sz w:val="20"/>
              </w:rPr>
            </w:pPr>
            <w:r>
              <w:rPr>
                <w:b/>
                <w:sz w:val="20"/>
              </w:rPr>
              <w:t>Current available  model (if any)</w:t>
            </w:r>
          </w:p>
        </w:tc>
        <w:tc>
          <w:tcPr>
            <w:tcW w:w="2389" w:type="pct"/>
            <w:shd w:val="clear" w:color="auto" w:fill="D9D9D9" w:themeFill="background1" w:themeFillShade="D9"/>
          </w:tcPr>
          <w:p w14:paraId="664C4535" w14:textId="77777777" w:rsidR="00ED0692" w:rsidRPr="009C2911" w:rsidRDefault="00ED0692" w:rsidP="00BA5189">
            <w:pPr>
              <w:jc w:val="both"/>
              <w:rPr>
                <w:b/>
                <w:sz w:val="20"/>
              </w:rPr>
            </w:pPr>
            <w:r>
              <w:rPr>
                <w:b/>
                <w:sz w:val="20"/>
              </w:rPr>
              <w:t xml:space="preserve">Status </w:t>
            </w:r>
          </w:p>
        </w:tc>
      </w:tr>
      <w:tr w:rsidR="00ED0692" w:rsidRPr="00DB7F7C" w14:paraId="17131DA8" w14:textId="77777777" w:rsidTr="00BA5189">
        <w:trPr>
          <w:trHeight w:val="285"/>
        </w:trPr>
        <w:tc>
          <w:tcPr>
            <w:tcW w:w="818" w:type="pct"/>
            <w:vMerge w:val="restart"/>
          </w:tcPr>
          <w:p w14:paraId="2702EED2" w14:textId="77777777" w:rsidR="00ED0692" w:rsidRDefault="00ED0692" w:rsidP="00BA5189">
            <w:pPr>
              <w:pStyle w:val="HelpText"/>
            </w:pPr>
            <w:r>
              <w:t>Payload 1</w:t>
            </w:r>
          </w:p>
          <w:p w14:paraId="3690A643" w14:textId="77777777" w:rsidR="00ED0692" w:rsidRDefault="00ED0692" w:rsidP="00BA5189">
            <w:pPr>
              <w:pStyle w:val="HelpText"/>
            </w:pPr>
          </w:p>
        </w:tc>
        <w:tc>
          <w:tcPr>
            <w:tcW w:w="896" w:type="pct"/>
            <w:vMerge w:val="restart"/>
          </w:tcPr>
          <w:p w14:paraId="6647261D" w14:textId="77777777" w:rsidR="00ED0692" w:rsidRDefault="00ED0692" w:rsidP="00BA5189">
            <w:pPr>
              <w:pStyle w:val="HelpText"/>
            </w:pPr>
            <w:r>
              <w:t>In-house</w:t>
            </w:r>
          </w:p>
        </w:tc>
        <w:tc>
          <w:tcPr>
            <w:tcW w:w="896" w:type="pct"/>
          </w:tcPr>
          <w:p w14:paraId="528E1534" w14:textId="77777777" w:rsidR="00ED0692" w:rsidRDefault="00ED0692" w:rsidP="00BA5189">
            <w:pPr>
              <w:pStyle w:val="HelpText"/>
            </w:pPr>
            <w:r>
              <w:t>EM</w:t>
            </w:r>
          </w:p>
        </w:tc>
        <w:tc>
          <w:tcPr>
            <w:tcW w:w="2389" w:type="pct"/>
          </w:tcPr>
          <w:p w14:paraId="2FD05098" w14:textId="77777777" w:rsidR="00ED0692" w:rsidRDefault="00ED0692" w:rsidP="00BA5189">
            <w:pPr>
              <w:rPr>
                <w:i/>
                <w:color w:val="A6A6A6" w:themeColor="background1" w:themeShade="A6"/>
              </w:rPr>
            </w:pPr>
            <w:r>
              <w:rPr>
                <w:i/>
                <w:color w:val="A6A6A6" w:themeColor="background1" w:themeShade="A6"/>
              </w:rPr>
              <w:t>- Manufactured and assembled.</w:t>
            </w:r>
          </w:p>
          <w:p w14:paraId="65B0B5DA" w14:textId="77777777" w:rsidR="00ED0692" w:rsidRDefault="00ED0692" w:rsidP="00BA5189">
            <w:pPr>
              <w:rPr>
                <w:i/>
                <w:color w:val="A6A6A6" w:themeColor="background1" w:themeShade="A6"/>
              </w:rPr>
            </w:pPr>
            <w:r>
              <w:rPr>
                <w:i/>
                <w:color w:val="A6A6A6" w:themeColor="background1" w:themeShade="A6"/>
              </w:rPr>
              <w:t>- Performance test performed.</w:t>
            </w:r>
          </w:p>
          <w:p w14:paraId="473D55D8" w14:textId="77777777" w:rsidR="00ED0692" w:rsidRDefault="00ED0692" w:rsidP="00BA5189">
            <w:r>
              <w:rPr>
                <w:i/>
                <w:color w:val="A6A6A6" w:themeColor="background1" w:themeShade="A6"/>
              </w:rPr>
              <w:t xml:space="preserve">- Vibration test ongoing. </w:t>
            </w:r>
          </w:p>
        </w:tc>
      </w:tr>
      <w:tr w:rsidR="00ED0692" w:rsidRPr="00DB7F7C" w14:paraId="6A834F74" w14:textId="77777777" w:rsidTr="00BA5189">
        <w:trPr>
          <w:trHeight w:val="292"/>
        </w:trPr>
        <w:tc>
          <w:tcPr>
            <w:tcW w:w="818" w:type="pct"/>
            <w:vMerge/>
          </w:tcPr>
          <w:p w14:paraId="536575DF" w14:textId="77777777" w:rsidR="00ED0692" w:rsidRDefault="00ED0692" w:rsidP="00BA5189">
            <w:pPr>
              <w:pStyle w:val="HelpText"/>
            </w:pPr>
          </w:p>
        </w:tc>
        <w:tc>
          <w:tcPr>
            <w:tcW w:w="896" w:type="pct"/>
            <w:vMerge/>
          </w:tcPr>
          <w:p w14:paraId="7667BC8E" w14:textId="77777777" w:rsidR="00ED0692" w:rsidRDefault="00ED0692" w:rsidP="00BA5189">
            <w:pPr>
              <w:pStyle w:val="HelpText"/>
            </w:pPr>
          </w:p>
        </w:tc>
        <w:tc>
          <w:tcPr>
            <w:tcW w:w="896" w:type="pct"/>
          </w:tcPr>
          <w:p w14:paraId="04B99DE8" w14:textId="77777777" w:rsidR="00ED0692" w:rsidRDefault="00ED0692" w:rsidP="00BA5189">
            <w:pPr>
              <w:pStyle w:val="HelpText"/>
            </w:pPr>
            <w:r>
              <w:t>FM</w:t>
            </w:r>
          </w:p>
        </w:tc>
        <w:tc>
          <w:tcPr>
            <w:tcW w:w="2389" w:type="pct"/>
          </w:tcPr>
          <w:p w14:paraId="5FEB8CBE" w14:textId="77777777" w:rsidR="00ED0692" w:rsidRDefault="00ED0692" w:rsidP="00BA5189">
            <w:pPr>
              <w:pStyle w:val="HelpText"/>
            </w:pPr>
            <w:r>
              <w:t>- To be manufactured</w:t>
            </w:r>
          </w:p>
        </w:tc>
      </w:tr>
      <w:tr w:rsidR="00ED0692" w:rsidRPr="00DB7F7C" w14:paraId="3012F8C7" w14:textId="77777777" w:rsidTr="00BA5189">
        <w:trPr>
          <w:trHeight w:val="578"/>
        </w:trPr>
        <w:tc>
          <w:tcPr>
            <w:tcW w:w="818" w:type="pct"/>
            <w:vMerge w:val="restart"/>
          </w:tcPr>
          <w:p w14:paraId="4A8C0DB3" w14:textId="77777777" w:rsidR="00ED0692" w:rsidRPr="00DB7F7C" w:rsidRDefault="00ED0692" w:rsidP="00BA5189">
            <w:pPr>
              <w:pStyle w:val="HelpText"/>
            </w:pPr>
            <w:r>
              <w:t>TT&amp;C</w:t>
            </w:r>
          </w:p>
        </w:tc>
        <w:tc>
          <w:tcPr>
            <w:tcW w:w="896" w:type="pct"/>
            <w:vMerge w:val="restart"/>
          </w:tcPr>
          <w:p w14:paraId="79F66FD4" w14:textId="77777777" w:rsidR="00ED0692" w:rsidRPr="00DB7F7C" w:rsidRDefault="00ED0692" w:rsidP="00BA5189">
            <w:pPr>
              <w:pStyle w:val="HelpText"/>
              <w:ind w:left="138" w:hanging="138"/>
            </w:pPr>
            <w:r>
              <w:t>In-house</w:t>
            </w:r>
          </w:p>
        </w:tc>
        <w:tc>
          <w:tcPr>
            <w:tcW w:w="896" w:type="pct"/>
          </w:tcPr>
          <w:p w14:paraId="7E2D161E" w14:textId="77777777" w:rsidR="00ED0692" w:rsidRDefault="00ED0692" w:rsidP="00BA5189">
            <w:pPr>
              <w:pStyle w:val="HelpText"/>
            </w:pPr>
            <w:r>
              <w:t>EM</w:t>
            </w:r>
          </w:p>
          <w:p w14:paraId="22B671B7" w14:textId="77777777" w:rsidR="00ED0692" w:rsidRPr="00084FA1" w:rsidRDefault="00ED0692" w:rsidP="00BA5189">
            <w:pPr>
              <w:rPr>
                <w:i/>
                <w:color w:val="A6A6A6" w:themeColor="background1" w:themeShade="A6"/>
              </w:rPr>
            </w:pPr>
          </w:p>
        </w:tc>
        <w:tc>
          <w:tcPr>
            <w:tcW w:w="2389" w:type="pct"/>
          </w:tcPr>
          <w:p w14:paraId="4C3533D9" w14:textId="77777777" w:rsidR="00ED0692" w:rsidRPr="00084FA1" w:rsidRDefault="00ED0692" w:rsidP="00BA5189">
            <w:pPr>
              <w:rPr>
                <w:i/>
                <w:color w:val="A6A6A6" w:themeColor="background1" w:themeShade="A6"/>
              </w:rPr>
            </w:pPr>
            <w:r>
              <w:rPr>
                <w:i/>
                <w:color w:val="A6A6A6" w:themeColor="background1" w:themeShade="A6"/>
              </w:rPr>
              <w:t>- R</w:t>
            </w:r>
            <w:r w:rsidRPr="00F928A7">
              <w:rPr>
                <w:i/>
                <w:color w:val="A6A6A6" w:themeColor="background1" w:themeShade="A6"/>
              </w:rPr>
              <w:t>eady to be manufactured. Expected delivery Dec 2019.</w:t>
            </w:r>
          </w:p>
        </w:tc>
      </w:tr>
      <w:tr w:rsidR="00ED0692" w:rsidRPr="00DB7F7C" w14:paraId="24498A62" w14:textId="77777777" w:rsidTr="00BA5189">
        <w:trPr>
          <w:trHeight w:val="577"/>
        </w:trPr>
        <w:tc>
          <w:tcPr>
            <w:tcW w:w="818" w:type="pct"/>
            <w:vMerge/>
          </w:tcPr>
          <w:p w14:paraId="62DEC82D" w14:textId="77777777" w:rsidR="00ED0692" w:rsidRDefault="00ED0692" w:rsidP="00BA5189">
            <w:pPr>
              <w:pStyle w:val="HelpText"/>
            </w:pPr>
          </w:p>
        </w:tc>
        <w:tc>
          <w:tcPr>
            <w:tcW w:w="896" w:type="pct"/>
            <w:vMerge/>
          </w:tcPr>
          <w:p w14:paraId="17B2570B" w14:textId="77777777" w:rsidR="00ED0692" w:rsidRDefault="00ED0692" w:rsidP="00BA5189">
            <w:pPr>
              <w:pStyle w:val="HelpText"/>
            </w:pPr>
          </w:p>
        </w:tc>
        <w:tc>
          <w:tcPr>
            <w:tcW w:w="896" w:type="pct"/>
          </w:tcPr>
          <w:p w14:paraId="2FC1FBAB" w14:textId="77777777" w:rsidR="00ED0692" w:rsidRDefault="00ED0692" w:rsidP="00BA5189">
            <w:pPr>
              <w:pStyle w:val="HelpText"/>
            </w:pPr>
            <w:r>
              <w:t>FM</w:t>
            </w:r>
          </w:p>
        </w:tc>
        <w:tc>
          <w:tcPr>
            <w:tcW w:w="2389" w:type="pct"/>
          </w:tcPr>
          <w:p w14:paraId="3FE08B37" w14:textId="77777777" w:rsidR="00ED0692" w:rsidRDefault="00ED0692" w:rsidP="00BA5189">
            <w:pPr>
              <w:pStyle w:val="HelpText"/>
            </w:pPr>
            <w:r>
              <w:t xml:space="preserve">- To be manufactured. </w:t>
            </w:r>
          </w:p>
        </w:tc>
      </w:tr>
      <w:tr w:rsidR="00ED0692" w:rsidRPr="00DB7F7C" w14:paraId="685A5066" w14:textId="77777777" w:rsidTr="00BA5189">
        <w:trPr>
          <w:trHeight w:val="797"/>
        </w:trPr>
        <w:tc>
          <w:tcPr>
            <w:tcW w:w="818" w:type="pct"/>
          </w:tcPr>
          <w:p w14:paraId="344E9D6E" w14:textId="77777777" w:rsidR="00ED0692" w:rsidRPr="00DB7F7C" w:rsidRDefault="00ED0692" w:rsidP="00BA5189">
            <w:pPr>
              <w:rPr>
                <w:i/>
              </w:rPr>
            </w:pPr>
            <w:r w:rsidRPr="00084FA1">
              <w:rPr>
                <w:i/>
                <w:color w:val="A6A6A6" w:themeColor="background1" w:themeShade="A6"/>
              </w:rPr>
              <w:t>Structure</w:t>
            </w:r>
          </w:p>
        </w:tc>
        <w:tc>
          <w:tcPr>
            <w:tcW w:w="896" w:type="pct"/>
          </w:tcPr>
          <w:p w14:paraId="46FA57E8" w14:textId="77777777" w:rsidR="00ED0692" w:rsidRPr="00DB7F7C" w:rsidRDefault="00ED0692" w:rsidP="00BA5189">
            <w:pPr>
              <w:rPr>
                <w:i/>
              </w:rPr>
            </w:pPr>
            <w:r w:rsidRPr="00084FA1">
              <w:rPr>
                <w:i/>
                <w:color w:val="A6A6A6" w:themeColor="background1" w:themeShade="A6"/>
              </w:rPr>
              <w:t>&lt;Company name&gt;</w:t>
            </w:r>
          </w:p>
        </w:tc>
        <w:tc>
          <w:tcPr>
            <w:tcW w:w="896" w:type="pct"/>
          </w:tcPr>
          <w:p w14:paraId="0D0B3C0C" w14:textId="77777777" w:rsidR="00ED0692" w:rsidRDefault="00ED0692" w:rsidP="00BA5189">
            <w:pPr>
              <w:rPr>
                <w:i/>
                <w:color w:val="A6A6A6" w:themeColor="background1" w:themeShade="A6"/>
              </w:rPr>
            </w:pPr>
            <w:r>
              <w:rPr>
                <w:i/>
                <w:color w:val="A6A6A6" w:themeColor="background1" w:themeShade="A6"/>
              </w:rPr>
              <w:t>FM</w:t>
            </w:r>
          </w:p>
        </w:tc>
        <w:tc>
          <w:tcPr>
            <w:tcW w:w="2389" w:type="pct"/>
          </w:tcPr>
          <w:p w14:paraId="030B46E5" w14:textId="77777777" w:rsidR="00ED0692" w:rsidRDefault="00ED0692" w:rsidP="00BA5189">
            <w:pPr>
              <w:rPr>
                <w:i/>
                <w:color w:val="A6A6A6" w:themeColor="background1" w:themeShade="A6"/>
              </w:rPr>
            </w:pPr>
            <w:r>
              <w:rPr>
                <w:i/>
                <w:color w:val="A6A6A6" w:themeColor="background1" w:themeShade="A6"/>
              </w:rPr>
              <w:t xml:space="preserve">- CAD design </w:t>
            </w:r>
            <w:proofErr w:type="spellStart"/>
            <w:r>
              <w:rPr>
                <w:i/>
                <w:color w:val="A6A6A6" w:themeColor="background1" w:themeShade="A6"/>
              </w:rPr>
              <w:t>finalised</w:t>
            </w:r>
            <w:proofErr w:type="spellEnd"/>
          </w:p>
          <w:p w14:paraId="62AB6AF3" w14:textId="77777777" w:rsidR="00ED0692" w:rsidRDefault="00ED0692" w:rsidP="00BA5189">
            <w:pPr>
              <w:rPr>
                <w:i/>
                <w:color w:val="A6A6A6" w:themeColor="background1" w:themeShade="A6"/>
              </w:rPr>
            </w:pPr>
            <w:r>
              <w:rPr>
                <w:i/>
                <w:color w:val="A6A6A6" w:themeColor="background1" w:themeShade="A6"/>
              </w:rPr>
              <w:t>- Structural analysis ongoing</w:t>
            </w:r>
          </w:p>
          <w:p w14:paraId="6532C91D" w14:textId="77777777" w:rsidR="00ED0692" w:rsidRPr="00DB7F7C" w:rsidRDefault="00ED0692" w:rsidP="00BA5189">
            <w:pPr>
              <w:rPr>
                <w:i/>
              </w:rPr>
            </w:pPr>
            <w:r>
              <w:rPr>
                <w:i/>
                <w:color w:val="A6A6A6" w:themeColor="background1" w:themeShade="A6"/>
              </w:rPr>
              <w:t>- T</w:t>
            </w:r>
            <w:r w:rsidRPr="00084FA1">
              <w:rPr>
                <w:i/>
                <w:color w:val="A6A6A6" w:themeColor="background1" w:themeShade="A6"/>
              </w:rPr>
              <w:t>o be ordered</w:t>
            </w:r>
            <w:r>
              <w:rPr>
                <w:i/>
                <w:color w:val="A6A6A6" w:themeColor="background1" w:themeShade="A6"/>
              </w:rPr>
              <w:t>.</w:t>
            </w:r>
          </w:p>
        </w:tc>
      </w:tr>
      <w:tr w:rsidR="00ED0692" w:rsidRPr="00DB7F7C" w14:paraId="20804D65" w14:textId="77777777" w:rsidTr="00BA5189">
        <w:trPr>
          <w:trHeight w:val="253"/>
        </w:trPr>
        <w:tc>
          <w:tcPr>
            <w:tcW w:w="818" w:type="pct"/>
          </w:tcPr>
          <w:p w14:paraId="6BCB445A" w14:textId="77777777" w:rsidR="00ED0692" w:rsidRPr="00DB7F7C" w:rsidRDefault="00ED0692" w:rsidP="00BA5189">
            <w:pPr>
              <w:rPr>
                <w:i/>
              </w:rPr>
            </w:pPr>
            <w:r w:rsidRPr="00F928A7">
              <w:rPr>
                <w:i/>
                <w:color w:val="A6A6A6" w:themeColor="background1" w:themeShade="A6"/>
              </w:rPr>
              <w:t>Ground Segment</w:t>
            </w:r>
          </w:p>
        </w:tc>
        <w:tc>
          <w:tcPr>
            <w:tcW w:w="896" w:type="pct"/>
          </w:tcPr>
          <w:p w14:paraId="700A0EBA" w14:textId="77777777" w:rsidR="00ED0692" w:rsidRPr="00DB7F7C" w:rsidRDefault="00ED0692" w:rsidP="00BA5189">
            <w:pPr>
              <w:rPr>
                <w:i/>
              </w:rPr>
            </w:pPr>
          </w:p>
        </w:tc>
        <w:tc>
          <w:tcPr>
            <w:tcW w:w="896" w:type="pct"/>
          </w:tcPr>
          <w:p w14:paraId="4CE3F446" w14:textId="77777777" w:rsidR="00ED0692" w:rsidRPr="00DB7F7C" w:rsidRDefault="00ED0692" w:rsidP="00BA5189">
            <w:pPr>
              <w:rPr>
                <w:i/>
              </w:rPr>
            </w:pPr>
          </w:p>
        </w:tc>
        <w:tc>
          <w:tcPr>
            <w:tcW w:w="2389" w:type="pct"/>
          </w:tcPr>
          <w:p w14:paraId="601F0143" w14:textId="77777777" w:rsidR="00ED0692" w:rsidRPr="00DB7F7C" w:rsidRDefault="00ED0692" w:rsidP="00BA5189">
            <w:pPr>
              <w:rPr>
                <w:i/>
              </w:rPr>
            </w:pPr>
          </w:p>
        </w:tc>
      </w:tr>
    </w:tbl>
    <w:p w14:paraId="7525DE4D" w14:textId="2E2ACCE3" w:rsidR="00ED0692" w:rsidRPr="00273624" w:rsidDel="002B64C5" w:rsidRDefault="00920304" w:rsidP="00ED0692">
      <w:pPr>
        <w:pStyle w:val="Heading2"/>
        <w:numPr>
          <w:ilvl w:val="1"/>
          <w:numId w:val="43"/>
        </w:numPr>
        <w:jc w:val="both"/>
      </w:pPr>
      <w:bookmarkStart w:id="2653" w:name="_Toc13479761"/>
      <w:bookmarkStart w:id="2654" w:name="_Toc13484398"/>
      <w:bookmarkStart w:id="2655" w:name="_Toc13479762"/>
      <w:bookmarkStart w:id="2656" w:name="_Toc13484399"/>
      <w:bookmarkStart w:id="2657" w:name="_Toc13140756"/>
      <w:bookmarkStart w:id="2658" w:name="_Toc13141034"/>
      <w:bookmarkStart w:id="2659" w:name="_Toc13141463"/>
      <w:bookmarkStart w:id="2660" w:name="_Toc13141628"/>
      <w:bookmarkStart w:id="2661" w:name="_Toc13141793"/>
      <w:bookmarkStart w:id="2662" w:name="_Toc13141897"/>
      <w:bookmarkStart w:id="2663" w:name="_Toc13142009"/>
      <w:bookmarkStart w:id="2664" w:name="_Toc13142173"/>
      <w:bookmarkStart w:id="2665" w:name="_Toc13142399"/>
      <w:bookmarkStart w:id="2666" w:name="_Toc13216263"/>
      <w:bookmarkStart w:id="2667" w:name="_Toc13216432"/>
      <w:bookmarkStart w:id="2668" w:name="_Toc13216642"/>
      <w:bookmarkStart w:id="2669" w:name="_Toc13216826"/>
      <w:bookmarkStart w:id="2670" w:name="_Toc13217028"/>
      <w:bookmarkStart w:id="2671" w:name="_Toc13217187"/>
      <w:bookmarkStart w:id="2672" w:name="_Toc13217724"/>
      <w:bookmarkStart w:id="2673" w:name="_Toc13218565"/>
      <w:bookmarkStart w:id="2674" w:name="_Toc13218721"/>
      <w:bookmarkStart w:id="2675" w:name="_Toc13219283"/>
      <w:bookmarkStart w:id="2676" w:name="_Toc12886029"/>
      <w:bookmarkStart w:id="2677" w:name="_Toc12886242"/>
      <w:bookmarkStart w:id="2678" w:name="_Toc13126643"/>
      <w:bookmarkStart w:id="2679" w:name="_Toc13129907"/>
      <w:bookmarkStart w:id="2680" w:name="_Toc13130069"/>
      <w:bookmarkStart w:id="2681" w:name="_Toc13139914"/>
      <w:bookmarkStart w:id="2682" w:name="_Toc13140028"/>
      <w:bookmarkStart w:id="2683" w:name="_Toc13140757"/>
      <w:bookmarkStart w:id="2684" w:name="_Toc13140869"/>
      <w:bookmarkStart w:id="2685" w:name="_Toc13141035"/>
      <w:bookmarkStart w:id="2686" w:name="_Toc13141464"/>
      <w:bookmarkStart w:id="2687" w:name="_Toc13141629"/>
      <w:bookmarkStart w:id="2688" w:name="_Toc13141794"/>
      <w:bookmarkStart w:id="2689" w:name="_Toc13141898"/>
      <w:bookmarkStart w:id="2690" w:name="_Toc13142010"/>
      <w:bookmarkStart w:id="2691" w:name="_Toc13142174"/>
      <w:bookmarkStart w:id="2692" w:name="_Toc13142400"/>
      <w:bookmarkStart w:id="2693" w:name="_Toc13216264"/>
      <w:bookmarkStart w:id="2694" w:name="_Toc13216433"/>
      <w:bookmarkStart w:id="2695" w:name="_Toc13216643"/>
      <w:bookmarkStart w:id="2696" w:name="_Toc13216827"/>
      <w:bookmarkStart w:id="2697" w:name="_Toc13217029"/>
      <w:bookmarkStart w:id="2698" w:name="_Toc13217188"/>
      <w:bookmarkStart w:id="2699" w:name="_Toc13217725"/>
      <w:bookmarkStart w:id="2700" w:name="_Toc13218566"/>
      <w:bookmarkStart w:id="2701" w:name="_Toc13218722"/>
      <w:bookmarkStart w:id="2702" w:name="_Toc13219284"/>
      <w:bookmarkStart w:id="2703" w:name="_Toc12886030"/>
      <w:bookmarkStart w:id="2704" w:name="_Toc12886243"/>
      <w:bookmarkStart w:id="2705" w:name="_Toc13126644"/>
      <w:bookmarkStart w:id="2706" w:name="_Toc13129908"/>
      <w:bookmarkStart w:id="2707" w:name="_Toc13130070"/>
      <w:bookmarkStart w:id="2708" w:name="_Toc13139915"/>
      <w:bookmarkStart w:id="2709" w:name="_Toc13140029"/>
      <w:bookmarkStart w:id="2710" w:name="_Toc13140758"/>
      <w:bookmarkStart w:id="2711" w:name="_Toc13140870"/>
      <w:bookmarkStart w:id="2712" w:name="_Toc13141036"/>
      <w:bookmarkStart w:id="2713" w:name="_Toc13141465"/>
      <w:bookmarkStart w:id="2714" w:name="_Toc13141630"/>
      <w:bookmarkStart w:id="2715" w:name="_Toc13141795"/>
      <w:bookmarkStart w:id="2716" w:name="_Toc13141899"/>
      <w:bookmarkStart w:id="2717" w:name="_Toc13142011"/>
      <w:bookmarkStart w:id="2718" w:name="_Toc13142175"/>
      <w:bookmarkStart w:id="2719" w:name="_Toc13142401"/>
      <w:bookmarkStart w:id="2720" w:name="_Toc13216265"/>
      <w:bookmarkStart w:id="2721" w:name="_Toc13216434"/>
      <w:bookmarkStart w:id="2722" w:name="_Toc13216644"/>
      <w:bookmarkStart w:id="2723" w:name="_Toc13216828"/>
      <w:bookmarkStart w:id="2724" w:name="_Toc13217030"/>
      <w:bookmarkStart w:id="2725" w:name="_Toc13217189"/>
      <w:bookmarkStart w:id="2726" w:name="_Toc13217726"/>
      <w:bookmarkStart w:id="2727" w:name="_Toc13218567"/>
      <w:bookmarkStart w:id="2728" w:name="_Toc13218723"/>
      <w:bookmarkStart w:id="2729" w:name="_Toc13219285"/>
      <w:bookmarkStart w:id="2730" w:name="_Toc469651965"/>
      <w:bookmarkStart w:id="2731" w:name="_Toc469652218"/>
      <w:bookmarkStart w:id="2732" w:name="_Toc469652423"/>
      <w:bookmarkStart w:id="2733" w:name="_Toc469652219"/>
      <w:bookmarkStart w:id="2734" w:name="_Toc471299684"/>
      <w:bookmarkStart w:id="2735" w:name="_Toc12021679"/>
      <w:bookmarkStart w:id="2736" w:name="_Toc12872254"/>
      <w:bookmarkStart w:id="2737" w:name="_Toc12872835"/>
      <w:bookmarkStart w:id="2738" w:name="_Toc12872908"/>
      <w:bookmarkStart w:id="2739" w:name="_Toc12873754"/>
      <w:bookmarkStart w:id="2740" w:name="_Toc12886306"/>
      <w:bookmarkStart w:id="2741" w:name="_Toc12980198"/>
      <w:bookmarkStart w:id="2742" w:name="_Toc13217031"/>
      <w:bookmarkStart w:id="2743" w:name="_Toc13218568"/>
      <w:bookmarkStart w:id="2744" w:name="_Toc13234285"/>
      <w:bookmarkStart w:id="2745" w:name="_Toc13484400"/>
      <w:bookmarkStart w:id="2746" w:name="_Toc13501551"/>
      <w:bookmarkStart w:id="2747" w:name="_Toc13647701"/>
      <w:bookmarkStart w:id="2748" w:name="_Toc14092201"/>
      <w:bookmarkStart w:id="2749" w:name="_Toc14093823"/>
      <w:bookmarkStart w:id="2750" w:name="_Toc14269165"/>
      <w:bookmarkStart w:id="2751" w:name="_Toc14349086"/>
      <w:bookmarkStart w:id="2752" w:name="_Toc14351562"/>
      <w:bookmarkStart w:id="2753" w:name="_Toc14353537"/>
      <w:bookmarkStart w:id="2754" w:name="_Toc14354817"/>
      <w:bookmarkStart w:id="2755" w:name="_Toc14355147"/>
      <w:bookmarkStart w:id="2756" w:name="_Toc12880245"/>
      <w:bookmarkStart w:id="2757" w:name="_Toc12882259"/>
      <w:bookmarkStart w:id="2758" w:name="_Toc12882680"/>
      <w:bookmarkStart w:id="2759" w:name="_Toc12882899"/>
      <w:bookmarkStart w:id="2760" w:name="_Toc12883121"/>
      <w:bookmarkStart w:id="2761" w:name="_Toc12883285"/>
      <w:bookmarkStart w:id="2762" w:name="_Toc12883513"/>
      <w:bookmarkStart w:id="2763" w:name="_Toc12883677"/>
      <w:bookmarkStart w:id="2764" w:name="_Toc12883842"/>
      <w:bookmarkStart w:id="2765" w:name="_Toc12884156"/>
      <w:bookmarkStart w:id="2766" w:name="_Toc12884381"/>
      <w:bookmarkStart w:id="2767" w:name="_Toc12884606"/>
      <w:bookmarkStart w:id="2768" w:name="_Toc12884681"/>
      <w:bookmarkStart w:id="2769" w:name="_Toc12884965"/>
      <w:bookmarkStart w:id="2770" w:name="_Toc12885039"/>
      <w:bookmarkStart w:id="2771" w:name="_Toc12885231"/>
      <w:bookmarkStart w:id="2772" w:name="_Toc12885457"/>
      <w:bookmarkStart w:id="2773" w:name="_Toc12885679"/>
      <w:bookmarkStart w:id="2774" w:name="_Toc12885885"/>
      <w:bookmarkStart w:id="2775" w:name="_Toc14688514"/>
      <w:bookmarkStart w:id="2776" w:name="_Toc14689991"/>
      <w:bookmarkEnd w:id="2503"/>
      <w:bookmarkEnd w:id="2504"/>
      <w:bookmarkEnd w:id="2505"/>
      <w:bookmarkEnd w:id="2571"/>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r>
        <w:t xml:space="preserve">Facilities and </w:t>
      </w:r>
      <w:r w:rsidR="00ED0692" w:rsidRPr="00273624" w:rsidDel="00EA56BF">
        <w:t>Ground Support Equipment</w:t>
      </w:r>
      <w:bookmarkStart w:id="2777" w:name="_Toc12869413"/>
      <w:bookmarkStart w:id="2778" w:name="_Toc12869774"/>
      <w:bookmarkStart w:id="2779" w:name="_Toc12870548"/>
      <w:bookmarkStart w:id="2780" w:name="_Toc12870868"/>
      <w:bookmarkStart w:id="2781" w:name="_Toc12871369"/>
      <w:bookmarkStart w:id="2782" w:name="_Toc12871777"/>
      <w:bookmarkStart w:id="2783" w:name="_Toc12872480"/>
      <w:bookmarkStart w:id="2784" w:name="_Toc12873022"/>
      <w:bookmarkStart w:id="2785" w:name="_Toc12886031"/>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7"/>
      <w:bookmarkEnd w:id="2778"/>
      <w:bookmarkEnd w:id="2779"/>
      <w:bookmarkEnd w:id="2780"/>
      <w:bookmarkEnd w:id="2781"/>
      <w:bookmarkEnd w:id="2782"/>
      <w:bookmarkEnd w:id="2783"/>
      <w:bookmarkEnd w:id="2784"/>
      <w:bookmarkEnd w:id="2785"/>
      <w:bookmarkEnd w:id="2775"/>
      <w:bookmarkEnd w:id="2776"/>
    </w:p>
    <w:p w14:paraId="48CE1C2B" w14:textId="77777777" w:rsidR="00ED0692" w:rsidRDefault="00ED0692" w:rsidP="00ED0692">
      <w:pPr>
        <w:pStyle w:val="HelpText"/>
        <w:jc w:val="both"/>
      </w:pPr>
      <w:r w:rsidRPr="00273624">
        <w:t xml:space="preserve">List </w:t>
      </w:r>
      <w:r>
        <w:t>the</w:t>
      </w:r>
      <w:r w:rsidRPr="00273624">
        <w:t xml:space="preserve"> </w:t>
      </w:r>
      <w:r>
        <w:t>support</w:t>
      </w:r>
      <w:r w:rsidRPr="00273624">
        <w:t xml:space="preserve"> facilities</w:t>
      </w:r>
      <w:r>
        <w:t xml:space="preserve"> (cleanroom, test facilities, etc.) available to the team and provide a short description. When applicable include the names of the </w:t>
      </w:r>
      <w:r w:rsidRPr="00BA6908">
        <w:t>organisations, departments or companies that provide</w:t>
      </w:r>
      <w:r>
        <w:t xml:space="preserve"> in-kind</w:t>
      </w:r>
      <w:r w:rsidRPr="00BA6908">
        <w:t xml:space="preserve"> support</w:t>
      </w:r>
      <w:r>
        <w:t>, if any.</w:t>
      </w:r>
    </w:p>
    <w:p w14:paraId="261B828D" w14:textId="77777777" w:rsidR="00ED0692" w:rsidRDefault="00ED0692" w:rsidP="00ED0692">
      <w:pPr>
        <w:pStyle w:val="HelpText"/>
        <w:jc w:val="both"/>
      </w:pPr>
    </w:p>
    <w:p w14:paraId="086C2867" w14:textId="77777777" w:rsidR="00ED0692" w:rsidRPr="00273624" w:rsidDel="002B64C5" w:rsidRDefault="00ED0692" w:rsidP="00ED0692">
      <w:pPr>
        <w:pStyle w:val="HelpText"/>
        <w:jc w:val="both"/>
      </w:pPr>
      <w:r>
        <w:t xml:space="preserve">Give a description of the </w:t>
      </w:r>
      <w:r w:rsidRPr="00273624" w:rsidDel="00EA56BF">
        <w:t>test software and test tools to be utilized, and the electrical and mechanical Ground Support Equipment</w:t>
      </w:r>
      <w:r w:rsidRPr="00273624" w:rsidDel="00C94B10">
        <w:t xml:space="preserve"> </w:t>
      </w:r>
      <w:r w:rsidRPr="00273624" w:rsidDel="00EA56BF">
        <w:t xml:space="preserve">(EGSE + MGSE) </w:t>
      </w:r>
      <w:r>
        <w:t xml:space="preserve">foreseen to be used for </w:t>
      </w:r>
      <w:r w:rsidRPr="00273624" w:rsidDel="00EA56BF">
        <w:t>handling</w:t>
      </w:r>
      <w:r>
        <w:t xml:space="preserve"> on ground</w:t>
      </w:r>
      <w:r w:rsidRPr="00273624" w:rsidDel="00EA56BF">
        <w:t xml:space="preserve"> and tests.</w:t>
      </w:r>
      <w:bookmarkStart w:id="2786" w:name="_Toc12869414"/>
      <w:bookmarkStart w:id="2787" w:name="_Toc12869775"/>
      <w:bookmarkStart w:id="2788" w:name="_Toc12870549"/>
      <w:bookmarkStart w:id="2789" w:name="_Toc12870869"/>
      <w:bookmarkStart w:id="2790" w:name="_Toc12871370"/>
      <w:bookmarkStart w:id="2791" w:name="_Toc12871778"/>
      <w:bookmarkStart w:id="2792" w:name="_Toc12872481"/>
      <w:bookmarkStart w:id="2793" w:name="_Toc12873023"/>
      <w:bookmarkStart w:id="2794" w:name="_Toc12874944"/>
      <w:bookmarkStart w:id="2795" w:name="_Toc12875797"/>
      <w:bookmarkStart w:id="2796" w:name="_Toc12881185"/>
      <w:bookmarkStart w:id="2797" w:name="_Toc12881330"/>
      <w:bookmarkStart w:id="2798" w:name="_Toc12881760"/>
      <w:bookmarkStart w:id="2799" w:name="_Toc12881905"/>
      <w:bookmarkStart w:id="2800" w:name="_Toc12882184"/>
      <w:bookmarkStart w:id="2801" w:name="_Toc12882605"/>
      <w:bookmarkStart w:id="2802" w:name="_Toc12882824"/>
      <w:bookmarkStart w:id="2803" w:name="_Toc12883043"/>
      <w:bookmarkStart w:id="2804" w:name="_Toc12883273"/>
      <w:bookmarkStart w:id="2805" w:name="_Toc12883426"/>
      <w:bookmarkStart w:id="2806" w:name="_Toc12883651"/>
      <w:bookmarkStart w:id="2807" w:name="_Toc12883802"/>
      <w:bookmarkStart w:id="2808" w:name="_Toc12883953"/>
      <w:bookmarkStart w:id="2809" w:name="_Toc12884104"/>
      <w:bookmarkStart w:id="2810" w:name="_Toc12884306"/>
      <w:bookmarkStart w:id="2811" w:name="_Toc12884531"/>
      <w:bookmarkStart w:id="2812" w:name="_Toc12884769"/>
      <w:bookmarkStart w:id="2813" w:name="_Toc12884920"/>
      <w:bookmarkStart w:id="2814" w:name="_Toc12885156"/>
      <w:bookmarkStart w:id="2815" w:name="_Toc12885382"/>
      <w:bookmarkStart w:id="2816" w:name="_Toc12885609"/>
      <w:bookmarkStart w:id="2817" w:name="_Toc12885815"/>
      <w:bookmarkStart w:id="2818" w:name="_Toc12886032"/>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3856AE57" w14:textId="77777777" w:rsidR="00ED0692" w:rsidRDefault="00ED0692" w:rsidP="00ED0692">
      <w:r>
        <w:br w:type="page"/>
      </w:r>
    </w:p>
    <w:p w14:paraId="706B1EE9" w14:textId="77777777" w:rsidR="00ED0692" w:rsidRPr="00273624" w:rsidRDefault="00ED0692" w:rsidP="00ED0692">
      <w:pPr>
        <w:pStyle w:val="Heading2"/>
        <w:numPr>
          <w:ilvl w:val="1"/>
          <w:numId w:val="43"/>
        </w:numPr>
        <w:jc w:val="both"/>
      </w:pPr>
      <w:bookmarkStart w:id="2819" w:name="_Toc13217032"/>
      <w:bookmarkStart w:id="2820" w:name="_Toc13218569"/>
      <w:bookmarkStart w:id="2821" w:name="_Toc13234286"/>
      <w:bookmarkStart w:id="2822" w:name="_Toc13484401"/>
      <w:bookmarkStart w:id="2823" w:name="_Toc14688515"/>
      <w:bookmarkStart w:id="2824" w:name="_Toc14689992"/>
      <w:bookmarkStart w:id="2825" w:name="_Toc469652221"/>
      <w:bookmarkStart w:id="2826" w:name="_Toc471299685"/>
      <w:bookmarkStart w:id="2827" w:name="_Toc12021680"/>
      <w:bookmarkStart w:id="2828" w:name="_Toc12886307"/>
      <w:bookmarkStart w:id="2829" w:name="_Toc12980199"/>
      <w:bookmarkStart w:id="2830" w:name="_Toc13647702"/>
      <w:bookmarkStart w:id="2831" w:name="_Toc14092202"/>
      <w:bookmarkStart w:id="2832" w:name="_Toc14093824"/>
      <w:bookmarkStart w:id="2833" w:name="_Toc14269166"/>
      <w:bookmarkStart w:id="2834" w:name="_Toc14349087"/>
      <w:bookmarkStart w:id="2835" w:name="_Toc14351563"/>
      <w:bookmarkStart w:id="2836" w:name="_Toc14353538"/>
      <w:bookmarkStart w:id="2837" w:name="_Toc14354818"/>
      <w:bookmarkStart w:id="2838" w:name="_Toc14355148"/>
      <w:bookmarkStart w:id="2839" w:name="_Toc13501552"/>
      <w:r w:rsidRPr="00273624">
        <w:lastRenderedPageBreak/>
        <w:t>CubeSat Testing</w:t>
      </w:r>
      <w:bookmarkEnd w:id="2819"/>
      <w:bookmarkEnd w:id="2820"/>
      <w:bookmarkEnd w:id="2821"/>
      <w:bookmarkEnd w:id="2822"/>
      <w:bookmarkEnd w:id="2823"/>
      <w:bookmarkEnd w:id="2824"/>
      <w:r w:rsidRPr="00273624">
        <w:t xml:space="preserve"> </w:t>
      </w:r>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p>
    <w:bookmarkEnd w:id="2839"/>
    <w:p w14:paraId="588DD2A5" w14:textId="77777777" w:rsidR="00ED0692" w:rsidRDefault="00ED0692" w:rsidP="00ED0692">
      <w:pPr>
        <w:pStyle w:val="HelpText"/>
        <w:jc w:val="both"/>
      </w:pPr>
      <w:r w:rsidRPr="005531BF">
        <w:t xml:space="preserve">Give a description </w:t>
      </w:r>
      <w:r w:rsidRPr="00EA1720">
        <w:t>of</w:t>
      </w:r>
      <w:r w:rsidRPr="00273624">
        <w:t xml:space="preserve"> how the CubeSat will be prepared for</w:t>
      </w:r>
      <w:r>
        <w:t xml:space="preserve"> testing in </w:t>
      </w:r>
      <w:r w:rsidRPr="00273624">
        <w:t xml:space="preserve">environmental testing </w:t>
      </w:r>
      <w:r>
        <w:t>facilities (shaker and thermal vacuum chamber) using the table below</w:t>
      </w:r>
      <w:r w:rsidRPr="00273624">
        <w:t>.</w:t>
      </w:r>
    </w:p>
    <w:p w14:paraId="53D6E379" w14:textId="77777777" w:rsidR="00ED0692" w:rsidRDefault="00ED0692" w:rsidP="00ED0692">
      <w:pPr>
        <w:spacing w:line="259" w:lineRule="auto"/>
        <w:jc w:val="both"/>
        <w:rPr>
          <w:i/>
          <w:color w:val="A6A6A6" w:themeColor="background1" w:themeShade="A6"/>
        </w:rPr>
      </w:pPr>
    </w:p>
    <w:p w14:paraId="75E1897F" w14:textId="77777777" w:rsidR="00ED0692" w:rsidRPr="004101A2" w:rsidRDefault="00ED0692" w:rsidP="00ED0692">
      <w:pPr>
        <w:spacing w:line="259" w:lineRule="auto"/>
        <w:jc w:val="both"/>
        <w:rPr>
          <w:i/>
          <w:color w:val="A6A6A6" w:themeColor="background1" w:themeShade="A6"/>
        </w:rPr>
      </w:pPr>
      <w:r w:rsidRPr="00C103B3">
        <w:rPr>
          <w:i/>
          <w:color w:val="A6A6A6" w:themeColor="background1" w:themeShade="A6"/>
        </w:rPr>
        <w:t xml:space="preserve">Additional rows can </w:t>
      </w:r>
      <w:r w:rsidRPr="00101427">
        <w:rPr>
          <w:rStyle w:val="HelpTextChar"/>
        </w:rPr>
        <w:t xml:space="preserve">be </w:t>
      </w:r>
      <w:r w:rsidRPr="00C103B3">
        <w:rPr>
          <w:i/>
          <w:color w:val="A6A6A6" w:themeColor="background1" w:themeShade="A6"/>
        </w:rPr>
        <w:t>added</w:t>
      </w:r>
      <w:r>
        <w:rPr>
          <w:i/>
          <w:color w:val="A6A6A6" w:themeColor="background1" w:themeShade="A6"/>
        </w:rPr>
        <w:t>.</w:t>
      </w:r>
    </w:p>
    <w:p w14:paraId="6864C698" w14:textId="77777777" w:rsidR="00ED0692" w:rsidRDefault="00ED0692" w:rsidP="00ED0692">
      <w:pPr>
        <w:pStyle w:val="HelpText"/>
        <w:jc w:val="both"/>
      </w:pPr>
    </w:p>
    <w:tbl>
      <w:tblPr>
        <w:tblStyle w:val="TableGrid"/>
        <w:tblW w:w="10060" w:type="dxa"/>
        <w:tblLook w:val="04A0" w:firstRow="1" w:lastRow="0" w:firstColumn="1" w:lastColumn="0" w:noHBand="0" w:noVBand="1"/>
      </w:tblPr>
      <w:tblGrid>
        <w:gridCol w:w="3681"/>
        <w:gridCol w:w="850"/>
        <w:gridCol w:w="5529"/>
      </w:tblGrid>
      <w:tr w:rsidR="00ED0692" w14:paraId="165E8CB9" w14:textId="77777777" w:rsidTr="00BA5189">
        <w:tc>
          <w:tcPr>
            <w:tcW w:w="3681" w:type="dxa"/>
            <w:shd w:val="clear" w:color="auto" w:fill="D9D9D9" w:themeFill="background1" w:themeFillShade="D9"/>
          </w:tcPr>
          <w:p w14:paraId="7D239FFD" w14:textId="77777777" w:rsidR="00ED0692" w:rsidRDefault="00ED0692" w:rsidP="00BA5189">
            <w:pPr>
              <w:jc w:val="both"/>
            </w:pPr>
          </w:p>
        </w:tc>
        <w:tc>
          <w:tcPr>
            <w:tcW w:w="850" w:type="dxa"/>
            <w:shd w:val="clear" w:color="auto" w:fill="D9D9D9" w:themeFill="background1" w:themeFillShade="D9"/>
          </w:tcPr>
          <w:p w14:paraId="5ABDA6E4" w14:textId="77777777" w:rsidR="00ED0692" w:rsidRDefault="00ED0692" w:rsidP="00BA5189">
            <w:pPr>
              <w:jc w:val="both"/>
            </w:pPr>
            <w:r>
              <w:t>[Y/N]</w:t>
            </w:r>
          </w:p>
        </w:tc>
        <w:tc>
          <w:tcPr>
            <w:tcW w:w="5529" w:type="dxa"/>
            <w:shd w:val="clear" w:color="auto" w:fill="D9D9D9" w:themeFill="background1" w:themeFillShade="D9"/>
          </w:tcPr>
          <w:p w14:paraId="38B86DF1" w14:textId="77777777" w:rsidR="00ED0692" w:rsidRDefault="00ED0692" w:rsidP="00BA5189">
            <w:pPr>
              <w:jc w:val="both"/>
            </w:pPr>
            <w:r>
              <w:t xml:space="preserve">Describe </w:t>
            </w:r>
            <w:r w:rsidRPr="00F928A7">
              <w:rPr>
                <w:b/>
              </w:rPr>
              <w:t>what</w:t>
            </w:r>
            <w:r>
              <w:t xml:space="preserve">, </w:t>
            </w:r>
            <w:r w:rsidRPr="00A64A1C">
              <w:rPr>
                <w:b/>
              </w:rPr>
              <w:t>how</w:t>
            </w:r>
            <w:r>
              <w:t xml:space="preserve"> and to </w:t>
            </w:r>
            <w:r w:rsidRPr="00A64A1C">
              <w:rPr>
                <w:b/>
              </w:rPr>
              <w:t>what level</w:t>
            </w:r>
          </w:p>
        </w:tc>
      </w:tr>
      <w:tr w:rsidR="00ED0692" w14:paraId="3156432B" w14:textId="77777777" w:rsidTr="00BA5189">
        <w:tc>
          <w:tcPr>
            <w:tcW w:w="3681" w:type="dxa"/>
          </w:tcPr>
          <w:p w14:paraId="44494456" w14:textId="77777777" w:rsidR="00ED0692" w:rsidRPr="00084FA1" w:rsidRDefault="00ED0692" w:rsidP="00BA5189">
            <w:r w:rsidRPr="00084FA1">
              <w:t xml:space="preserve">Recharging during testing </w:t>
            </w:r>
          </w:p>
          <w:p w14:paraId="49CF7ABF" w14:textId="77777777" w:rsidR="00ED0692" w:rsidRPr="00084FA1" w:rsidRDefault="00ED0692" w:rsidP="00BA5189"/>
        </w:tc>
        <w:tc>
          <w:tcPr>
            <w:tcW w:w="850" w:type="dxa"/>
          </w:tcPr>
          <w:p w14:paraId="37A4D39E" w14:textId="77777777" w:rsidR="00ED0692" w:rsidRDefault="00ED0692" w:rsidP="00BA5189"/>
        </w:tc>
        <w:tc>
          <w:tcPr>
            <w:tcW w:w="5529" w:type="dxa"/>
          </w:tcPr>
          <w:p w14:paraId="49573342" w14:textId="77777777" w:rsidR="00ED0692" w:rsidRDefault="00ED0692" w:rsidP="00BA5189"/>
        </w:tc>
      </w:tr>
      <w:tr w:rsidR="00ED0692" w14:paraId="030766A1" w14:textId="77777777" w:rsidTr="00BA5189">
        <w:tc>
          <w:tcPr>
            <w:tcW w:w="3681" w:type="dxa"/>
          </w:tcPr>
          <w:p w14:paraId="555B9A71" w14:textId="77777777" w:rsidR="00ED0692" w:rsidRPr="00084FA1" w:rsidRDefault="00ED0692" w:rsidP="00BA5189">
            <w:r w:rsidRPr="00084FA1">
              <w:t xml:space="preserve">Switching on/ off during testing </w:t>
            </w:r>
          </w:p>
          <w:p w14:paraId="3640C861" w14:textId="77777777" w:rsidR="00ED0692" w:rsidRPr="00084FA1" w:rsidRDefault="00ED0692" w:rsidP="00BA5189">
            <w:r>
              <w:t>(also inside the thermal vacuum chamber)</w:t>
            </w:r>
          </w:p>
        </w:tc>
        <w:tc>
          <w:tcPr>
            <w:tcW w:w="850" w:type="dxa"/>
          </w:tcPr>
          <w:p w14:paraId="6E53F738" w14:textId="77777777" w:rsidR="00ED0692" w:rsidRDefault="00ED0692" w:rsidP="00BA5189"/>
        </w:tc>
        <w:tc>
          <w:tcPr>
            <w:tcW w:w="5529" w:type="dxa"/>
          </w:tcPr>
          <w:p w14:paraId="26401236" w14:textId="77777777" w:rsidR="00ED0692" w:rsidRDefault="00ED0692" w:rsidP="00BA5189"/>
        </w:tc>
      </w:tr>
      <w:tr w:rsidR="00ED0692" w14:paraId="0E04C3F0" w14:textId="77777777" w:rsidTr="00BA5189">
        <w:tc>
          <w:tcPr>
            <w:tcW w:w="3681" w:type="dxa"/>
          </w:tcPr>
          <w:p w14:paraId="4DF8ED21" w14:textId="77777777" w:rsidR="00ED0692" w:rsidRPr="00084FA1" w:rsidRDefault="00ED0692" w:rsidP="00BA5189">
            <w:r>
              <w:t xml:space="preserve">Send and receive </w:t>
            </w:r>
            <w:proofErr w:type="spellStart"/>
            <w:r>
              <w:t>telecommands</w:t>
            </w:r>
            <w:proofErr w:type="spellEnd"/>
            <w:r>
              <w:t xml:space="preserve"> to/ from your CubeSat (also inside the thermal vacuum chamber).</w:t>
            </w:r>
          </w:p>
        </w:tc>
        <w:tc>
          <w:tcPr>
            <w:tcW w:w="850" w:type="dxa"/>
          </w:tcPr>
          <w:p w14:paraId="61ADDF22" w14:textId="77777777" w:rsidR="00ED0692" w:rsidRDefault="00ED0692" w:rsidP="00BA5189"/>
        </w:tc>
        <w:tc>
          <w:tcPr>
            <w:tcW w:w="5529" w:type="dxa"/>
          </w:tcPr>
          <w:p w14:paraId="66560B84" w14:textId="77777777" w:rsidR="00ED0692" w:rsidRDefault="00ED0692" w:rsidP="00BA5189"/>
        </w:tc>
      </w:tr>
      <w:tr w:rsidR="00ED0692" w14:paraId="360C780F" w14:textId="77777777" w:rsidTr="00BA5189">
        <w:tc>
          <w:tcPr>
            <w:tcW w:w="3681" w:type="dxa"/>
          </w:tcPr>
          <w:p w14:paraId="67DD80C3" w14:textId="77777777" w:rsidR="00ED0692" w:rsidRPr="00084FA1" w:rsidRDefault="00ED0692" w:rsidP="00BA5189">
            <w:r>
              <w:t>Test s</w:t>
            </w:r>
            <w:r w:rsidRPr="00084FA1">
              <w:t xml:space="preserve">ensors installed </w:t>
            </w:r>
          </w:p>
          <w:p w14:paraId="37A1A9FB" w14:textId="77777777" w:rsidR="00ED0692" w:rsidRPr="00084FA1" w:rsidRDefault="00ED0692" w:rsidP="00BA5189"/>
        </w:tc>
        <w:tc>
          <w:tcPr>
            <w:tcW w:w="850" w:type="dxa"/>
          </w:tcPr>
          <w:p w14:paraId="5002E6A9" w14:textId="77777777" w:rsidR="00ED0692" w:rsidRDefault="00ED0692" w:rsidP="00BA5189">
            <w:pPr>
              <w:pStyle w:val="HelpText"/>
            </w:pPr>
            <w:r>
              <w:t>Y</w:t>
            </w:r>
          </w:p>
        </w:tc>
        <w:tc>
          <w:tcPr>
            <w:tcW w:w="5529" w:type="dxa"/>
          </w:tcPr>
          <w:p w14:paraId="1A57D17D" w14:textId="77777777" w:rsidR="00ED0692" w:rsidRDefault="00ED0692" w:rsidP="00BA5189">
            <w:pPr>
              <w:pStyle w:val="HelpText"/>
            </w:pPr>
            <w:r>
              <w:t>The CubeSat will have X thermocouples installed, which will be cut after the TVAC testing</w:t>
            </w:r>
          </w:p>
        </w:tc>
      </w:tr>
      <w:tr w:rsidR="00ED0692" w14:paraId="67C3FEFA" w14:textId="77777777" w:rsidTr="00BA5189">
        <w:tc>
          <w:tcPr>
            <w:tcW w:w="3681" w:type="dxa"/>
          </w:tcPr>
          <w:p w14:paraId="1766B483" w14:textId="77777777" w:rsidR="00ED0692" w:rsidRPr="00084FA1" w:rsidRDefault="00ED0692" w:rsidP="00BA5189">
            <w:r w:rsidRPr="00084FA1">
              <w:t>Software updates are possible on-ground/ in orbit after testing</w:t>
            </w:r>
          </w:p>
          <w:p w14:paraId="5A27CFFE" w14:textId="77777777" w:rsidR="00ED0692" w:rsidRPr="00084FA1" w:rsidRDefault="00ED0692" w:rsidP="00BA5189"/>
        </w:tc>
        <w:tc>
          <w:tcPr>
            <w:tcW w:w="850" w:type="dxa"/>
          </w:tcPr>
          <w:p w14:paraId="44632B46" w14:textId="77777777" w:rsidR="00ED0692" w:rsidRDefault="00ED0692" w:rsidP="00BA5189"/>
        </w:tc>
        <w:tc>
          <w:tcPr>
            <w:tcW w:w="5529" w:type="dxa"/>
          </w:tcPr>
          <w:p w14:paraId="2B7FFAC4" w14:textId="77777777" w:rsidR="00ED0692" w:rsidRDefault="00ED0692" w:rsidP="00BA5189"/>
        </w:tc>
      </w:tr>
      <w:tr w:rsidR="00ED0692" w14:paraId="7B8B4D44" w14:textId="77777777" w:rsidTr="00BA5189">
        <w:tc>
          <w:tcPr>
            <w:tcW w:w="3681" w:type="dxa"/>
          </w:tcPr>
          <w:p w14:paraId="6519AB7D" w14:textId="77777777" w:rsidR="00ED0692" w:rsidRPr="00084FA1" w:rsidRDefault="00ED0692" w:rsidP="00BA5189">
            <w:r w:rsidRPr="00084FA1">
              <w:t xml:space="preserve">Accessibility </w:t>
            </w:r>
            <w:r>
              <w:t xml:space="preserve">to the internal part of the satellite </w:t>
            </w:r>
            <w:r w:rsidRPr="00084FA1">
              <w:t xml:space="preserve"> for executing repairs or change components</w:t>
            </w:r>
          </w:p>
        </w:tc>
        <w:tc>
          <w:tcPr>
            <w:tcW w:w="850" w:type="dxa"/>
          </w:tcPr>
          <w:p w14:paraId="24D4BF1E" w14:textId="77777777" w:rsidR="00ED0692" w:rsidRDefault="00ED0692" w:rsidP="00BA5189"/>
        </w:tc>
        <w:tc>
          <w:tcPr>
            <w:tcW w:w="5529" w:type="dxa"/>
          </w:tcPr>
          <w:p w14:paraId="10B49A2C" w14:textId="77777777" w:rsidR="00ED0692" w:rsidRDefault="00ED0692" w:rsidP="00BA5189"/>
        </w:tc>
      </w:tr>
      <w:tr w:rsidR="00ED0692" w14:paraId="6153E2C8" w14:textId="77777777" w:rsidTr="00BA5189">
        <w:tc>
          <w:tcPr>
            <w:tcW w:w="3681" w:type="dxa"/>
          </w:tcPr>
          <w:p w14:paraId="2A202E41" w14:textId="77777777" w:rsidR="00ED0692" w:rsidRPr="00084FA1" w:rsidRDefault="00ED0692" w:rsidP="00BA5189">
            <w:r w:rsidRPr="00084FA1">
              <w:t>Screws and nuts secured inside/ outside the CubeSat</w:t>
            </w:r>
          </w:p>
        </w:tc>
        <w:tc>
          <w:tcPr>
            <w:tcW w:w="850" w:type="dxa"/>
          </w:tcPr>
          <w:p w14:paraId="2F9B3387" w14:textId="77777777" w:rsidR="00ED0692" w:rsidRDefault="00ED0692" w:rsidP="00BA5189"/>
        </w:tc>
        <w:tc>
          <w:tcPr>
            <w:tcW w:w="5529" w:type="dxa"/>
          </w:tcPr>
          <w:p w14:paraId="7014998E" w14:textId="77777777" w:rsidR="00ED0692" w:rsidRDefault="00ED0692" w:rsidP="00BA5189"/>
        </w:tc>
      </w:tr>
      <w:tr w:rsidR="00ED0692" w14:paraId="57707355" w14:textId="77777777" w:rsidTr="00BA5189">
        <w:tc>
          <w:tcPr>
            <w:tcW w:w="3681" w:type="dxa"/>
          </w:tcPr>
          <w:p w14:paraId="6A2FF8C8" w14:textId="77777777" w:rsidR="00ED0692" w:rsidRPr="00084FA1" w:rsidRDefault="00ED0692" w:rsidP="00BA5189">
            <w:r>
              <w:t>Other (please specify)</w:t>
            </w:r>
          </w:p>
        </w:tc>
        <w:tc>
          <w:tcPr>
            <w:tcW w:w="850" w:type="dxa"/>
          </w:tcPr>
          <w:p w14:paraId="4D680099" w14:textId="77777777" w:rsidR="00ED0692" w:rsidRDefault="00ED0692" w:rsidP="00BA5189"/>
        </w:tc>
        <w:tc>
          <w:tcPr>
            <w:tcW w:w="5529" w:type="dxa"/>
          </w:tcPr>
          <w:p w14:paraId="29EBD5A9" w14:textId="77777777" w:rsidR="00ED0692" w:rsidRDefault="00ED0692" w:rsidP="00BA5189"/>
        </w:tc>
      </w:tr>
    </w:tbl>
    <w:p w14:paraId="100573E6" w14:textId="77777777" w:rsidR="00ED0692" w:rsidRPr="00D14C6A" w:rsidRDefault="00ED0692" w:rsidP="00ED0692">
      <w:pPr>
        <w:jc w:val="both"/>
      </w:pPr>
    </w:p>
    <w:p w14:paraId="5B8AD651" w14:textId="77777777" w:rsidR="00DF36A2" w:rsidRDefault="00DF36A2" w:rsidP="00DF36A2">
      <w:pPr>
        <w:pStyle w:val="Heading2"/>
        <w:numPr>
          <w:ilvl w:val="1"/>
          <w:numId w:val="43"/>
        </w:numPr>
        <w:jc w:val="both"/>
      </w:pPr>
      <w:bookmarkStart w:id="2840" w:name="_Toc13479765"/>
      <w:bookmarkStart w:id="2841" w:name="_Toc13484402"/>
      <w:bookmarkStart w:id="2842" w:name="_Toc13484572"/>
      <w:bookmarkStart w:id="2843" w:name="_Toc13501554"/>
      <w:bookmarkStart w:id="2844" w:name="_Toc13647704"/>
      <w:bookmarkStart w:id="2845" w:name="_Toc14092204"/>
      <w:bookmarkStart w:id="2846" w:name="_Toc14093826"/>
      <w:bookmarkStart w:id="2847" w:name="_Toc14269168"/>
      <w:bookmarkStart w:id="2848" w:name="_Toc14349089"/>
      <w:bookmarkStart w:id="2849" w:name="_Toc14351565"/>
      <w:bookmarkStart w:id="2850" w:name="_Toc14353540"/>
      <w:bookmarkStart w:id="2851" w:name="_Toc14354820"/>
      <w:bookmarkStart w:id="2852" w:name="_Toc14355150"/>
      <w:bookmarkStart w:id="2853" w:name="_Toc14688516"/>
      <w:bookmarkStart w:id="2854" w:name="_Toc14689993"/>
      <w:bookmarkEnd w:id="2840"/>
      <w:bookmarkEnd w:id="2841"/>
      <w:bookmarkEnd w:id="2842"/>
      <w:r>
        <w:t xml:space="preserve">Fly Your Satellite! Design Specification – </w:t>
      </w:r>
      <w:bookmarkEnd w:id="2843"/>
      <w:bookmarkEnd w:id="2844"/>
      <w:bookmarkEnd w:id="2845"/>
      <w:bookmarkEnd w:id="2846"/>
      <w:bookmarkEnd w:id="2847"/>
      <w:r>
        <w:t>Compliance Matrix</w:t>
      </w:r>
      <w:bookmarkEnd w:id="2848"/>
      <w:bookmarkEnd w:id="2849"/>
      <w:bookmarkEnd w:id="2850"/>
      <w:bookmarkEnd w:id="2851"/>
      <w:bookmarkEnd w:id="2852"/>
      <w:bookmarkEnd w:id="2853"/>
      <w:bookmarkEnd w:id="2854"/>
    </w:p>
    <w:p w14:paraId="784CB7E4" w14:textId="77777777" w:rsidR="00DF36A2" w:rsidRPr="000E707D" w:rsidRDefault="00DF36A2" w:rsidP="00DF36A2">
      <w:pPr>
        <w:pStyle w:val="HelpText"/>
        <w:jc w:val="both"/>
      </w:pPr>
      <w:r>
        <w:t>Attach the filled in ‘</w:t>
      </w:r>
      <w:r w:rsidRPr="00555658">
        <w:t xml:space="preserve">Fly Your Satellite! Design Specification – </w:t>
      </w:r>
      <w:r w:rsidRPr="00FA1BB7">
        <w:t>Compliance Matrix</w:t>
      </w:r>
      <w:r>
        <w:t>’ in Appendix A.2</w:t>
      </w:r>
    </w:p>
    <w:p w14:paraId="706C96BC" w14:textId="77777777" w:rsidR="00ED0692" w:rsidRDefault="00ED0692" w:rsidP="00ED0692">
      <w:pPr>
        <w:spacing w:after="160" w:line="259" w:lineRule="auto"/>
        <w:jc w:val="both"/>
      </w:pPr>
    </w:p>
    <w:p w14:paraId="10DFA94E" w14:textId="77777777" w:rsidR="00ED0692" w:rsidRPr="0036133A" w:rsidRDefault="00ED0692" w:rsidP="00ED0692">
      <w:pPr>
        <w:pStyle w:val="Heading1"/>
        <w:numPr>
          <w:ilvl w:val="0"/>
          <w:numId w:val="43"/>
        </w:numPr>
        <w:jc w:val="both"/>
      </w:pPr>
      <w:bookmarkStart w:id="2855" w:name="_Toc468794510"/>
      <w:bookmarkStart w:id="2856" w:name="_Toc468795890"/>
      <w:bookmarkStart w:id="2857" w:name="_Toc468796086"/>
      <w:bookmarkStart w:id="2858" w:name="_Toc468711934"/>
      <w:bookmarkStart w:id="2859" w:name="_Toc468794513"/>
      <w:bookmarkStart w:id="2860" w:name="_Toc468795893"/>
      <w:bookmarkStart w:id="2861" w:name="_Toc468796089"/>
      <w:bookmarkStart w:id="2862" w:name="_Toc468867077"/>
      <w:bookmarkStart w:id="2863" w:name="_Toc468871049"/>
      <w:bookmarkStart w:id="2864" w:name="_Toc469652358"/>
      <w:bookmarkStart w:id="2865" w:name="_Toc471299690"/>
      <w:bookmarkStart w:id="2866" w:name="_Toc12021681"/>
      <w:bookmarkStart w:id="2867" w:name="_Toc12886308"/>
      <w:bookmarkStart w:id="2868" w:name="_Toc12980200"/>
      <w:bookmarkStart w:id="2869" w:name="_Toc13217033"/>
      <w:bookmarkStart w:id="2870" w:name="_Toc13218570"/>
      <w:bookmarkStart w:id="2871" w:name="_Toc13234287"/>
      <w:bookmarkStart w:id="2872" w:name="_Toc461807303"/>
      <w:bookmarkStart w:id="2873" w:name="_Toc466384423"/>
      <w:bookmarkStart w:id="2874" w:name="_Toc468795895"/>
      <w:bookmarkEnd w:id="2363"/>
      <w:bookmarkEnd w:id="2855"/>
      <w:bookmarkEnd w:id="2856"/>
      <w:bookmarkEnd w:id="2857"/>
      <w:bookmarkEnd w:id="2858"/>
      <w:bookmarkEnd w:id="2859"/>
      <w:bookmarkEnd w:id="2860"/>
      <w:bookmarkEnd w:id="2861"/>
      <w:bookmarkEnd w:id="2862"/>
      <w:bookmarkEnd w:id="2863"/>
      <w:r>
        <w:br w:type="column"/>
      </w:r>
      <w:bookmarkStart w:id="2875" w:name="_Toc13484404"/>
      <w:bookmarkStart w:id="2876" w:name="_Toc13501555"/>
      <w:bookmarkStart w:id="2877" w:name="_Toc13647705"/>
      <w:bookmarkStart w:id="2878" w:name="_Toc14092205"/>
      <w:bookmarkStart w:id="2879" w:name="_Toc14093827"/>
      <w:bookmarkStart w:id="2880" w:name="_Toc14269169"/>
      <w:bookmarkStart w:id="2881" w:name="_Toc14349090"/>
      <w:bookmarkStart w:id="2882" w:name="_Toc14351566"/>
      <w:bookmarkStart w:id="2883" w:name="_Toc14353541"/>
      <w:bookmarkStart w:id="2884" w:name="_Toc14354821"/>
      <w:bookmarkStart w:id="2885" w:name="_Toc14355151"/>
      <w:bookmarkStart w:id="2886" w:name="_Toc14688517"/>
      <w:bookmarkStart w:id="2887" w:name="_Toc14689994"/>
      <w:r w:rsidRPr="0036133A">
        <w:lastRenderedPageBreak/>
        <w:t>Project Organisation</w:t>
      </w:r>
      <w:bookmarkEnd w:id="2864"/>
      <w:bookmarkEnd w:id="2865"/>
      <w:bookmarkEnd w:id="2866"/>
      <w:bookmarkEnd w:id="2867"/>
      <w:bookmarkEnd w:id="2868"/>
      <w:bookmarkEnd w:id="2869"/>
      <w:bookmarkEnd w:id="2870"/>
      <w:bookmarkEnd w:id="2871"/>
      <w:bookmarkEnd w:id="2875"/>
      <w:bookmarkEnd w:id="2876"/>
      <w:bookmarkEnd w:id="2877"/>
      <w:bookmarkEnd w:id="2878"/>
      <w:bookmarkEnd w:id="2879"/>
      <w:bookmarkEnd w:id="2880"/>
      <w:bookmarkEnd w:id="2881"/>
      <w:bookmarkEnd w:id="2882"/>
      <w:bookmarkEnd w:id="2883"/>
      <w:bookmarkEnd w:id="2884"/>
      <w:bookmarkEnd w:id="2885"/>
      <w:bookmarkEnd w:id="2886"/>
      <w:bookmarkEnd w:id="2887"/>
    </w:p>
    <w:p w14:paraId="6F6EC450" w14:textId="77777777" w:rsidR="00ED0692" w:rsidRDefault="00ED0692" w:rsidP="00ED0692">
      <w:pPr>
        <w:pStyle w:val="Heading2"/>
        <w:numPr>
          <w:ilvl w:val="1"/>
          <w:numId w:val="43"/>
        </w:numPr>
        <w:jc w:val="both"/>
      </w:pPr>
      <w:bookmarkStart w:id="2888" w:name="_Toc469652359"/>
      <w:bookmarkStart w:id="2889" w:name="_Toc471299691"/>
      <w:bookmarkStart w:id="2890" w:name="_Toc12021682"/>
      <w:bookmarkStart w:id="2891" w:name="_Toc12886309"/>
      <w:bookmarkStart w:id="2892" w:name="_Toc12980201"/>
      <w:bookmarkStart w:id="2893" w:name="_Toc13217034"/>
      <w:bookmarkStart w:id="2894" w:name="_Toc13218571"/>
      <w:bookmarkStart w:id="2895" w:name="_Toc13234288"/>
      <w:bookmarkStart w:id="2896" w:name="_Toc13484405"/>
      <w:bookmarkStart w:id="2897" w:name="_Toc13501556"/>
      <w:bookmarkStart w:id="2898" w:name="_Toc13647706"/>
      <w:bookmarkStart w:id="2899" w:name="_Toc14092206"/>
      <w:bookmarkStart w:id="2900" w:name="_Toc14093828"/>
      <w:bookmarkStart w:id="2901" w:name="_Toc14269170"/>
      <w:bookmarkStart w:id="2902" w:name="_Toc14349091"/>
      <w:bookmarkStart w:id="2903" w:name="_Toc14351567"/>
      <w:bookmarkStart w:id="2904" w:name="_Toc14353542"/>
      <w:bookmarkStart w:id="2905" w:name="_Toc14354822"/>
      <w:bookmarkStart w:id="2906" w:name="_Toc14355152"/>
      <w:bookmarkStart w:id="2907" w:name="_Toc14688518"/>
      <w:bookmarkStart w:id="2908" w:name="_Toc14689995"/>
      <w:r w:rsidRPr="00BA6908">
        <w:t>Team Information</w:t>
      </w:r>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p>
    <w:p w14:paraId="076E2CFF" w14:textId="77777777" w:rsidR="00ED0692" w:rsidRPr="00BA6908" w:rsidRDefault="00ED0692" w:rsidP="00ED0692">
      <w:pPr>
        <w:pStyle w:val="FakeHeading"/>
      </w:pPr>
      <w:bookmarkStart w:id="2909" w:name="_Toc13140763"/>
      <w:bookmarkStart w:id="2910" w:name="_Toc13141041"/>
      <w:bookmarkStart w:id="2911" w:name="_Toc13141470"/>
      <w:bookmarkStart w:id="2912" w:name="_Toc13141635"/>
      <w:bookmarkStart w:id="2913" w:name="_Toc13141800"/>
      <w:bookmarkStart w:id="2914" w:name="_Toc13141904"/>
      <w:bookmarkStart w:id="2915" w:name="_Toc13142180"/>
      <w:bookmarkStart w:id="2916" w:name="_Toc13142406"/>
      <w:bookmarkStart w:id="2917" w:name="_Toc13151519"/>
      <w:bookmarkStart w:id="2918" w:name="_Toc13214707"/>
      <w:bookmarkStart w:id="2919" w:name="_Toc13215191"/>
      <w:bookmarkStart w:id="2920" w:name="_Toc13215301"/>
      <w:bookmarkStart w:id="2921" w:name="_Toc13215411"/>
      <w:bookmarkStart w:id="2922" w:name="_Toc13215521"/>
      <w:bookmarkStart w:id="2923" w:name="_Toc13216270"/>
      <w:bookmarkStart w:id="2924" w:name="_Toc13216439"/>
      <w:bookmarkStart w:id="2925" w:name="_Toc13217035"/>
      <w:bookmarkStart w:id="2926" w:name="_Toc461807304"/>
      <w:bookmarkStart w:id="2927" w:name="_Toc461807305"/>
      <w:bookmarkStart w:id="2928" w:name="_Toc461807306"/>
      <w:bookmarkStart w:id="2929" w:name="_Toc466384424"/>
      <w:bookmarkStart w:id="2930" w:name="_Toc468795896"/>
      <w:bookmarkStart w:id="2931" w:name="_Toc469652360"/>
      <w:bookmarkStart w:id="2932" w:name="_Toc471299692"/>
      <w:bookmarkStart w:id="2933" w:name="_Toc12021683"/>
      <w:bookmarkStart w:id="2934" w:name="_Toc12886310"/>
      <w:bookmarkStart w:id="2935" w:name="_Toc12980202"/>
      <w:bookmarkStart w:id="2936" w:name="_Toc13217036"/>
      <w:bookmarkStart w:id="2937" w:name="_Toc13218572"/>
      <w:bookmarkEnd w:id="2872"/>
      <w:bookmarkEnd w:id="2873"/>
      <w:bookmarkEnd w:id="2874"/>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r w:rsidRPr="00BA6908">
        <w:t>Team Leader</w:t>
      </w:r>
      <w:bookmarkEnd w:id="2928"/>
      <w:bookmarkEnd w:id="2929"/>
      <w:bookmarkEnd w:id="2930"/>
      <w:bookmarkEnd w:id="2931"/>
      <w:bookmarkEnd w:id="2932"/>
      <w:bookmarkEnd w:id="2933"/>
      <w:bookmarkEnd w:id="2934"/>
      <w:bookmarkEnd w:id="2935"/>
      <w:bookmarkEnd w:id="2936"/>
      <w:bookmarkEnd w:id="2937"/>
    </w:p>
    <w:tbl>
      <w:tblPr>
        <w:tblStyle w:val="TableGrid"/>
        <w:tblW w:w="5092" w:type="pct"/>
        <w:tblCellSpacing w:w="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115"/>
      </w:tblGrid>
      <w:tr w:rsidR="00ED0692" w14:paraId="7D6C4A26" w14:textId="77777777" w:rsidTr="00BA5189">
        <w:trPr>
          <w:tblCellSpacing w:w="28" w:type="dxa"/>
        </w:trPr>
        <w:tc>
          <w:tcPr>
            <w:tcW w:w="1367" w:type="pct"/>
          </w:tcPr>
          <w:p w14:paraId="28C0F6E6" w14:textId="77777777" w:rsidR="00ED0692" w:rsidRDefault="00ED0692" w:rsidP="00BA5189">
            <w:pPr>
              <w:jc w:val="both"/>
            </w:pPr>
            <w:r>
              <w:rPr>
                <w:i/>
              </w:rPr>
              <w:t>Title, Name</w:t>
            </w:r>
          </w:p>
        </w:tc>
        <w:tc>
          <w:tcPr>
            <w:tcW w:w="3633" w:type="pct"/>
          </w:tcPr>
          <w:p w14:paraId="0DCC9B3E" w14:textId="112A7044" w:rsidR="00ED0692" w:rsidRDefault="00ED0692" w:rsidP="00BA5189">
            <w:pPr>
              <w:jc w:val="both"/>
            </w:pPr>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5F1ED4E5" w14:textId="77777777" w:rsidTr="00BA5189">
        <w:trPr>
          <w:tblCellSpacing w:w="28" w:type="dxa"/>
        </w:trPr>
        <w:tc>
          <w:tcPr>
            <w:tcW w:w="1367" w:type="pct"/>
          </w:tcPr>
          <w:p w14:paraId="3E658F96" w14:textId="77777777" w:rsidR="00ED0692" w:rsidRDefault="00ED0692" w:rsidP="00BA5189">
            <w:pPr>
              <w:jc w:val="both"/>
            </w:pPr>
            <w:r>
              <w:rPr>
                <w:i/>
              </w:rPr>
              <w:t>Nationality</w:t>
            </w:r>
          </w:p>
        </w:tc>
        <w:tc>
          <w:tcPr>
            <w:tcW w:w="3633" w:type="pct"/>
          </w:tcPr>
          <w:p w14:paraId="59424A07" w14:textId="39CDDCE6" w:rsidR="00ED0692" w:rsidRDefault="00ED0692" w:rsidP="00BA5189">
            <w:pPr>
              <w:jc w:val="both"/>
            </w:pPr>
            <w:r w:rsidRPr="00BA6908">
              <w:fldChar w:fldCharType="begin">
                <w:ffData>
                  <w:name w:val=""/>
                  <w:enabled/>
                  <w:calcOnExit w:val="0"/>
                  <w:textInput>
                    <w:maxLength w:val="1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25E20761" w14:textId="77777777" w:rsidTr="00BA5189">
        <w:trPr>
          <w:tblCellSpacing w:w="28" w:type="dxa"/>
        </w:trPr>
        <w:tc>
          <w:tcPr>
            <w:tcW w:w="1367" w:type="pct"/>
          </w:tcPr>
          <w:p w14:paraId="3CDA33AD" w14:textId="77777777" w:rsidR="00ED0692" w:rsidRDefault="00ED0692" w:rsidP="00BA5189">
            <w:pPr>
              <w:jc w:val="both"/>
            </w:pPr>
            <w:r>
              <w:rPr>
                <w:i/>
              </w:rPr>
              <w:t>University</w:t>
            </w:r>
          </w:p>
        </w:tc>
        <w:tc>
          <w:tcPr>
            <w:tcW w:w="3633" w:type="pct"/>
          </w:tcPr>
          <w:p w14:paraId="19FD4F90" w14:textId="007A7EBC"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761793AF" w14:textId="77777777" w:rsidTr="00BA5189">
        <w:trPr>
          <w:tblCellSpacing w:w="28" w:type="dxa"/>
        </w:trPr>
        <w:tc>
          <w:tcPr>
            <w:tcW w:w="1367" w:type="pct"/>
          </w:tcPr>
          <w:p w14:paraId="6B41D353" w14:textId="77777777" w:rsidR="00ED0692" w:rsidRDefault="00ED0692" w:rsidP="00BA5189">
            <w:pPr>
              <w:jc w:val="both"/>
            </w:pPr>
            <w:r w:rsidRPr="00BA6908">
              <w:rPr>
                <w:i/>
              </w:rPr>
              <w:t>Department</w:t>
            </w:r>
          </w:p>
        </w:tc>
        <w:tc>
          <w:tcPr>
            <w:tcW w:w="3633" w:type="pct"/>
          </w:tcPr>
          <w:p w14:paraId="5755151B" w14:textId="599B8242"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06851021" w14:textId="77777777" w:rsidTr="00BA5189">
        <w:trPr>
          <w:tblCellSpacing w:w="28" w:type="dxa"/>
        </w:trPr>
        <w:tc>
          <w:tcPr>
            <w:tcW w:w="1367" w:type="pct"/>
          </w:tcPr>
          <w:p w14:paraId="0189897A" w14:textId="77777777" w:rsidR="00ED0692" w:rsidRDefault="00ED0692" w:rsidP="00BA5189">
            <w:pPr>
              <w:jc w:val="both"/>
            </w:pPr>
            <w:r w:rsidRPr="00BA6908">
              <w:rPr>
                <w:i/>
              </w:rPr>
              <w:t>Country</w:t>
            </w:r>
          </w:p>
        </w:tc>
        <w:tc>
          <w:tcPr>
            <w:tcW w:w="3633" w:type="pct"/>
          </w:tcPr>
          <w:p w14:paraId="146BCC30" w14:textId="7E1C35BA"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55172783" w14:textId="77777777" w:rsidTr="00BA5189">
        <w:trPr>
          <w:tblCellSpacing w:w="28" w:type="dxa"/>
        </w:trPr>
        <w:tc>
          <w:tcPr>
            <w:tcW w:w="1367" w:type="pct"/>
          </w:tcPr>
          <w:p w14:paraId="39C873EE" w14:textId="77777777" w:rsidR="00ED0692" w:rsidRDefault="00ED0692" w:rsidP="00BA5189">
            <w:pPr>
              <w:jc w:val="both"/>
            </w:pPr>
            <w:r w:rsidRPr="00BA6908">
              <w:rPr>
                <w:i/>
              </w:rPr>
              <w:t>Email</w:t>
            </w:r>
          </w:p>
        </w:tc>
        <w:tc>
          <w:tcPr>
            <w:tcW w:w="3633" w:type="pct"/>
          </w:tcPr>
          <w:p w14:paraId="5A143A8D" w14:textId="6CA35AD4"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bl>
    <w:p w14:paraId="7453A2D4" w14:textId="77777777" w:rsidR="00ED0692" w:rsidRPr="00BA6908" w:rsidRDefault="00ED0692" w:rsidP="00ED0692">
      <w:pPr>
        <w:pStyle w:val="FakeHeading"/>
      </w:pPr>
      <w:bookmarkStart w:id="2938" w:name="_Toc461807307"/>
      <w:bookmarkStart w:id="2939" w:name="_Toc461807308"/>
      <w:bookmarkStart w:id="2940" w:name="_Toc466384425"/>
      <w:bookmarkStart w:id="2941" w:name="_Toc468795897"/>
      <w:bookmarkStart w:id="2942" w:name="_Toc469652361"/>
      <w:bookmarkStart w:id="2943" w:name="_Toc471299693"/>
      <w:bookmarkStart w:id="2944" w:name="_Toc12021684"/>
      <w:bookmarkStart w:id="2945" w:name="_Toc12886311"/>
      <w:bookmarkStart w:id="2946" w:name="_Toc12980203"/>
      <w:bookmarkStart w:id="2947" w:name="_Toc13217037"/>
      <w:bookmarkStart w:id="2948" w:name="_Toc13218573"/>
      <w:bookmarkEnd w:id="2938"/>
      <w:r w:rsidRPr="00BA6908">
        <w:t>Endorsing Professor</w:t>
      </w:r>
      <w:bookmarkEnd w:id="2939"/>
      <w:bookmarkEnd w:id="2940"/>
      <w:bookmarkEnd w:id="2941"/>
      <w:bookmarkEnd w:id="2942"/>
      <w:bookmarkEnd w:id="2943"/>
      <w:bookmarkEnd w:id="2944"/>
      <w:bookmarkEnd w:id="2945"/>
      <w:bookmarkEnd w:id="2946"/>
      <w:bookmarkEnd w:id="2947"/>
      <w:bookmarkEnd w:id="2948"/>
      <w:r w:rsidRPr="00BA6908">
        <w:t xml:space="preserve"> </w:t>
      </w:r>
    </w:p>
    <w:tbl>
      <w:tblPr>
        <w:tblStyle w:val="TableGrid"/>
        <w:tblW w:w="5092" w:type="pct"/>
        <w:tblCellSpacing w:w="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115"/>
      </w:tblGrid>
      <w:tr w:rsidR="00ED0692" w14:paraId="2C3621C2" w14:textId="77777777" w:rsidTr="00BA5189">
        <w:trPr>
          <w:tblCellSpacing w:w="28" w:type="dxa"/>
        </w:trPr>
        <w:tc>
          <w:tcPr>
            <w:tcW w:w="1367" w:type="pct"/>
          </w:tcPr>
          <w:p w14:paraId="479AA1D7" w14:textId="77777777" w:rsidR="00ED0692" w:rsidRDefault="00ED0692" w:rsidP="00BA5189">
            <w:pPr>
              <w:jc w:val="both"/>
            </w:pPr>
            <w:r>
              <w:rPr>
                <w:i/>
              </w:rPr>
              <w:t>Title, Name</w:t>
            </w:r>
          </w:p>
        </w:tc>
        <w:tc>
          <w:tcPr>
            <w:tcW w:w="3633" w:type="pct"/>
          </w:tcPr>
          <w:p w14:paraId="123F94A4" w14:textId="2A2DDDD2" w:rsidR="00ED0692" w:rsidRDefault="00ED0692" w:rsidP="00BA5189">
            <w:pPr>
              <w:jc w:val="both"/>
            </w:pPr>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17BB5051" w14:textId="77777777" w:rsidTr="00BA5189">
        <w:trPr>
          <w:tblCellSpacing w:w="28" w:type="dxa"/>
        </w:trPr>
        <w:tc>
          <w:tcPr>
            <w:tcW w:w="1367" w:type="pct"/>
          </w:tcPr>
          <w:p w14:paraId="33B9E293" w14:textId="77777777" w:rsidR="00ED0692" w:rsidRDefault="00ED0692" w:rsidP="00BA5189">
            <w:pPr>
              <w:jc w:val="both"/>
            </w:pPr>
            <w:r>
              <w:rPr>
                <w:i/>
              </w:rPr>
              <w:t>Nationality</w:t>
            </w:r>
          </w:p>
        </w:tc>
        <w:tc>
          <w:tcPr>
            <w:tcW w:w="3633" w:type="pct"/>
          </w:tcPr>
          <w:p w14:paraId="7D35E5BC" w14:textId="69584B9E" w:rsidR="00ED0692" w:rsidRDefault="00ED0692" w:rsidP="00BA5189">
            <w:pPr>
              <w:jc w:val="both"/>
            </w:pPr>
            <w:r w:rsidRPr="00BA6908">
              <w:fldChar w:fldCharType="begin">
                <w:ffData>
                  <w:name w:val=""/>
                  <w:enabled/>
                  <w:calcOnExit w:val="0"/>
                  <w:textInput>
                    <w:maxLength w:val="1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6831554D" w14:textId="77777777" w:rsidTr="00BA5189">
        <w:trPr>
          <w:tblCellSpacing w:w="28" w:type="dxa"/>
        </w:trPr>
        <w:tc>
          <w:tcPr>
            <w:tcW w:w="1367" w:type="pct"/>
          </w:tcPr>
          <w:p w14:paraId="0804E003" w14:textId="77777777" w:rsidR="00ED0692" w:rsidRDefault="00ED0692" w:rsidP="00BA5189">
            <w:pPr>
              <w:jc w:val="both"/>
            </w:pPr>
            <w:r>
              <w:rPr>
                <w:i/>
              </w:rPr>
              <w:t>University</w:t>
            </w:r>
          </w:p>
        </w:tc>
        <w:tc>
          <w:tcPr>
            <w:tcW w:w="3633" w:type="pct"/>
          </w:tcPr>
          <w:p w14:paraId="3E12897D" w14:textId="423B941C"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76B95177" w14:textId="77777777" w:rsidTr="00BA5189">
        <w:trPr>
          <w:tblCellSpacing w:w="28" w:type="dxa"/>
        </w:trPr>
        <w:tc>
          <w:tcPr>
            <w:tcW w:w="1367" w:type="pct"/>
          </w:tcPr>
          <w:p w14:paraId="47A26375" w14:textId="77777777" w:rsidR="00ED0692" w:rsidRDefault="00ED0692" w:rsidP="00BA5189">
            <w:pPr>
              <w:jc w:val="both"/>
            </w:pPr>
            <w:r w:rsidRPr="00BA6908">
              <w:rPr>
                <w:i/>
              </w:rPr>
              <w:t>Department</w:t>
            </w:r>
          </w:p>
        </w:tc>
        <w:tc>
          <w:tcPr>
            <w:tcW w:w="3633" w:type="pct"/>
          </w:tcPr>
          <w:p w14:paraId="3BCE5C57" w14:textId="63173D7B"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19E22E2D" w14:textId="77777777" w:rsidTr="00BA5189">
        <w:trPr>
          <w:tblCellSpacing w:w="28" w:type="dxa"/>
        </w:trPr>
        <w:tc>
          <w:tcPr>
            <w:tcW w:w="1367" w:type="pct"/>
          </w:tcPr>
          <w:p w14:paraId="3E773698" w14:textId="77777777" w:rsidR="00ED0692" w:rsidRDefault="00ED0692" w:rsidP="00BA5189">
            <w:pPr>
              <w:jc w:val="both"/>
            </w:pPr>
            <w:r w:rsidRPr="00BA6908">
              <w:rPr>
                <w:i/>
              </w:rPr>
              <w:t>Country</w:t>
            </w:r>
          </w:p>
        </w:tc>
        <w:tc>
          <w:tcPr>
            <w:tcW w:w="3633" w:type="pct"/>
          </w:tcPr>
          <w:p w14:paraId="7E764280" w14:textId="16361F2A"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748385EA" w14:textId="77777777" w:rsidTr="00BA5189">
        <w:trPr>
          <w:tblCellSpacing w:w="28" w:type="dxa"/>
        </w:trPr>
        <w:tc>
          <w:tcPr>
            <w:tcW w:w="1367" w:type="pct"/>
          </w:tcPr>
          <w:p w14:paraId="151229A0" w14:textId="77777777" w:rsidR="00ED0692" w:rsidRDefault="00ED0692" w:rsidP="00BA5189">
            <w:pPr>
              <w:jc w:val="both"/>
            </w:pPr>
            <w:r w:rsidRPr="00BA6908">
              <w:rPr>
                <w:i/>
              </w:rPr>
              <w:t>Email</w:t>
            </w:r>
          </w:p>
        </w:tc>
        <w:tc>
          <w:tcPr>
            <w:tcW w:w="3633" w:type="pct"/>
          </w:tcPr>
          <w:p w14:paraId="74D39838" w14:textId="4869C360"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bl>
    <w:p w14:paraId="74B55FA9" w14:textId="77777777" w:rsidR="00ED0692" w:rsidRPr="00BA6908" w:rsidRDefault="00ED0692" w:rsidP="00ED0692">
      <w:pPr>
        <w:pStyle w:val="FakeHeading"/>
      </w:pPr>
      <w:bookmarkStart w:id="2949" w:name="_Toc461807309"/>
      <w:bookmarkStart w:id="2950" w:name="_Toc466384426"/>
      <w:bookmarkStart w:id="2951" w:name="_Toc468795898"/>
      <w:bookmarkStart w:id="2952" w:name="_Toc469652362"/>
      <w:bookmarkStart w:id="2953" w:name="_Toc471299694"/>
      <w:bookmarkStart w:id="2954" w:name="_Toc12021685"/>
      <w:bookmarkStart w:id="2955" w:name="_Toc12886312"/>
      <w:bookmarkStart w:id="2956" w:name="_Toc12980204"/>
      <w:bookmarkStart w:id="2957" w:name="_Toc13217038"/>
      <w:bookmarkStart w:id="2958" w:name="_Toc13218574"/>
      <w:r w:rsidRPr="00BA6908">
        <w:t>System Engineer</w:t>
      </w:r>
      <w:bookmarkEnd w:id="2949"/>
      <w:bookmarkEnd w:id="2950"/>
      <w:bookmarkEnd w:id="2951"/>
      <w:bookmarkEnd w:id="2952"/>
      <w:bookmarkEnd w:id="2953"/>
      <w:bookmarkEnd w:id="2954"/>
      <w:bookmarkEnd w:id="2955"/>
      <w:bookmarkEnd w:id="2956"/>
      <w:bookmarkEnd w:id="2957"/>
      <w:bookmarkEnd w:id="2958"/>
      <w:r w:rsidRPr="00BA6908">
        <w:t xml:space="preserve"> </w:t>
      </w:r>
    </w:p>
    <w:tbl>
      <w:tblPr>
        <w:tblStyle w:val="TableGrid"/>
        <w:tblW w:w="5092" w:type="pct"/>
        <w:tblCellSpacing w:w="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115"/>
      </w:tblGrid>
      <w:tr w:rsidR="00ED0692" w14:paraId="4B1AF999" w14:textId="77777777" w:rsidTr="00BA5189">
        <w:trPr>
          <w:tblCellSpacing w:w="28" w:type="dxa"/>
        </w:trPr>
        <w:tc>
          <w:tcPr>
            <w:tcW w:w="1367" w:type="pct"/>
          </w:tcPr>
          <w:p w14:paraId="6D23C7C2" w14:textId="77777777" w:rsidR="00ED0692" w:rsidRDefault="00ED0692" w:rsidP="00BA5189">
            <w:pPr>
              <w:jc w:val="both"/>
            </w:pPr>
            <w:r>
              <w:rPr>
                <w:i/>
              </w:rPr>
              <w:t>Title, Name</w:t>
            </w:r>
          </w:p>
        </w:tc>
        <w:tc>
          <w:tcPr>
            <w:tcW w:w="3633" w:type="pct"/>
          </w:tcPr>
          <w:p w14:paraId="10B356F0" w14:textId="6BCB0717" w:rsidR="00ED0692" w:rsidRDefault="00ED0692" w:rsidP="00BA5189">
            <w:pPr>
              <w:jc w:val="both"/>
            </w:pPr>
            <w:r w:rsidRPr="00BA6908">
              <w:fldChar w:fldCharType="begin">
                <w:ffData>
                  <w:name w:val=""/>
                  <w:enabled/>
                  <w:calcOnExit w:val="0"/>
                  <w:textInput>
                    <w:maxLength w:val="2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78F564BE" w14:textId="77777777" w:rsidTr="00BA5189">
        <w:trPr>
          <w:tblCellSpacing w:w="28" w:type="dxa"/>
        </w:trPr>
        <w:tc>
          <w:tcPr>
            <w:tcW w:w="1367" w:type="pct"/>
          </w:tcPr>
          <w:p w14:paraId="64E63633" w14:textId="77777777" w:rsidR="00ED0692" w:rsidRDefault="00ED0692" w:rsidP="00BA5189">
            <w:pPr>
              <w:jc w:val="both"/>
            </w:pPr>
            <w:r>
              <w:rPr>
                <w:i/>
              </w:rPr>
              <w:t>Nationality</w:t>
            </w:r>
          </w:p>
        </w:tc>
        <w:tc>
          <w:tcPr>
            <w:tcW w:w="3633" w:type="pct"/>
          </w:tcPr>
          <w:p w14:paraId="6EBA37A3" w14:textId="1E4DE349" w:rsidR="00ED0692" w:rsidRDefault="00ED0692" w:rsidP="00BA5189">
            <w:pPr>
              <w:jc w:val="both"/>
            </w:pPr>
            <w:r w:rsidRPr="00BA6908">
              <w:fldChar w:fldCharType="begin">
                <w:ffData>
                  <w:name w:val=""/>
                  <w:enabled/>
                  <w:calcOnExit w:val="0"/>
                  <w:textInput>
                    <w:maxLength w:val="1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3BB1377B" w14:textId="77777777" w:rsidTr="00BA5189">
        <w:trPr>
          <w:tblCellSpacing w:w="28" w:type="dxa"/>
        </w:trPr>
        <w:tc>
          <w:tcPr>
            <w:tcW w:w="1367" w:type="pct"/>
          </w:tcPr>
          <w:p w14:paraId="7926C907" w14:textId="77777777" w:rsidR="00ED0692" w:rsidRDefault="00ED0692" w:rsidP="00BA5189">
            <w:pPr>
              <w:jc w:val="both"/>
            </w:pPr>
            <w:r>
              <w:rPr>
                <w:i/>
              </w:rPr>
              <w:t>University</w:t>
            </w:r>
          </w:p>
        </w:tc>
        <w:tc>
          <w:tcPr>
            <w:tcW w:w="3633" w:type="pct"/>
          </w:tcPr>
          <w:p w14:paraId="5FFB030F" w14:textId="1FDE819C"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6FF91082" w14:textId="77777777" w:rsidTr="00BA5189">
        <w:trPr>
          <w:tblCellSpacing w:w="28" w:type="dxa"/>
        </w:trPr>
        <w:tc>
          <w:tcPr>
            <w:tcW w:w="1367" w:type="pct"/>
          </w:tcPr>
          <w:p w14:paraId="18AA4C24" w14:textId="77777777" w:rsidR="00ED0692" w:rsidRDefault="00ED0692" w:rsidP="00BA5189">
            <w:pPr>
              <w:jc w:val="both"/>
            </w:pPr>
            <w:r w:rsidRPr="00BA6908">
              <w:rPr>
                <w:i/>
              </w:rPr>
              <w:t>Department</w:t>
            </w:r>
          </w:p>
        </w:tc>
        <w:tc>
          <w:tcPr>
            <w:tcW w:w="3633" w:type="pct"/>
          </w:tcPr>
          <w:p w14:paraId="5837CE7A" w14:textId="5ECAD14F"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2D99CE2C" w14:textId="77777777" w:rsidTr="00BA5189">
        <w:trPr>
          <w:tblCellSpacing w:w="28" w:type="dxa"/>
        </w:trPr>
        <w:tc>
          <w:tcPr>
            <w:tcW w:w="1367" w:type="pct"/>
          </w:tcPr>
          <w:p w14:paraId="40FB4489" w14:textId="77777777" w:rsidR="00ED0692" w:rsidRDefault="00ED0692" w:rsidP="00BA5189">
            <w:pPr>
              <w:jc w:val="both"/>
            </w:pPr>
            <w:r w:rsidRPr="00BA6908">
              <w:rPr>
                <w:i/>
              </w:rPr>
              <w:t>Country</w:t>
            </w:r>
          </w:p>
        </w:tc>
        <w:tc>
          <w:tcPr>
            <w:tcW w:w="3633" w:type="pct"/>
          </w:tcPr>
          <w:p w14:paraId="0281189C" w14:textId="36572236"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r w:rsidR="00ED0692" w14:paraId="497CD61D" w14:textId="77777777" w:rsidTr="00BA5189">
        <w:trPr>
          <w:tblCellSpacing w:w="28" w:type="dxa"/>
        </w:trPr>
        <w:tc>
          <w:tcPr>
            <w:tcW w:w="1367" w:type="pct"/>
          </w:tcPr>
          <w:p w14:paraId="00873BFE" w14:textId="77777777" w:rsidR="00ED0692" w:rsidRDefault="00ED0692" w:rsidP="00BA5189">
            <w:pPr>
              <w:jc w:val="both"/>
            </w:pPr>
            <w:r w:rsidRPr="00BA6908">
              <w:rPr>
                <w:i/>
              </w:rPr>
              <w:t>Email</w:t>
            </w:r>
          </w:p>
        </w:tc>
        <w:tc>
          <w:tcPr>
            <w:tcW w:w="3633" w:type="pct"/>
          </w:tcPr>
          <w:p w14:paraId="5F1526C2" w14:textId="673219A2" w:rsidR="00ED0692" w:rsidRDefault="00ED0692" w:rsidP="00BA5189">
            <w:pPr>
              <w:jc w:val="both"/>
            </w:pPr>
            <w:r w:rsidRPr="00BA6908">
              <w:fldChar w:fldCharType="begin">
                <w:ffData>
                  <w:name w:val="Text13"/>
                  <w:enabled/>
                  <w:calcOnExit w:val="0"/>
                  <w:textInput>
                    <w:maxLength w:val="400"/>
                  </w:textInput>
                </w:ffData>
              </w:fldChar>
            </w:r>
            <w:r w:rsidRPr="00BA6908">
              <w:instrText xml:space="preserve"> FORMTEXT </w:instrText>
            </w:r>
            <w:r w:rsidRPr="00BA6908">
              <w:fldChar w:fldCharType="separate"/>
            </w:r>
            <w:r w:rsidR="000673C1">
              <w:rPr>
                <w:noProof/>
              </w:rPr>
              <w:t> </w:t>
            </w:r>
            <w:r w:rsidR="000673C1">
              <w:rPr>
                <w:noProof/>
              </w:rPr>
              <w:t> </w:t>
            </w:r>
            <w:r w:rsidR="000673C1">
              <w:rPr>
                <w:noProof/>
              </w:rPr>
              <w:t> </w:t>
            </w:r>
            <w:r w:rsidR="000673C1">
              <w:rPr>
                <w:noProof/>
              </w:rPr>
              <w:t> </w:t>
            </w:r>
            <w:r w:rsidR="000673C1">
              <w:rPr>
                <w:noProof/>
              </w:rPr>
              <w:t> </w:t>
            </w:r>
            <w:r w:rsidRPr="00BA6908">
              <w:fldChar w:fldCharType="end"/>
            </w:r>
          </w:p>
        </w:tc>
      </w:tr>
    </w:tbl>
    <w:p w14:paraId="552F0295" w14:textId="77777777" w:rsidR="00ED0692" w:rsidRDefault="00ED0692" w:rsidP="00ED0692">
      <w:pPr>
        <w:pStyle w:val="FakeHeading"/>
      </w:pPr>
      <w:bookmarkStart w:id="2959" w:name="_Toc469652363"/>
      <w:bookmarkStart w:id="2960" w:name="_Toc471299695"/>
      <w:bookmarkStart w:id="2961" w:name="_Toc12021686"/>
      <w:bookmarkStart w:id="2962" w:name="_Toc12886313"/>
      <w:bookmarkStart w:id="2963" w:name="_Toc12980205"/>
      <w:bookmarkStart w:id="2964" w:name="_Toc13217039"/>
      <w:bookmarkStart w:id="2965" w:name="_Toc13218575"/>
    </w:p>
    <w:p w14:paraId="0782E520" w14:textId="77777777" w:rsidR="00ED0692" w:rsidRPr="00BA6908" w:rsidRDefault="00ED0692" w:rsidP="00ED0692">
      <w:pPr>
        <w:pStyle w:val="FakeHeading"/>
      </w:pPr>
      <w:r w:rsidRPr="00BA6908">
        <w:t>List of Students</w:t>
      </w:r>
      <w:bookmarkEnd w:id="2959"/>
      <w:bookmarkEnd w:id="2960"/>
      <w:bookmarkEnd w:id="2961"/>
      <w:bookmarkEnd w:id="2962"/>
      <w:bookmarkEnd w:id="2963"/>
      <w:bookmarkEnd w:id="2964"/>
      <w:bookmarkEnd w:id="2965"/>
    </w:p>
    <w:p w14:paraId="439CABAE" w14:textId="77777777" w:rsidR="00ED0692" w:rsidRDefault="00ED0692" w:rsidP="00ED0692">
      <w:pPr>
        <w:pStyle w:val="HelpText"/>
        <w:jc w:val="both"/>
      </w:pPr>
      <w:r>
        <w:t>Provide a</w:t>
      </w:r>
      <w:r w:rsidRPr="00BA6908">
        <w:t>n overview of the key student team members currently involved in the programme</w:t>
      </w:r>
      <w:r>
        <w:t>.</w:t>
      </w:r>
    </w:p>
    <w:p w14:paraId="6C730EBF" w14:textId="77777777" w:rsidR="00ED0692" w:rsidRDefault="00ED0692" w:rsidP="00ED0692">
      <w:pPr>
        <w:jc w:val="both"/>
      </w:pPr>
    </w:p>
    <w:tbl>
      <w:tblPr>
        <w:tblStyle w:val="TableGrid"/>
        <w:tblpPr w:leftFromText="180" w:rightFromText="180" w:vertAnchor="text" w:horzAnchor="margin" w:tblpY="117"/>
        <w:tblW w:w="9559" w:type="dxa"/>
        <w:tblLook w:val="04A0" w:firstRow="1" w:lastRow="0" w:firstColumn="1" w:lastColumn="0" w:noHBand="0" w:noVBand="1"/>
      </w:tblPr>
      <w:tblGrid>
        <w:gridCol w:w="480"/>
        <w:gridCol w:w="4252"/>
        <w:gridCol w:w="575"/>
        <w:gridCol w:w="4252"/>
      </w:tblGrid>
      <w:tr w:rsidR="00ED0692" w:rsidRPr="004B77B6" w14:paraId="7387B213" w14:textId="77777777" w:rsidTr="006021C8">
        <w:trPr>
          <w:trHeight w:val="20"/>
        </w:trPr>
        <w:tc>
          <w:tcPr>
            <w:tcW w:w="0" w:type="auto"/>
          </w:tcPr>
          <w:p w14:paraId="15099BBE" w14:textId="77777777" w:rsidR="00ED0692" w:rsidRPr="004B77B6" w:rsidRDefault="00ED0692" w:rsidP="00BA5189">
            <w:pPr>
              <w:jc w:val="both"/>
              <w:rPr>
                <w:sz w:val="20"/>
                <w:szCs w:val="20"/>
              </w:rPr>
            </w:pPr>
            <w:r w:rsidRPr="004B77B6">
              <w:rPr>
                <w:sz w:val="20"/>
                <w:szCs w:val="20"/>
              </w:rPr>
              <w:t>(1)</w:t>
            </w:r>
          </w:p>
        </w:tc>
        <w:tc>
          <w:tcPr>
            <w:tcW w:w="4252" w:type="dxa"/>
          </w:tcPr>
          <w:p w14:paraId="2CA8804C" w14:textId="77777777" w:rsidR="00ED0692" w:rsidRPr="004B77B6" w:rsidRDefault="00ED0692" w:rsidP="00BA5189">
            <w:pPr>
              <w:jc w:val="both"/>
              <w:rPr>
                <w:sz w:val="20"/>
                <w:szCs w:val="20"/>
              </w:rPr>
            </w:pPr>
            <w:r w:rsidRPr="004B77B6">
              <w:rPr>
                <w:b/>
                <w:sz w:val="20"/>
                <w:szCs w:val="20"/>
              </w:rPr>
              <w:t>First name</w:t>
            </w:r>
          </w:p>
        </w:tc>
        <w:tc>
          <w:tcPr>
            <w:tcW w:w="0" w:type="auto"/>
          </w:tcPr>
          <w:p w14:paraId="574EA6E5" w14:textId="77777777" w:rsidR="00ED0692" w:rsidRPr="004B77B6" w:rsidRDefault="00ED0692" w:rsidP="00BA5189">
            <w:pPr>
              <w:jc w:val="both"/>
              <w:rPr>
                <w:sz w:val="20"/>
                <w:szCs w:val="20"/>
              </w:rPr>
            </w:pPr>
            <w:r w:rsidRPr="004B77B6">
              <w:rPr>
                <w:sz w:val="20"/>
                <w:szCs w:val="20"/>
              </w:rPr>
              <w:t>(7)</w:t>
            </w:r>
          </w:p>
        </w:tc>
        <w:tc>
          <w:tcPr>
            <w:tcW w:w="4252" w:type="dxa"/>
          </w:tcPr>
          <w:p w14:paraId="7F657D5F" w14:textId="77777777" w:rsidR="00ED0692" w:rsidRPr="004B77B6" w:rsidRDefault="00ED0692" w:rsidP="00BA5189">
            <w:pPr>
              <w:jc w:val="both"/>
              <w:rPr>
                <w:sz w:val="20"/>
                <w:szCs w:val="20"/>
              </w:rPr>
            </w:pPr>
            <w:r w:rsidRPr="004B77B6">
              <w:rPr>
                <w:b/>
                <w:sz w:val="20"/>
                <w:szCs w:val="20"/>
              </w:rPr>
              <w:t># of years</w:t>
            </w:r>
            <w:r w:rsidRPr="004B77B6">
              <w:rPr>
                <w:sz w:val="20"/>
                <w:szCs w:val="20"/>
              </w:rPr>
              <w:t xml:space="preserve"> being at University so far (e.g. BSc + MSc)</w:t>
            </w:r>
          </w:p>
        </w:tc>
      </w:tr>
      <w:tr w:rsidR="00ED0692" w:rsidRPr="004B77B6" w14:paraId="363FF2EE" w14:textId="77777777" w:rsidTr="006021C8">
        <w:trPr>
          <w:trHeight w:val="20"/>
        </w:trPr>
        <w:tc>
          <w:tcPr>
            <w:tcW w:w="0" w:type="auto"/>
          </w:tcPr>
          <w:p w14:paraId="37C779D0" w14:textId="77777777" w:rsidR="00ED0692" w:rsidRPr="004B77B6" w:rsidRDefault="00ED0692" w:rsidP="00BA5189">
            <w:pPr>
              <w:jc w:val="both"/>
              <w:rPr>
                <w:sz w:val="20"/>
                <w:szCs w:val="20"/>
              </w:rPr>
            </w:pPr>
            <w:r w:rsidRPr="004B77B6">
              <w:rPr>
                <w:sz w:val="20"/>
                <w:szCs w:val="20"/>
              </w:rPr>
              <w:t>(2)</w:t>
            </w:r>
          </w:p>
        </w:tc>
        <w:tc>
          <w:tcPr>
            <w:tcW w:w="4252" w:type="dxa"/>
          </w:tcPr>
          <w:p w14:paraId="7A990497" w14:textId="77777777" w:rsidR="00ED0692" w:rsidRPr="004B77B6" w:rsidRDefault="00ED0692" w:rsidP="00BA5189">
            <w:pPr>
              <w:jc w:val="both"/>
              <w:rPr>
                <w:sz w:val="20"/>
                <w:szCs w:val="20"/>
              </w:rPr>
            </w:pPr>
            <w:r w:rsidRPr="004B77B6">
              <w:rPr>
                <w:b/>
                <w:sz w:val="20"/>
                <w:szCs w:val="20"/>
              </w:rPr>
              <w:t>Last name</w:t>
            </w:r>
          </w:p>
        </w:tc>
        <w:tc>
          <w:tcPr>
            <w:tcW w:w="0" w:type="auto"/>
          </w:tcPr>
          <w:p w14:paraId="5B520180" w14:textId="77777777" w:rsidR="00ED0692" w:rsidRPr="004B77B6" w:rsidRDefault="00ED0692" w:rsidP="00BA5189">
            <w:pPr>
              <w:jc w:val="both"/>
              <w:rPr>
                <w:sz w:val="20"/>
                <w:szCs w:val="20"/>
              </w:rPr>
            </w:pPr>
            <w:r w:rsidRPr="004B77B6">
              <w:rPr>
                <w:sz w:val="20"/>
                <w:szCs w:val="20"/>
              </w:rPr>
              <w:t>(8)</w:t>
            </w:r>
          </w:p>
        </w:tc>
        <w:tc>
          <w:tcPr>
            <w:tcW w:w="4252" w:type="dxa"/>
          </w:tcPr>
          <w:p w14:paraId="74107406" w14:textId="77777777" w:rsidR="00ED0692" w:rsidRPr="004B77B6" w:rsidRDefault="00ED0692" w:rsidP="00BA5189">
            <w:pPr>
              <w:jc w:val="both"/>
              <w:rPr>
                <w:sz w:val="20"/>
                <w:szCs w:val="20"/>
              </w:rPr>
            </w:pPr>
            <w:r w:rsidRPr="004B77B6">
              <w:rPr>
                <w:b/>
                <w:sz w:val="20"/>
                <w:szCs w:val="20"/>
              </w:rPr>
              <w:t xml:space="preserve">Field of study </w:t>
            </w:r>
            <w:r w:rsidRPr="004B77B6">
              <w:rPr>
                <w:sz w:val="20"/>
                <w:szCs w:val="20"/>
              </w:rPr>
              <w:t xml:space="preserve">(e.g. aerospace engineering) </w:t>
            </w:r>
            <w:r w:rsidRPr="004B77B6">
              <w:rPr>
                <w:b/>
                <w:sz w:val="20"/>
                <w:szCs w:val="20"/>
              </w:rPr>
              <w:t xml:space="preserve">&amp; </w:t>
            </w:r>
            <w:proofErr w:type="spellStart"/>
            <w:r w:rsidRPr="004B77B6">
              <w:rPr>
                <w:b/>
                <w:sz w:val="20"/>
                <w:szCs w:val="20"/>
              </w:rPr>
              <w:t>Specialisation</w:t>
            </w:r>
            <w:proofErr w:type="spellEnd"/>
            <w:r w:rsidRPr="004B77B6">
              <w:rPr>
                <w:b/>
                <w:sz w:val="20"/>
                <w:szCs w:val="20"/>
              </w:rPr>
              <w:t xml:space="preserve"> </w:t>
            </w:r>
            <w:r w:rsidRPr="004B77B6">
              <w:rPr>
                <w:sz w:val="20"/>
                <w:szCs w:val="20"/>
              </w:rPr>
              <w:t>(e.g. Space Systems, Materials and Structures, etc.)</w:t>
            </w:r>
          </w:p>
        </w:tc>
      </w:tr>
      <w:tr w:rsidR="00ED0692" w:rsidRPr="004B77B6" w14:paraId="171B6AC2" w14:textId="77777777" w:rsidTr="006021C8">
        <w:trPr>
          <w:trHeight w:val="20"/>
        </w:trPr>
        <w:tc>
          <w:tcPr>
            <w:tcW w:w="0" w:type="auto"/>
          </w:tcPr>
          <w:p w14:paraId="4E576BE7" w14:textId="77777777" w:rsidR="00ED0692" w:rsidRPr="004B77B6" w:rsidRDefault="00ED0692" w:rsidP="00BA5189">
            <w:pPr>
              <w:jc w:val="both"/>
              <w:rPr>
                <w:sz w:val="20"/>
                <w:szCs w:val="20"/>
              </w:rPr>
            </w:pPr>
            <w:r w:rsidRPr="004B77B6">
              <w:rPr>
                <w:sz w:val="20"/>
                <w:szCs w:val="20"/>
              </w:rPr>
              <w:t>(3)</w:t>
            </w:r>
          </w:p>
        </w:tc>
        <w:tc>
          <w:tcPr>
            <w:tcW w:w="4252" w:type="dxa"/>
          </w:tcPr>
          <w:p w14:paraId="0AD355C9" w14:textId="77777777" w:rsidR="00ED0692" w:rsidRPr="004B77B6" w:rsidRDefault="00ED0692" w:rsidP="00BA5189">
            <w:pPr>
              <w:jc w:val="both"/>
              <w:rPr>
                <w:sz w:val="20"/>
                <w:szCs w:val="20"/>
              </w:rPr>
            </w:pPr>
            <w:r w:rsidRPr="004B77B6">
              <w:rPr>
                <w:b/>
                <w:sz w:val="20"/>
                <w:szCs w:val="20"/>
              </w:rPr>
              <w:t xml:space="preserve">Birth date </w:t>
            </w:r>
            <w:proofErr w:type="spellStart"/>
            <w:r w:rsidRPr="004B77B6">
              <w:rPr>
                <w:sz w:val="20"/>
                <w:szCs w:val="20"/>
              </w:rPr>
              <w:t>dd</w:t>
            </w:r>
            <w:proofErr w:type="spellEnd"/>
            <w:r w:rsidRPr="004B77B6">
              <w:rPr>
                <w:sz w:val="20"/>
                <w:szCs w:val="20"/>
              </w:rPr>
              <w:t>/mm/</w:t>
            </w:r>
            <w:proofErr w:type="spellStart"/>
            <w:r w:rsidRPr="004B77B6">
              <w:rPr>
                <w:sz w:val="20"/>
                <w:szCs w:val="20"/>
              </w:rPr>
              <w:t>yyyy</w:t>
            </w:r>
            <w:proofErr w:type="spellEnd"/>
          </w:p>
        </w:tc>
        <w:tc>
          <w:tcPr>
            <w:tcW w:w="0" w:type="auto"/>
          </w:tcPr>
          <w:p w14:paraId="688EC3D4" w14:textId="77777777" w:rsidR="00ED0692" w:rsidRPr="004B77B6" w:rsidRDefault="00ED0692" w:rsidP="00BA5189">
            <w:pPr>
              <w:jc w:val="both"/>
              <w:rPr>
                <w:sz w:val="20"/>
                <w:szCs w:val="20"/>
              </w:rPr>
            </w:pPr>
            <w:r w:rsidRPr="004B77B6">
              <w:rPr>
                <w:sz w:val="20"/>
                <w:szCs w:val="20"/>
              </w:rPr>
              <w:t>(9)</w:t>
            </w:r>
          </w:p>
        </w:tc>
        <w:tc>
          <w:tcPr>
            <w:tcW w:w="4252" w:type="dxa"/>
          </w:tcPr>
          <w:p w14:paraId="47FB849E" w14:textId="77777777" w:rsidR="00ED0692" w:rsidRPr="004B77B6" w:rsidRDefault="00ED0692" w:rsidP="00BA5189">
            <w:pPr>
              <w:jc w:val="both"/>
              <w:rPr>
                <w:sz w:val="20"/>
                <w:szCs w:val="20"/>
              </w:rPr>
            </w:pPr>
            <w:r w:rsidRPr="004B77B6">
              <w:rPr>
                <w:b/>
                <w:sz w:val="20"/>
                <w:szCs w:val="20"/>
              </w:rPr>
              <w:t xml:space="preserve">Function </w:t>
            </w:r>
            <w:r w:rsidRPr="004B77B6">
              <w:rPr>
                <w:sz w:val="20"/>
                <w:szCs w:val="20"/>
              </w:rPr>
              <w:t>in the project</w:t>
            </w:r>
            <w:r w:rsidRPr="004B77B6">
              <w:rPr>
                <w:b/>
                <w:sz w:val="20"/>
                <w:szCs w:val="20"/>
              </w:rPr>
              <w:t xml:space="preserve"> </w:t>
            </w:r>
            <w:r w:rsidRPr="004B77B6">
              <w:rPr>
                <w:sz w:val="20"/>
                <w:szCs w:val="20"/>
              </w:rPr>
              <w:t>(e.g. outreach, power subsystem)</w:t>
            </w:r>
          </w:p>
        </w:tc>
      </w:tr>
      <w:tr w:rsidR="00ED0692" w:rsidRPr="004B77B6" w14:paraId="78E2590F" w14:textId="77777777" w:rsidTr="006021C8">
        <w:trPr>
          <w:trHeight w:val="20"/>
        </w:trPr>
        <w:tc>
          <w:tcPr>
            <w:tcW w:w="0" w:type="auto"/>
          </w:tcPr>
          <w:p w14:paraId="11DB4149" w14:textId="77777777" w:rsidR="00ED0692" w:rsidRPr="004B77B6" w:rsidRDefault="00ED0692" w:rsidP="00BA5189">
            <w:pPr>
              <w:jc w:val="both"/>
              <w:rPr>
                <w:sz w:val="20"/>
                <w:szCs w:val="20"/>
              </w:rPr>
            </w:pPr>
            <w:r w:rsidRPr="004B77B6">
              <w:rPr>
                <w:sz w:val="20"/>
                <w:szCs w:val="20"/>
              </w:rPr>
              <w:t>(4)</w:t>
            </w:r>
          </w:p>
        </w:tc>
        <w:tc>
          <w:tcPr>
            <w:tcW w:w="4252" w:type="dxa"/>
          </w:tcPr>
          <w:p w14:paraId="236458D3" w14:textId="77777777" w:rsidR="00ED0692" w:rsidRPr="004B77B6" w:rsidRDefault="00ED0692" w:rsidP="00BA5189">
            <w:pPr>
              <w:jc w:val="both"/>
              <w:rPr>
                <w:sz w:val="20"/>
                <w:szCs w:val="20"/>
              </w:rPr>
            </w:pPr>
            <w:r w:rsidRPr="004B77B6">
              <w:rPr>
                <w:b/>
                <w:sz w:val="20"/>
                <w:szCs w:val="20"/>
              </w:rPr>
              <w:t xml:space="preserve">Nationality </w:t>
            </w:r>
            <w:r w:rsidRPr="004B77B6">
              <w:rPr>
                <w:sz w:val="20"/>
                <w:szCs w:val="20"/>
              </w:rPr>
              <w:t>country code</w:t>
            </w:r>
          </w:p>
        </w:tc>
        <w:tc>
          <w:tcPr>
            <w:tcW w:w="0" w:type="auto"/>
          </w:tcPr>
          <w:p w14:paraId="5BB05F2E" w14:textId="77777777" w:rsidR="00ED0692" w:rsidRPr="004B77B6" w:rsidRDefault="00ED0692" w:rsidP="00BA5189">
            <w:pPr>
              <w:jc w:val="both"/>
              <w:rPr>
                <w:sz w:val="20"/>
                <w:szCs w:val="20"/>
              </w:rPr>
            </w:pPr>
            <w:r w:rsidRPr="004B77B6">
              <w:rPr>
                <w:sz w:val="20"/>
                <w:szCs w:val="20"/>
              </w:rPr>
              <w:t>(10)</w:t>
            </w:r>
          </w:p>
        </w:tc>
        <w:tc>
          <w:tcPr>
            <w:tcW w:w="4252" w:type="dxa"/>
          </w:tcPr>
          <w:p w14:paraId="18406153" w14:textId="77777777" w:rsidR="00ED0692" w:rsidRPr="004B77B6" w:rsidRDefault="00ED0692" w:rsidP="00BA5189">
            <w:pPr>
              <w:jc w:val="both"/>
              <w:rPr>
                <w:sz w:val="20"/>
                <w:szCs w:val="20"/>
              </w:rPr>
            </w:pPr>
            <w:r w:rsidRPr="004B77B6">
              <w:rPr>
                <w:sz w:val="20"/>
                <w:szCs w:val="20"/>
              </w:rPr>
              <w:t>Expected date of</w:t>
            </w:r>
            <w:r w:rsidRPr="004B77B6">
              <w:rPr>
                <w:b/>
                <w:sz w:val="20"/>
                <w:szCs w:val="20"/>
              </w:rPr>
              <w:t xml:space="preserve"> Graduation </w:t>
            </w:r>
            <w:r w:rsidRPr="004B77B6">
              <w:rPr>
                <w:sz w:val="20"/>
                <w:szCs w:val="20"/>
              </w:rPr>
              <w:t>mm/</w:t>
            </w:r>
            <w:proofErr w:type="spellStart"/>
            <w:r w:rsidRPr="004B77B6">
              <w:rPr>
                <w:sz w:val="20"/>
                <w:szCs w:val="20"/>
              </w:rPr>
              <w:t>yyyy</w:t>
            </w:r>
            <w:proofErr w:type="spellEnd"/>
          </w:p>
        </w:tc>
      </w:tr>
      <w:tr w:rsidR="00ED0692" w:rsidRPr="004B77B6" w14:paraId="074790C9" w14:textId="77777777" w:rsidTr="006021C8">
        <w:trPr>
          <w:trHeight w:val="20"/>
        </w:trPr>
        <w:tc>
          <w:tcPr>
            <w:tcW w:w="0" w:type="auto"/>
          </w:tcPr>
          <w:p w14:paraId="1E7F7F39" w14:textId="77777777" w:rsidR="00ED0692" w:rsidRPr="004B77B6" w:rsidRDefault="00ED0692" w:rsidP="00BA5189">
            <w:pPr>
              <w:jc w:val="both"/>
              <w:rPr>
                <w:sz w:val="20"/>
                <w:szCs w:val="20"/>
              </w:rPr>
            </w:pPr>
            <w:r w:rsidRPr="004B77B6">
              <w:rPr>
                <w:sz w:val="20"/>
                <w:szCs w:val="20"/>
              </w:rPr>
              <w:t>(5)</w:t>
            </w:r>
          </w:p>
        </w:tc>
        <w:tc>
          <w:tcPr>
            <w:tcW w:w="4252" w:type="dxa"/>
          </w:tcPr>
          <w:p w14:paraId="1C408168" w14:textId="77777777" w:rsidR="00ED0692" w:rsidRPr="004B77B6" w:rsidRDefault="00ED0692" w:rsidP="00BA5189">
            <w:pPr>
              <w:jc w:val="both"/>
              <w:rPr>
                <w:sz w:val="20"/>
                <w:szCs w:val="20"/>
              </w:rPr>
            </w:pPr>
            <w:r w:rsidRPr="004B77B6">
              <w:rPr>
                <w:b/>
                <w:sz w:val="20"/>
                <w:szCs w:val="20"/>
              </w:rPr>
              <w:t xml:space="preserve">University </w:t>
            </w:r>
            <w:r w:rsidRPr="004B77B6">
              <w:rPr>
                <w:sz w:val="20"/>
                <w:szCs w:val="20"/>
              </w:rPr>
              <w:t>of enrolment</w:t>
            </w:r>
          </w:p>
        </w:tc>
        <w:tc>
          <w:tcPr>
            <w:tcW w:w="0" w:type="auto"/>
          </w:tcPr>
          <w:p w14:paraId="71B12222" w14:textId="77777777" w:rsidR="00ED0692" w:rsidRPr="004B77B6" w:rsidRDefault="00ED0692" w:rsidP="00BA5189">
            <w:pPr>
              <w:jc w:val="both"/>
              <w:rPr>
                <w:sz w:val="20"/>
                <w:szCs w:val="20"/>
              </w:rPr>
            </w:pPr>
            <w:r w:rsidRPr="004B77B6">
              <w:rPr>
                <w:sz w:val="20"/>
                <w:szCs w:val="20"/>
              </w:rPr>
              <w:t>(11)</w:t>
            </w:r>
          </w:p>
        </w:tc>
        <w:tc>
          <w:tcPr>
            <w:tcW w:w="4252" w:type="dxa"/>
          </w:tcPr>
          <w:p w14:paraId="33776AC3" w14:textId="77777777" w:rsidR="00ED0692" w:rsidRPr="004B77B6" w:rsidRDefault="00ED0692" w:rsidP="00BA5189">
            <w:pPr>
              <w:jc w:val="both"/>
              <w:rPr>
                <w:sz w:val="20"/>
                <w:szCs w:val="20"/>
              </w:rPr>
            </w:pPr>
            <w:r w:rsidRPr="004B77B6">
              <w:rPr>
                <w:sz w:val="20"/>
                <w:szCs w:val="20"/>
              </w:rPr>
              <w:t>Preparing graduation</w:t>
            </w:r>
            <w:r w:rsidRPr="004B77B6">
              <w:rPr>
                <w:b/>
                <w:sz w:val="20"/>
                <w:szCs w:val="20"/>
              </w:rPr>
              <w:t xml:space="preserve"> Thesis </w:t>
            </w:r>
            <w:r w:rsidRPr="004B77B6">
              <w:rPr>
                <w:sz w:val="20"/>
                <w:szCs w:val="20"/>
              </w:rPr>
              <w:t>within project (Y/N)+topic</w:t>
            </w:r>
          </w:p>
        </w:tc>
      </w:tr>
      <w:tr w:rsidR="00ED0692" w:rsidRPr="004B77B6" w14:paraId="334ECB08" w14:textId="77777777" w:rsidTr="006021C8">
        <w:trPr>
          <w:trHeight w:val="20"/>
        </w:trPr>
        <w:tc>
          <w:tcPr>
            <w:tcW w:w="0" w:type="auto"/>
          </w:tcPr>
          <w:p w14:paraId="5F8A2F9B" w14:textId="77777777" w:rsidR="00ED0692" w:rsidRPr="004B77B6" w:rsidRDefault="00ED0692" w:rsidP="00BA5189">
            <w:pPr>
              <w:jc w:val="both"/>
              <w:rPr>
                <w:sz w:val="20"/>
                <w:szCs w:val="20"/>
              </w:rPr>
            </w:pPr>
            <w:r w:rsidRPr="004B77B6">
              <w:rPr>
                <w:sz w:val="20"/>
                <w:szCs w:val="20"/>
              </w:rPr>
              <w:t>(6)</w:t>
            </w:r>
          </w:p>
        </w:tc>
        <w:tc>
          <w:tcPr>
            <w:tcW w:w="4252" w:type="dxa"/>
          </w:tcPr>
          <w:p w14:paraId="53513D2D" w14:textId="77777777" w:rsidR="00ED0692" w:rsidRPr="004B77B6" w:rsidRDefault="00ED0692" w:rsidP="00BA5189">
            <w:pPr>
              <w:jc w:val="both"/>
              <w:rPr>
                <w:sz w:val="20"/>
                <w:szCs w:val="20"/>
              </w:rPr>
            </w:pPr>
            <w:r w:rsidRPr="004B77B6">
              <w:rPr>
                <w:sz w:val="20"/>
                <w:szCs w:val="20"/>
              </w:rPr>
              <w:t>Current</w:t>
            </w:r>
            <w:r w:rsidRPr="004B77B6">
              <w:rPr>
                <w:b/>
                <w:sz w:val="20"/>
                <w:szCs w:val="20"/>
              </w:rPr>
              <w:t xml:space="preserve"> Level </w:t>
            </w:r>
            <w:r w:rsidRPr="004B77B6">
              <w:rPr>
                <w:sz w:val="20"/>
                <w:szCs w:val="20"/>
              </w:rPr>
              <w:t>of study</w:t>
            </w:r>
            <w:r w:rsidRPr="004B77B6">
              <w:rPr>
                <w:b/>
                <w:sz w:val="20"/>
                <w:szCs w:val="20"/>
              </w:rPr>
              <w:t xml:space="preserve"> </w:t>
            </w:r>
            <w:r w:rsidRPr="004B77B6">
              <w:rPr>
                <w:sz w:val="20"/>
                <w:szCs w:val="20"/>
              </w:rPr>
              <w:t>(BSc/MSc/PhD)</w:t>
            </w:r>
          </w:p>
        </w:tc>
        <w:tc>
          <w:tcPr>
            <w:tcW w:w="0" w:type="auto"/>
          </w:tcPr>
          <w:p w14:paraId="6EA4C874" w14:textId="77777777" w:rsidR="00ED0692" w:rsidRPr="004B77B6" w:rsidRDefault="00ED0692" w:rsidP="00BA5189">
            <w:pPr>
              <w:jc w:val="both"/>
              <w:rPr>
                <w:sz w:val="20"/>
                <w:szCs w:val="20"/>
              </w:rPr>
            </w:pPr>
          </w:p>
        </w:tc>
        <w:tc>
          <w:tcPr>
            <w:tcW w:w="4252" w:type="dxa"/>
          </w:tcPr>
          <w:p w14:paraId="42AAF391" w14:textId="77777777" w:rsidR="00ED0692" w:rsidRPr="004B77B6" w:rsidRDefault="00ED0692" w:rsidP="00BA5189">
            <w:pPr>
              <w:jc w:val="both"/>
              <w:rPr>
                <w:sz w:val="20"/>
                <w:szCs w:val="20"/>
              </w:rPr>
            </w:pPr>
          </w:p>
        </w:tc>
      </w:tr>
    </w:tbl>
    <w:p w14:paraId="70CFC513" w14:textId="77777777" w:rsidR="00ED0692" w:rsidRPr="004A1ABB" w:rsidRDefault="00ED0692" w:rsidP="00ED0692">
      <w:pPr>
        <w:jc w:val="both"/>
      </w:pPr>
    </w:p>
    <w:p w14:paraId="6DC85B91" w14:textId="77777777" w:rsidR="00ED0692" w:rsidRDefault="00ED0692" w:rsidP="00ED0692">
      <w:pPr>
        <w:jc w:val="both"/>
      </w:pPr>
    </w:p>
    <w:p w14:paraId="3A6DB8A5" w14:textId="77777777" w:rsidR="00ED0692" w:rsidRDefault="00ED0692" w:rsidP="00ED0692">
      <w:pPr>
        <w:jc w:val="both"/>
        <w:sectPr w:rsidR="00ED0692" w:rsidSect="00BA5189">
          <w:headerReference w:type="even" r:id="rId19"/>
          <w:headerReference w:type="default" r:id="rId20"/>
          <w:footerReference w:type="even" r:id="rId21"/>
          <w:footerReference w:type="default" r:id="rId22"/>
          <w:headerReference w:type="first" r:id="rId23"/>
          <w:footerReference w:type="first" r:id="rId24"/>
          <w:pgSz w:w="11907" w:h="16840" w:code="9"/>
          <w:pgMar w:top="1860" w:right="1106" w:bottom="1417" w:left="1134" w:header="771" w:footer="1202" w:gutter="0"/>
          <w:cols w:space="708"/>
          <w:titlePg/>
          <w:docGrid w:linePitch="360"/>
        </w:sectPr>
      </w:pPr>
    </w:p>
    <w:p w14:paraId="1E516C3B" w14:textId="77777777" w:rsidR="00ED0692" w:rsidRDefault="00ED0692" w:rsidP="00ED0692">
      <w:pPr>
        <w:jc w:val="both"/>
      </w:pPr>
    </w:p>
    <w:p w14:paraId="34B1E88E" w14:textId="77777777" w:rsidR="00ED0692" w:rsidRPr="00BA6908" w:rsidRDefault="00ED0692" w:rsidP="00ED0692">
      <w:pPr>
        <w:jc w:val="both"/>
      </w:pPr>
    </w:p>
    <w:tbl>
      <w:tblPr>
        <w:tblStyle w:val="TableGrid"/>
        <w:tblW w:w="5221" w:type="pct"/>
        <w:tblCellMar>
          <w:left w:w="28" w:type="dxa"/>
          <w:right w:w="28" w:type="dxa"/>
        </w:tblCellMar>
        <w:tblLook w:val="04A0" w:firstRow="1" w:lastRow="0" w:firstColumn="1" w:lastColumn="0" w:noHBand="0" w:noVBand="1"/>
      </w:tblPr>
      <w:tblGrid>
        <w:gridCol w:w="936"/>
        <w:gridCol w:w="1071"/>
        <w:gridCol w:w="1472"/>
        <w:gridCol w:w="1209"/>
        <w:gridCol w:w="1745"/>
        <w:gridCol w:w="988"/>
        <w:gridCol w:w="707"/>
        <w:gridCol w:w="2760"/>
        <w:gridCol w:w="1455"/>
        <w:gridCol w:w="1244"/>
        <w:gridCol w:w="1731"/>
      </w:tblGrid>
      <w:tr w:rsidR="000D0198" w:rsidRPr="00BA6908" w14:paraId="4081ACDC" w14:textId="77777777" w:rsidTr="00BA5189">
        <w:trPr>
          <w:cantSplit/>
          <w:trHeight w:val="227"/>
          <w:tblHeader/>
        </w:trPr>
        <w:tc>
          <w:tcPr>
            <w:tcW w:w="336" w:type="pct"/>
            <w:shd w:val="clear" w:color="auto" w:fill="D9D9D9" w:themeFill="background1" w:themeFillShade="D9"/>
          </w:tcPr>
          <w:p w14:paraId="28335040" w14:textId="77777777" w:rsidR="00ED0692" w:rsidRPr="00D44BA0" w:rsidRDefault="00ED0692" w:rsidP="00BA5189">
            <w:pPr>
              <w:jc w:val="both"/>
              <w:rPr>
                <w:b/>
                <w:sz w:val="20"/>
              </w:rPr>
            </w:pPr>
            <w:r>
              <w:rPr>
                <w:b/>
                <w:sz w:val="20"/>
              </w:rPr>
              <w:t>(1)</w:t>
            </w:r>
          </w:p>
        </w:tc>
        <w:tc>
          <w:tcPr>
            <w:tcW w:w="380" w:type="pct"/>
            <w:shd w:val="clear" w:color="auto" w:fill="D9D9D9" w:themeFill="background1" w:themeFillShade="D9"/>
          </w:tcPr>
          <w:p w14:paraId="539A77B9" w14:textId="77777777" w:rsidR="00ED0692" w:rsidRPr="00D44BA0" w:rsidRDefault="00ED0692" w:rsidP="00BA5189">
            <w:pPr>
              <w:jc w:val="both"/>
              <w:rPr>
                <w:b/>
                <w:sz w:val="20"/>
              </w:rPr>
            </w:pPr>
            <w:r>
              <w:rPr>
                <w:b/>
                <w:sz w:val="20"/>
              </w:rPr>
              <w:t>(2)</w:t>
            </w:r>
          </w:p>
        </w:tc>
        <w:tc>
          <w:tcPr>
            <w:tcW w:w="511" w:type="pct"/>
            <w:shd w:val="clear" w:color="auto" w:fill="D9D9D9" w:themeFill="background1" w:themeFillShade="D9"/>
          </w:tcPr>
          <w:p w14:paraId="67EFD131" w14:textId="77777777" w:rsidR="00ED0692" w:rsidRPr="00D44BA0" w:rsidRDefault="00ED0692" w:rsidP="00BA5189">
            <w:pPr>
              <w:jc w:val="both"/>
              <w:rPr>
                <w:b/>
                <w:sz w:val="20"/>
              </w:rPr>
            </w:pPr>
            <w:r>
              <w:rPr>
                <w:b/>
                <w:sz w:val="20"/>
              </w:rPr>
              <w:t>(3)</w:t>
            </w:r>
          </w:p>
        </w:tc>
        <w:tc>
          <w:tcPr>
            <w:tcW w:w="173" w:type="pct"/>
            <w:shd w:val="clear" w:color="auto" w:fill="D9D9D9" w:themeFill="background1" w:themeFillShade="D9"/>
          </w:tcPr>
          <w:p w14:paraId="76392E99" w14:textId="77777777" w:rsidR="00ED0692" w:rsidRPr="00D44BA0" w:rsidRDefault="00ED0692" w:rsidP="00BA5189">
            <w:pPr>
              <w:jc w:val="both"/>
              <w:rPr>
                <w:b/>
                <w:sz w:val="20"/>
              </w:rPr>
            </w:pPr>
            <w:r>
              <w:rPr>
                <w:b/>
                <w:sz w:val="20"/>
              </w:rPr>
              <w:t>(4)</w:t>
            </w:r>
          </w:p>
        </w:tc>
        <w:tc>
          <w:tcPr>
            <w:tcW w:w="600" w:type="pct"/>
            <w:shd w:val="clear" w:color="auto" w:fill="D9D9D9" w:themeFill="background1" w:themeFillShade="D9"/>
          </w:tcPr>
          <w:p w14:paraId="0ABD8FB5" w14:textId="77777777" w:rsidR="00ED0692" w:rsidRPr="00D44BA0" w:rsidRDefault="00ED0692" w:rsidP="00BA5189">
            <w:pPr>
              <w:jc w:val="both"/>
              <w:rPr>
                <w:b/>
                <w:sz w:val="20"/>
              </w:rPr>
            </w:pPr>
            <w:r>
              <w:rPr>
                <w:b/>
                <w:sz w:val="20"/>
              </w:rPr>
              <w:t>(5)</w:t>
            </w:r>
          </w:p>
        </w:tc>
        <w:tc>
          <w:tcPr>
            <w:tcW w:w="353" w:type="pct"/>
            <w:shd w:val="clear" w:color="auto" w:fill="D9D9D9" w:themeFill="background1" w:themeFillShade="D9"/>
          </w:tcPr>
          <w:p w14:paraId="253ECA6D" w14:textId="77777777" w:rsidR="00ED0692" w:rsidRPr="00D100E7" w:rsidRDefault="00ED0692" w:rsidP="00BA5189">
            <w:pPr>
              <w:jc w:val="both"/>
              <w:rPr>
                <w:b/>
                <w:sz w:val="20"/>
              </w:rPr>
            </w:pPr>
            <w:r>
              <w:rPr>
                <w:b/>
                <w:sz w:val="20"/>
              </w:rPr>
              <w:t>(6)</w:t>
            </w:r>
          </w:p>
        </w:tc>
        <w:tc>
          <w:tcPr>
            <w:tcW w:w="261" w:type="pct"/>
            <w:shd w:val="clear" w:color="auto" w:fill="D9D9D9" w:themeFill="background1" w:themeFillShade="D9"/>
          </w:tcPr>
          <w:p w14:paraId="74E88FDC" w14:textId="77777777" w:rsidR="00ED0692" w:rsidRDefault="00ED0692" w:rsidP="00BA5189">
            <w:pPr>
              <w:jc w:val="both"/>
              <w:rPr>
                <w:b/>
                <w:sz w:val="20"/>
              </w:rPr>
            </w:pPr>
            <w:r>
              <w:rPr>
                <w:b/>
                <w:sz w:val="20"/>
              </w:rPr>
              <w:t>(7)</w:t>
            </w:r>
          </w:p>
        </w:tc>
        <w:tc>
          <w:tcPr>
            <w:tcW w:w="931" w:type="pct"/>
            <w:shd w:val="clear" w:color="auto" w:fill="D9D9D9" w:themeFill="background1" w:themeFillShade="D9"/>
          </w:tcPr>
          <w:p w14:paraId="18E3EA14" w14:textId="77777777" w:rsidR="00ED0692" w:rsidRPr="00D44BA0" w:rsidRDefault="00ED0692" w:rsidP="00BA5189">
            <w:pPr>
              <w:jc w:val="both"/>
              <w:rPr>
                <w:b/>
                <w:sz w:val="20"/>
              </w:rPr>
            </w:pPr>
            <w:r>
              <w:rPr>
                <w:b/>
                <w:sz w:val="20"/>
              </w:rPr>
              <w:t>(8)</w:t>
            </w:r>
          </w:p>
        </w:tc>
        <w:tc>
          <w:tcPr>
            <w:tcW w:w="505" w:type="pct"/>
            <w:shd w:val="clear" w:color="auto" w:fill="D9D9D9" w:themeFill="background1" w:themeFillShade="D9"/>
          </w:tcPr>
          <w:p w14:paraId="7A97BE2E" w14:textId="77777777" w:rsidR="00ED0692" w:rsidRPr="00D44BA0" w:rsidRDefault="00ED0692" w:rsidP="00BA5189">
            <w:pPr>
              <w:jc w:val="both"/>
              <w:rPr>
                <w:b/>
                <w:sz w:val="20"/>
              </w:rPr>
            </w:pPr>
            <w:r>
              <w:rPr>
                <w:b/>
                <w:sz w:val="20"/>
              </w:rPr>
              <w:t>(9)</w:t>
            </w:r>
          </w:p>
        </w:tc>
        <w:tc>
          <w:tcPr>
            <w:tcW w:w="355" w:type="pct"/>
            <w:shd w:val="clear" w:color="auto" w:fill="D9D9D9" w:themeFill="background1" w:themeFillShade="D9"/>
          </w:tcPr>
          <w:p w14:paraId="2A67DE67" w14:textId="77777777" w:rsidR="00ED0692" w:rsidRPr="00D44BA0" w:rsidRDefault="00ED0692" w:rsidP="00BA5189">
            <w:pPr>
              <w:jc w:val="both"/>
              <w:rPr>
                <w:b/>
                <w:sz w:val="20"/>
              </w:rPr>
            </w:pPr>
            <w:r>
              <w:rPr>
                <w:b/>
                <w:sz w:val="20"/>
              </w:rPr>
              <w:t>(10)</w:t>
            </w:r>
          </w:p>
        </w:tc>
        <w:tc>
          <w:tcPr>
            <w:tcW w:w="595" w:type="pct"/>
            <w:shd w:val="clear" w:color="auto" w:fill="D9D9D9" w:themeFill="background1" w:themeFillShade="D9"/>
          </w:tcPr>
          <w:p w14:paraId="6DCBDA46" w14:textId="77777777" w:rsidR="00ED0692" w:rsidRPr="00D44BA0" w:rsidRDefault="00ED0692" w:rsidP="00BA5189">
            <w:pPr>
              <w:jc w:val="both"/>
              <w:rPr>
                <w:b/>
                <w:sz w:val="20"/>
              </w:rPr>
            </w:pPr>
            <w:r>
              <w:rPr>
                <w:b/>
                <w:sz w:val="20"/>
              </w:rPr>
              <w:t>(11)</w:t>
            </w:r>
          </w:p>
        </w:tc>
      </w:tr>
      <w:tr w:rsidR="000D0198" w:rsidRPr="00BA6908" w14:paraId="14B4BAB0" w14:textId="77777777" w:rsidTr="00BA5189">
        <w:trPr>
          <w:cantSplit/>
          <w:trHeight w:val="397"/>
          <w:tblHeader/>
        </w:trPr>
        <w:tc>
          <w:tcPr>
            <w:tcW w:w="336" w:type="pct"/>
            <w:shd w:val="clear" w:color="auto" w:fill="D9D9D9" w:themeFill="background1" w:themeFillShade="D9"/>
          </w:tcPr>
          <w:p w14:paraId="49D15075" w14:textId="77777777" w:rsidR="00ED0692" w:rsidRPr="00D44BA0" w:rsidRDefault="00ED0692" w:rsidP="00BA5189">
            <w:pPr>
              <w:jc w:val="both"/>
              <w:rPr>
                <w:b/>
                <w:sz w:val="20"/>
              </w:rPr>
            </w:pPr>
            <w:r w:rsidRPr="00D44BA0">
              <w:rPr>
                <w:b/>
                <w:sz w:val="20"/>
              </w:rPr>
              <w:t>First name</w:t>
            </w:r>
          </w:p>
        </w:tc>
        <w:tc>
          <w:tcPr>
            <w:tcW w:w="380" w:type="pct"/>
            <w:shd w:val="clear" w:color="auto" w:fill="D9D9D9" w:themeFill="background1" w:themeFillShade="D9"/>
          </w:tcPr>
          <w:p w14:paraId="7E087EDA" w14:textId="77777777" w:rsidR="00ED0692" w:rsidRPr="00D44BA0" w:rsidRDefault="00ED0692" w:rsidP="00BA5189">
            <w:pPr>
              <w:jc w:val="both"/>
              <w:rPr>
                <w:b/>
                <w:sz w:val="20"/>
              </w:rPr>
            </w:pPr>
            <w:r w:rsidRPr="00D44BA0">
              <w:rPr>
                <w:b/>
                <w:sz w:val="20"/>
              </w:rPr>
              <w:t>Last name</w:t>
            </w:r>
          </w:p>
        </w:tc>
        <w:tc>
          <w:tcPr>
            <w:tcW w:w="511" w:type="pct"/>
            <w:shd w:val="clear" w:color="auto" w:fill="D9D9D9" w:themeFill="background1" w:themeFillShade="D9"/>
          </w:tcPr>
          <w:p w14:paraId="26F7760C" w14:textId="77777777" w:rsidR="00ED0692" w:rsidRPr="00D44BA0" w:rsidRDefault="00ED0692" w:rsidP="00BA5189">
            <w:pPr>
              <w:jc w:val="both"/>
              <w:rPr>
                <w:b/>
                <w:sz w:val="20"/>
              </w:rPr>
            </w:pPr>
            <w:r>
              <w:rPr>
                <w:b/>
                <w:sz w:val="20"/>
              </w:rPr>
              <w:t>Birth date</w:t>
            </w:r>
          </w:p>
        </w:tc>
        <w:tc>
          <w:tcPr>
            <w:tcW w:w="173" w:type="pct"/>
            <w:shd w:val="clear" w:color="auto" w:fill="D9D9D9" w:themeFill="background1" w:themeFillShade="D9"/>
          </w:tcPr>
          <w:p w14:paraId="7E785FC8" w14:textId="77777777" w:rsidR="00ED0692" w:rsidRPr="00D44BA0" w:rsidRDefault="00ED0692" w:rsidP="00BA5189">
            <w:pPr>
              <w:jc w:val="both"/>
              <w:rPr>
                <w:b/>
                <w:sz w:val="20"/>
              </w:rPr>
            </w:pPr>
            <w:r w:rsidRPr="00D44BA0">
              <w:rPr>
                <w:b/>
                <w:sz w:val="20"/>
              </w:rPr>
              <w:t>Nationality</w:t>
            </w:r>
          </w:p>
        </w:tc>
        <w:tc>
          <w:tcPr>
            <w:tcW w:w="600" w:type="pct"/>
            <w:shd w:val="clear" w:color="auto" w:fill="D9D9D9" w:themeFill="background1" w:themeFillShade="D9"/>
          </w:tcPr>
          <w:p w14:paraId="6AFF690D" w14:textId="77777777" w:rsidR="00ED0692" w:rsidRPr="00D44BA0" w:rsidRDefault="00ED0692" w:rsidP="00BA5189">
            <w:pPr>
              <w:jc w:val="both"/>
              <w:rPr>
                <w:b/>
                <w:sz w:val="20"/>
              </w:rPr>
            </w:pPr>
            <w:r>
              <w:rPr>
                <w:b/>
                <w:sz w:val="20"/>
              </w:rPr>
              <w:t>University</w:t>
            </w:r>
          </w:p>
        </w:tc>
        <w:tc>
          <w:tcPr>
            <w:tcW w:w="353" w:type="pct"/>
            <w:shd w:val="clear" w:color="auto" w:fill="D9D9D9" w:themeFill="background1" w:themeFillShade="D9"/>
          </w:tcPr>
          <w:p w14:paraId="636DF90D" w14:textId="77777777" w:rsidR="00ED0692" w:rsidRPr="00D100E7" w:rsidRDefault="00ED0692" w:rsidP="00BA5189">
            <w:pPr>
              <w:jc w:val="both"/>
              <w:rPr>
                <w:sz w:val="20"/>
              </w:rPr>
            </w:pPr>
            <w:r>
              <w:rPr>
                <w:b/>
                <w:sz w:val="20"/>
              </w:rPr>
              <w:t>Level</w:t>
            </w:r>
          </w:p>
        </w:tc>
        <w:tc>
          <w:tcPr>
            <w:tcW w:w="261" w:type="pct"/>
            <w:shd w:val="clear" w:color="auto" w:fill="D9D9D9" w:themeFill="background1" w:themeFillShade="D9"/>
          </w:tcPr>
          <w:p w14:paraId="0CF86621" w14:textId="77777777" w:rsidR="00ED0692" w:rsidRPr="00D44BA0" w:rsidRDefault="00ED0692" w:rsidP="00BA5189">
            <w:pPr>
              <w:jc w:val="both"/>
              <w:rPr>
                <w:b/>
                <w:sz w:val="20"/>
              </w:rPr>
            </w:pPr>
            <w:r>
              <w:rPr>
                <w:b/>
                <w:sz w:val="20"/>
              </w:rPr>
              <w:t># of years</w:t>
            </w:r>
          </w:p>
        </w:tc>
        <w:tc>
          <w:tcPr>
            <w:tcW w:w="931" w:type="pct"/>
            <w:shd w:val="clear" w:color="auto" w:fill="D9D9D9" w:themeFill="background1" w:themeFillShade="D9"/>
          </w:tcPr>
          <w:p w14:paraId="3072C3E0" w14:textId="77777777" w:rsidR="00ED0692" w:rsidRPr="00D44BA0" w:rsidRDefault="00ED0692" w:rsidP="00BA5189">
            <w:pPr>
              <w:jc w:val="both"/>
              <w:rPr>
                <w:b/>
                <w:sz w:val="20"/>
              </w:rPr>
            </w:pPr>
            <w:r>
              <w:rPr>
                <w:b/>
                <w:sz w:val="20"/>
              </w:rPr>
              <w:t xml:space="preserve">Field of study &amp; </w:t>
            </w:r>
            <w:proofErr w:type="spellStart"/>
            <w:r>
              <w:rPr>
                <w:b/>
                <w:sz w:val="20"/>
              </w:rPr>
              <w:t>specialisation</w:t>
            </w:r>
            <w:proofErr w:type="spellEnd"/>
          </w:p>
        </w:tc>
        <w:tc>
          <w:tcPr>
            <w:tcW w:w="505" w:type="pct"/>
            <w:shd w:val="clear" w:color="auto" w:fill="D9D9D9" w:themeFill="background1" w:themeFillShade="D9"/>
          </w:tcPr>
          <w:p w14:paraId="3DD13195" w14:textId="77777777" w:rsidR="00ED0692" w:rsidRPr="00D44BA0" w:rsidRDefault="00ED0692" w:rsidP="00BA5189">
            <w:pPr>
              <w:jc w:val="both"/>
              <w:rPr>
                <w:b/>
                <w:sz w:val="20"/>
              </w:rPr>
            </w:pPr>
            <w:r>
              <w:rPr>
                <w:b/>
                <w:sz w:val="20"/>
              </w:rPr>
              <w:t>Function</w:t>
            </w:r>
          </w:p>
        </w:tc>
        <w:tc>
          <w:tcPr>
            <w:tcW w:w="355" w:type="pct"/>
            <w:shd w:val="clear" w:color="auto" w:fill="D9D9D9" w:themeFill="background1" w:themeFillShade="D9"/>
          </w:tcPr>
          <w:p w14:paraId="1D67E65D" w14:textId="77777777" w:rsidR="00ED0692" w:rsidRPr="00D44BA0" w:rsidRDefault="00ED0692" w:rsidP="00BA5189">
            <w:pPr>
              <w:jc w:val="both"/>
              <w:rPr>
                <w:b/>
                <w:sz w:val="20"/>
              </w:rPr>
            </w:pPr>
            <w:r>
              <w:rPr>
                <w:b/>
                <w:sz w:val="20"/>
              </w:rPr>
              <w:t>G</w:t>
            </w:r>
            <w:r w:rsidRPr="00D44BA0">
              <w:rPr>
                <w:b/>
                <w:sz w:val="20"/>
              </w:rPr>
              <w:t>raduation</w:t>
            </w:r>
            <w:r w:rsidRPr="00D44BA0">
              <w:rPr>
                <w:b/>
                <w:sz w:val="20"/>
              </w:rPr>
              <w:br/>
            </w:r>
          </w:p>
        </w:tc>
        <w:tc>
          <w:tcPr>
            <w:tcW w:w="595" w:type="pct"/>
            <w:shd w:val="clear" w:color="auto" w:fill="D9D9D9" w:themeFill="background1" w:themeFillShade="D9"/>
          </w:tcPr>
          <w:p w14:paraId="35FD5155" w14:textId="77777777" w:rsidR="00ED0692" w:rsidRPr="00D44BA0" w:rsidRDefault="00ED0692" w:rsidP="00BA5189">
            <w:pPr>
              <w:jc w:val="both"/>
              <w:rPr>
                <w:b/>
                <w:sz w:val="20"/>
              </w:rPr>
            </w:pPr>
            <w:r>
              <w:rPr>
                <w:b/>
                <w:sz w:val="20"/>
              </w:rPr>
              <w:t>T</w:t>
            </w:r>
            <w:r w:rsidRPr="00D44BA0">
              <w:rPr>
                <w:b/>
                <w:sz w:val="20"/>
              </w:rPr>
              <w:t>hesis</w:t>
            </w:r>
            <w:r>
              <w:rPr>
                <w:b/>
                <w:sz w:val="20"/>
              </w:rPr>
              <w:t xml:space="preserve"> (if any)</w:t>
            </w:r>
          </w:p>
          <w:p w14:paraId="5225F1A9" w14:textId="77777777" w:rsidR="00ED0692" w:rsidRPr="00D44BA0" w:rsidRDefault="00ED0692" w:rsidP="00BA5189">
            <w:pPr>
              <w:jc w:val="both"/>
              <w:rPr>
                <w:b/>
                <w:sz w:val="20"/>
              </w:rPr>
            </w:pPr>
          </w:p>
        </w:tc>
      </w:tr>
      <w:tr w:rsidR="00ED0692" w:rsidRPr="00D100E7" w14:paraId="68821C36" w14:textId="77777777" w:rsidTr="00BA5189">
        <w:trPr>
          <w:trHeight w:val="248"/>
        </w:trPr>
        <w:tc>
          <w:tcPr>
            <w:tcW w:w="336" w:type="pct"/>
          </w:tcPr>
          <w:p w14:paraId="746AA0B1" w14:textId="77777777" w:rsidR="00ED0692" w:rsidRPr="00D100E7" w:rsidRDefault="00ED0692" w:rsidP="00BA5189">
            <w:pPr>
              <w:pStyle w:val="HelpText"/>
              <w:rPr>
                <w:sz w:val="22"/>
                <w:szCs w:val="22"/>
              </w:rPr>
            </w:pPr>
            <w:r w:rsidRPr="00D100E7">
              <w:t>Jon</w:t>
            </w:r>
          </w:p>
        </w:tc>
        <w:tc>
          <w:tcPr>
            <w:tcW w:w="380" w:type="pct"/>
          </w:tcPr>
          <w:p w14:paraId="39A38D54" w14:textId="77777777" w:rsidR="00ED0692" w:rsidRPr="00D100E7" w:rsidRDefault="00ED0692" w:rsidP="00BA5189">
            <w:pPr>
              <w:pStyle w:val="HelpText"/>
              <w:rPr>
                <w:sz w:val="22"/>
                <w:szCs w:val="22"/>
              </w:rPr>
            </w:pPr>
            <w:r w:rsidRPr="00D100E7">
              <w:t>Doe</w:t>
            </w:r>
          </w:p>
        </w:tc>
        <w:tc>
          <w:tcPr>
            <w:tcW w:w="511" w:type="pct"/>
          </w:tcPr>
          <w:p w14:paraId="5271A010" w14:textId="77777777" w:rsidR="00ED0692" w:rsidRPr="00D100E7" w:rsidRDefault="00ED0692" w:rsidP="00BA5189">
            <w:pPr>
              <w:pStyle w:val="HelpText"/>
              <w:rPr>
                <w:sz w:val="22"/>
                <w:szCs w:val="22"/>
              </w:rPr>
            </w:pPr>
            <w:r w:rsidRPr="00D100E7">
              <w:t>24/12/1988</w:t>
            </w:r>
          </w:p>
        </w:tc>
        <w:tc>
          <w:tcPr>
            <w:tcW w:w="173" w:type="pct"/>
          </w:tcPr>
          <w:p w14:paraId="6C1669C4" w14:textId="77777777" w:rsidR="00ED0692" w:rsidRPr="00D100E7" w:rsidRDefault="00ED0692" w:rsidP="00BA5189">
            <w:pPr>
              <w:pStyle w:val="HelpText"/>
              <w:rPr>
                <w:sz w:val="22"/>
                <w:szCs w:val="22"/>
              </w:rPr>
            </w:pPr>
            <w:r w:rsidRPr="00D100E7">
              <w:t>IT</w:t>
            </w:r>
          </w:p>
        </w:tc>
        <w:tc>
          <w:tcPr>
            <w:tcW w:w="600" w:type="pct"/>
          </w:tcPr>
          <w:p w14:paraId="32E469E2" w14:textId="77777777" w:rsidR="00ED0692" w:rsidRPr="00D100E7" w:rsidRDefault="00ED0692" w:rsidP="00BA5189">
            <w:pPr>
              <w:pStyle w:val="HelpText"/>
              <w:rPr>
                <w:sz w:val="22"/>
                <w:szCs w:val="22"/>
              </w:rPr>
            </w:pPr>
            <w:r w:rsidRPr="00D100E7">
              <w:t>University of Great Knowledge</w:t>
            </w:r>
          </w:p>
        </w:tc>
        <w:tc>
          <w:tcPr>
            <w:tcW w:w="353" w:type="pct"/>
          </w:tcPr>
          <w:p w14:paraId="7FBEC94E" w14:textId="77777777" w:rsidR="00ED0692" w:rsidRPr="00D100E7" w:rsidRDefault="00ED0692" w:rsidP="00BA5189">
            <w:pPr>
              <w:pStyle w:val="HelpText"/>
              <w:rPr>
                <w:sz w:val="22"/>
                <w:szCs w:val="22"/>
              </w:rPr>
            </w:pPr>
            <w:r w:rsidRPr="00D100E7">
              <w:t>MSc</w:t>
            </w:r>
          </w:p>
        </w:tc>
        <w:tc>
          <w:tcPr>
            <w:tcW w:w="261" w:type="pct"/>
          </w:tcPr>
          <w:p w14:paraId="553DBD1B" w14:textId="77777777" w:rsidR="00ED0692" w:rsidRPr="00D100E7" w:rsidRDefault="00ED0692" w:rsidP="00BA5189">
            <w:pPr>
              <w:pStyle w:val="HelpText"/>
              <w:rPr>
                <w:sz w:val="22"/>
                <w:szCs w:val="22"/>
              </w:rPr>
            </w:pPr>
            <w:r>
              <w:t>5</w:t>
            </w:r>
          </w:p>
        </w:tc>
        <w:tc>
          <w:tcPr>
            <w:tcW w:w="931" w:type="pct"/>
          </w:tcPr>
          <w:p w14:paraId="3C8C93BE" w14:textId="77777777" w:rsidR="00ED0692" w:rsidRPr="00D100E7" w:rsidRDefault="00ED0692" w:rsidP="00BA5189">
            <w:pPr>
              <w:pStyle w:val="HelpText"/>
              <w:rPr>
                <w:sz w:val="22"/>
                <w:szCs w:val="22"/>
              </w:rPr>
            </w:pPr>
            <w:r w:rsidRPr="00D100E7">
              <w:t>Aerospace engineering</w:t>
            </w:r>
          </w:p>
          <w:p w14:paraId="780CBF2E" w14:textId="77777777" w:rsidR="00ED0692" w:rsidRPr="00D100E7" w:rsidRDefault="00ED0692" w:rsidP="00BA5189">
            <w:pPr>
              <w:pStyle w:val="HelpText"/>
              <w:rPr>
                <w:sz w:val="22"/>
                <w:szCs w:val="22"/>
              </w:rPr>
            </w:pPr>
            <w:r w:rsidRPr="00D100E7">
              <w:t>Space Systems</w:t>
            </w:r>
          </w:p>
        </w:tc>
        <w:tc>
          <w:tcPr>
            <w:tcW w:w="505" w:type="pct"/>
          </w:tcPr>
          <w:p w14:paraId="1C0F3BC7" w14:textId="77777777" w:rsidR="00ED0692" w:rsidRPr="00D100E7" w:rsidRDefault="00ED0692" w:rsidP="00BA5189">
            <w:pPr>
              <w:pStyle w:val="HelpText"/>
              <w:rPr>
                <w:sz w:val="22"/>
                <w:szCs w:val="22"/>
              </w:rPr>
            </w:pPr>
            <w:r w:rsidRPr="00D100E7">
              <w:t>AOCS</w:t>
            </w:r>
          </w:p>
        </w:tc>
        <w:tc>
          <w:tcPr>
            <w:tcW w:w="355" w:type="pct"/>
          </w:tcPr>
          <w:p w14:paraId="0F7502B5" w14:textId="77777777" w:rsidR="00ED0692" w:rsidRPr="00D100E7" w:rsidRDefault="00ED0692" w:rsidP="00BA5189">
            <w:pPr>
              <w:pStyle w:val="HelpText"/>
              <w:rPr>
                <w:sz w:val="22"/>
                <w:szCs w:val="22"/>
              </w:rPr>
            </w:pPr>
            <w:r w:rsidRPr="00D100E7">
              <w:t>01/20</w:t>
            </w:r>
            <w:r>
              <w:rPr>
                <w:i w:val="0"/>
                <w:sz w:val="22"/>
                <w:szCs w:val="22"/>
              </w:rPr>
              <w:t>20</w:t>
            </w:r>
          </w:p>
        </w:tc>
        <w:tc>
          <w:tcPr>
            <w:tcW w:w="595" w:type="pct"/>
          </w:tcPr>
          <w:p w14:paraId="16F5A330" w14:textId="77777777" w:rsidR="00ED0692" w:rsidRPr="00D100E7" w:rsidRDefault="00ED0692" w:rsidP="00BA5189">
            <w:pPr>
              <w:pStyle w:val="HelpText"/>
              <w:rPr>
                <w:sz w:val="22"/>
                <w:szCs w:val="22"/>
              </w:rPr>
            </w:pPr>
            <w:r w:rsidRPr="00D100E7">
              <w:t xml:space="preserve">Y - AOCS design for a </w:t>
            </w:r>
            <w:proofErr w:type="spellStart"/>
            <w:r w:rsidRPr="00D100E7">
              <w:t>cubesat</w:t>
            </w:r>
            <w:proofErr w:type="spellEnd"/>
          </w:p>
        </w:tc>
      </w:tr>
      <w:tr w:rsidR="00ED0692" w:rsidRPr="00D100E7" w14:paraId="4076BEB4" w14:textId="77777777" w:rsidTr="00BA5189">
        <w:trPr>
          <w:trHeight w:val="275"/>
        </w:trPr>
        <w:tc>
          <w:tcPr>
            <w:tcW w:w="336" w:type="pct"/>
          </w:tcPr>
          <w:p w14:paraId="62813129" w14:textId="77777777" w:rsidR="00ED0692" w:rsidRPr="00D100E7" w:rsidRDefault="00ED0692" w:rsidP="00BA5189">
            <w:pPr>
              <w:pStyle w:val="HelpText"/>
            </w:pPr>
          </w:p>
        </w:tc>
        <w:tc>
          <w:tcPr>
            <w:tcW w:w="380" w:type="pct"/>
          </w:tcPr>
          <w:p w14:paraId="1147E12B" w14:textId="77777777" w:rsidR="00ED0692" w:rsidRPr="00D100E7" w:rsidRDefault="00ED0692" w:rsidP="00BA5189">
            <w:pPr>
              <w:pStyle w:val="HelpText"/>
            </w:pPr>
          </w:p>
        </w:tc>
        <w:tc>
          <w:tcPr>
            <w:tcW w:w="511" w:type="pct"/>
          </w:tcPr>
          <w:p w14:paraId="0D95D7FC" w14:textId="77777777" w:rsidR="00ED0692" w:rsidRPr="00D100E7" w:rsidRDefault="00ED0692" w:rsidP="00BA5189">
            <w:pPr>
              <w:pStyle w:val="HelpText"/>
            </w:pPr>
          </w:p>
        </w:tc>
        <w:tc>
          <w:tcPr>
            <w:tcW w:w="173" w:type="pct"/>
          </w:tcPr>
          <w:p w14:paraId="488B9C36" w14:textId="77777777" w:rsidR="00ED0692" w:rsidRPr="00D100E7" w:rsidRDefault="00ED0692" w:rsidP="00BA5189">
            <w:pPr>
              <w:pStyle w:val="HelpText"/>
            </w:pPr>
          </w:p>
        </w:tc>
        <w:tc>
          <w:tcPr>
            <w:tcW w:w="600" w:type="pct"/>
          </w:tcPr>
          <w:p w14:paraId="2EF4B044" w14:textId="77777777" w:rsidR="00ED0692" w:rsidRPr="00D100E7" w:rsidRDefault="00ED0692" w:rsidP="00BA5189">
            <w:pPr>
              <w:pStyle w:val="HelpText"/>
            </w:pPr>
          </w:p>
        </w:tc>
        <w:tc>
          <w:tcPr>
            <w:tcW w:w="353" w:type="pct"/>
          </w:tcPr>
          <w:p w14:paraId="7C1AE2B6" w14:textId="77777777" w:rsidR="00ED0692" w:rsidRPr="00D100E7" w:rsidRDefault="00ED0692" w:rsidP="00BA5189">
            <w:pPr>
              <w:pStyle w:val="HelpText"/>
            </w:pPr>
          </w:p>
        </w:tc>
        <w:tc>
          <w:tcPr>
            <w:tcW w:w="261" w:type="pct"/>
          </w:tcPr>
          <w:p w14:paraId="2E78614C" w14:textId="77777777" w:rsidR="00ED0692" w:rsidRPr="00D100E7" w:rsidRDefault="00ED0692" w:rsidP="00BA5189">
            <w:pPr>
              <w:pStyle w:val="HelpText"/>
            </w:pPr>
          </w:p>
        </w:tc>
        <w:tc>
          <w:tcPr>
            <w:tcW w:w="931" w:type="pct"/>
          </w:tcPr>
          <w:p w14:paraId="5B3959C7" w14:textId="77777777" w:rsidR="00ED0692" w:rsidRPr="00D100E7" w:rsidRDefault="00ED0692" w:rsidP="00BA5189">
            <w:pPr>
              <w:pStyle w:val="HelpText"/>
            </w:pPr>
          </w:p>
        </w:tc>
        <w:tc>
          <w:tcPr>
            <w:tcW w:w="505" w:type="pct"/>
          </w:tcPr>
          <w:p w14:paraId="423617D6" w14:textId="77777777" w:rsidR="00ED0692" w:rsidRPr="00D100E7" w:rsidRDefault="00ED0692" w:rsidP="00BA5189">
            <w:pPr>
              <w:pStyle w:val="HelpText"/>
              <w:rPr>
                <w:sz w:val="22"/>
                <w:szCs w:val="22"/>
              </w:rPr>
            </w:pPr>
            <w:r w:rsidRPr="00D100E7">
              <w:t>System Engineer</w:t>
            </w:r>
          </w:p>
        </w:tc>
        <w:tc>
          <w:tcPr>
            <w:tcW w:w="355" w:type="pct"/>
          </w:tcPr>
          <w:p w14:paraId="303D3FD7" w14:textId="77777777" w:rsidR="00ED0692" w:rsidRPr="00D100E7" w:rsidRDefault="00ED0692" w:rsidP="00BA5189">
            <w:pPr>
              <w:pStyle w:val="HelpText"/>
            </w:pPr>
          </w:p>
        </w:tc>
        <w:tc>
          <w:tcPr>
            <w:tcW w:w="595" w:type="pct"/>
          </w:tcPr>
          <w:p w14:paraId="38C6DF71" w14:textId="77777777" w:rsidR="00ED0692" w:rsidRPr="00D100E7" w:rsidRDefault="00ED0692" w:rsidP="00BA5189">
            <w:pPr>
              <w:pStyle w:val="HelpText"/>
            </w:pPr>
          </w:p>
        </w:tc>
      </w:tr>
      <w:tr w:rsidR="00ED0692" w:rsidRPr="00D100E7" w14:paraId="2BEB39A6" w14:textId="77777777" w:rsidTr="00BA5189">
        <w:trPr>
          <w:trHeight w:val="275"/>
        </w:trPr>
        <w:tc>
          <w:tcPr>
            <w:tcW w:w="336" w:type="pct"/>
          </w:tcPr>
          <w:p w14:paraId="267ED243" w14:textId="77777777" w:rsidR="00ED0692" w:rsidRPr="00D100E7" w:rsidRDefault="00ED0692" w:rsidP="00BA5189">
            <w:pPr>
              <w:pStyle w:val="HelpText"/>
            </w:pPr>
          </w:p>
        </w:tc>
        <w:tc>
          <w:tcPr>
            <w:tcW w:w="380" w:type="pct"/>
          </w:tcPr>
          <w:p w14:paraId="6A552A21" w14:textId="77777777" w:rsidR="00ED0692" w:rsidRPr="00D100E7" w:rsidRDefault="00ED0692" w:rsidP="00BA5189">
            <w:pPr>
              <w:pStyle w:val="HelpText"/>
            </w:pPr>
          </w:p>
        </w:tc>
        <w:tc>
          <w:tcPr>
            <w:tcW w:w="511" w:type="pct"/>
          </w:tcPr>
          <w:p w14:paraId="603E335D" w14:textId="77777777" w:rsidR="00ED0692" w:rsidRPr="00D100E7" w:rsidRDefault="00ED0692" w:rsidP="00BA5189">
            <w:pPr>
              <w:pStyle w:val="HelpText"/>
            </w:pPr>
          </w:p>
        </w:tc>
        <w:tc>
          <w:tcPr>
            <w:tcW w:w="173" w:type="pct"/>
          </w:tcPr>
          <w:p w14:paraId="4D456EE5" w14:textId="77777777" w:rsidR="00ED0692" w:rsidRPr="00D100E7" w:rsidRDefault="00ED0692" w:rsidP="00BA5189">
            <w:pPr>
              <w:pStyle w:val="HelpText"/>
            </w:pPr>
          </w:p>
        </w:tc>
        <w:tc>
          <w:tcPr>
            <w:tcW w:w="600" w:type="pct"/>
          </w:tcPr>
          <w:p w14:paraId="7BBC278C" w14:textId="77777777" w:rsidR="00ED0692" w:rsidRPr="00D100E7" w:rsidRDefault="00ED0692" w:rsidP="00BA5189">
            <w:pPr>
              <w:pStyle w:val="HelpText"/>
            </w:pPr>
          </w:p>
        </w:tc>
        <w:tc>
          <w:tcPr>
            <w:tcW w:w="353" w:type="pct"/>
          </w:tcPr>
          <w:p w14:paraId="7C461653" w14:textId="77777777" w:rsidR="00ED0692" w:rsidRPr="00D100E7" w:rsidRDefault="00ED0692" w:rsidP="00BA5189">
            <w:pPr>
              <w:pStyle w:val="HelpText"/>
            </w:pPr>
          </w:p>
        </w:tc>
        <w:tc>
          <w:tcPr>
            <w:tcW w:w="261" w:type="pct"/>
          </w:tcPr>
          <w:p w14:paraId="27D360B8" w14:textId="77777777" w:rsidR="00ED0692" w:rsidRPr="00D100E7" w:rsidRDefault="00ED0692" w:rsidP="00BA5189">
            <w:pPr>
              <w:pStyle w:val="HelpText"/>
            </w:pPr>
          </w:p>
        </w:tc>
        <w:tc>
          <w:tcPr>
            <w:tcW w:w="931" w:type="pct"/>
          </w:tcPr>
          <w:p w14:paraId="73324257" w14:textId="77777777" w:rsidR="00ED0692" w:rsidRPr="00D100E7" w:rsidRDefault="00ED0692" w:rsidP="00BA5189">
            <w:pPr>
              <w:pStyle w:val="HelpText"/>
            </w:pPr>
          </w:p>
        </w:tc>
        <w:tc>
          <w:tcPr>
            <w:tcW w:w="505" w:type="pct"/>
          </w:tcPr>
          <w:p w14:paraId="6A27F917" w14:textId="77777777" w:rsidR="00ED0692" w:rsidRPr="00D100E7" w:rsidRDefault="00ED0692" w:rsidP="00BA5189">
            <w:pPr>
              <w:pStyle w:val="HelpText"/>
              <w:rPr>
                <w:sz w:val="22"/>
                <w:szCs w:val="22"/>
              </w:rPr>
            </w:pPr>
            <w:r w:rsidRPr="00D100E7">
              <w:t>Power</w:t>
            </w:r>
          </w:p>
        </w:tc>
        <w:tc>
          <w:tcPr>
            <w:tcW w:w="355" w:type="pct"/>
          </w:tcPr>
          <w:p w14:paraId="1A8BE05E" w14:textId="77777777" w:rsidR="00ED0692" w:rsidRPr="00D100E7" w:rsidRDefault="00ED0692" w:rsidP="00BA5189">
            <w:pPr>
              <w:pStyle w:val="HelpText"/>
            </w:pPr>
          </w:p>
        </w:tc>
        <w:tc>
          <w:tcPr>
            <w:tcW w:w="595" w:type="pct"/>
          </w:tcPr>
          <w:p w14:paraId="032B370A" w14:textId="77777777" w:rsidR="00ED0692" w:rsidRPr="00D100E7" w:rsidRDefault="00ED0692" w:rsidP="00BA5189">
            <w:pPr>
              <w:pStyle w:val="HelpText"/>
            </w:pPr>
          </w:p>
        </w:tc>
      </w:tr>
      <w:tr w:rsidR="00ED0692" w:rsidRPr="00D100E7" w14:paraId="0393D684" w14:textId="77777777" w:rsidTr="00BA5189">
        <w:trPr>
          <w:trHeight w:val="275"/>
        </w:trPr>
        <w:tc>
          <w:tcPr>
            <w:tcW w:w="336" w:type="pct"/>
          </w:tcPr>
          <w:p w14:paraId="7A0F65ED" w14:textId="77777777" w:rsidR="00ED0692" w:rsidRPr="00D100E7" w:rsidRDefault="00ED0692" w:rsidP="00BA5189">
            <w:pPr>
              <w:rPr>
                <w:sz w:val="22"/>
                <w:szCs w:val="22"/>
              </w:rPr>
            </w:pPr>
          </w:p>
        </w:tc>
        <w:tc>
          <w:tcPr>
            <w:tcW w:w="380" w:type="pct"/>
          </w:tcPr>
          <w:p w14:paraId="3BC63706" w14:textId="77777777" w:rsidR="00ED0692" w:rsidRPr="00D100E7" w:rsidRDefault="00ED0692" w:rsidP="00BA5189">
            <w:pPr>
              <w:rPr>
                <w:sz w:val="22"/>
                <w:szCs w:val="22"/>
              </w:rPr>
            </w:pPr>
          </w:p>
        </w:tc>
        <w:tc>
          <w:tcPr>
            <w:tcW w:w="511" w:type="pct"/>
          </w:tcPr>
          <w:p w14:paraId="3E39B9D2" w14:textId="77777777" w:rsidR="00ED0692" w:rsidRPr="00D100E7" w:rsidRDefault="00ED0692" w:rsidP="00BA5189">
            <w:pPr>
              <w:rPr>
                <w:sz w:val="22"/>
                <w:szCs w:val="22"/>
              </w:rPr>
            </w:pPr>
          </w:p>
        </w:tc>
        <w:tc>
          <w:tcPr>
            <w:tcW w:w="173" w:type="pct"/>
          </w:tcPr>
          <w:p w14:paraId="479A828F" w14:textId="77777777" w:rsidR="00ED0692" w:rsidRPr="00D100E7" w:rsidRDefault="00ED0692" w:rsidP="00BA5189">
            <w:pPr>
              <w:rPr>
                <w:sz w:val="22"/>
                <w:szCs w:val="22"/>
              </w:rPr>
            </w:pPr>
          </w:p>
        </w:tc>
        <w:tc>
          <w:tcPr>
            <w:tcW w:w="600" w:type="pct"/>
          </w:tcPr>
          <w:p w14:paraId="0D8F768D" w14:textId="77777777" w:rsidR="00ED0692" w:rsidRPr="00D100E7" w:rsidRDefault="00ED0692" w:rsidP="00BA5189">
            <w:pPr>
              <w:rPr>
                <w:sz w:val="22"/>
                <w:szCs w:val="22"/>
              </w:rPr>
            </w:pPr>
          </w:p>
        </w:tc>
        <w:tc>
          <w:tcPr>
            <w:tcW w:w="353" w:type="pct"/>
          </w:tcPr>
          <w:p w14:paraId="53C3C774" w14:textId="77777777" w:rsidR="00ED0692" w:rsidRPr="00D100E7" w:rsidRDefault="00ED0692" w:rsidP="00BA5189">
            <w:pPr>
              <w:rPr>
                <w:sz w:val="22"/>
                <w:szCs w:val="22"/>
              </w:rPr>
            </w:pPr>
          </w:p>
        </w:tc>
        <w:tc>
          <w:tcPr>
            <w:tcW w:w="261" w:type="pct"/>
          </w:tcPr>
          <w:p w14:paraId="18C78AE1" w14:textId="77777777" w:rsidR="00ED0692" w:rsidRPr="00D100E7" w:rsidRDefault="00ED0692" w:rsidP="00BA5189">
            <w:pPr>
              <w:rPr>
                <w:sz w:val="22"/>
                <w:szCs w:val="22"/>
              </w:rPr>
            </w:pPr>
          </w:p>
        </w:tc>
        <w:tc>
          <w:tcPr>
            <w:tcW w:w="931" w:type="pct"/>
          </w:tcPr>
          <w:p w14:paraId="3A279622" w14:textId="77777777" w:rsidR="00ED0692" w:rsidRPr="00D100E7" w:rsidRDefault="00ED0692" w:rsidP="00BA5189">
            <w:pPr>
              <w:rPr>
                <w:sz w:val="22"/>
                <w:szCs w:val="22"/>
              </w:rPr>
            </w:pPr>
          </w:p>
        </w:tc>
        <w:tc>
          <w:tcPr>
            <w:tcW w:w="505" w:type="pct"/>
          </w:tcPr>
          <w:p w14:paraId="1BB75944" w14:textId="77777777" w:rsidR="00ED0692" w:rsidRPr="00D100E7" w:rsidRDefault="00ED0692" w:rsidP="00BA5189">
            <w:pPr>
              <w:rPr>
                <w:sz w:val="22"/>
                <w:szCs w:val="22"/>
              </w:rPr>
            </w:pPr>
          </w:p>
        </w:tc>
        <w:tc>
          <w:tcPr>
            <w:tcW w:w="355" w:type="pct"/>
          </w:tcPr>
          <w:p w14:paraId="63E8410B" w14:textId="77777777" w:rsidR="00ED0692" w:rsidRPr="00D100E7" w:rsidRDefault="00ED0692" w:rsidP="00BA5189">
            <w:pPr>
              <w:rPr>
                <w:sz w:val="22"/>
                <w:szCs w:val="22"/>
              </w:rPr>
            </w:pPr>
          </w:p>
        </w:tc>
        <w:tc>
          <w:tcPr>
            <w:tcW w:w="595" w:type="pct"/>
          </w:tcPr>
          <w:p w14:paraId="60143DCD" w14:textId="77777777" w:rsidR="00ED0692" w:rsidRPr="00D100E7" w:rsidRDefault="00ED0692" w:rsidP="00BA5189">
            <w:pPr>
              <w:rPr>
                <w:sz w:val="22"/>
                <w:szCs w:val="22"/>
              </w:rPr>
            </w:pPr>
          </w:p>
        </w:tc>
      </w:tr>
      <w:tr w:rsidR="00ED0692" w:rsidRPr="00D100E7" w14:paraId="415CD242" w14:textId="77777777" w:rsidTr="00BA5189">
        <w:trPr>
          <w:trHeight w:val="275"/>
        </w:trPr>
        <w:tc>
          <w:tcPr>
            <w:tcW w:w="336" w:type="pct"/>
          </w:tcPr>
          <w:p w14:paraId="59992ECA" w14:textId="77777777" w:rsidR="00ED0692" w:rsidRPr="00D100E7" w:rsidRDefault="00ED0692" w:rsidP="00BA5189">
            <w:pPr>
              <w:rPr>
                <w:sz w:val="22"/>
                <w:szCs w:val="22"/>
              </w:rPr>
            </w:pPr>
          </w:p>
        </w:tc>
        <w:tc>
          <w:tcPr>
            <w:tcW w:w="380" w:type="pct"/>
          </w:tcPr>
          <w:p w14:paraId="64A4D4FF" w14:textId="77777777" w:rsidR="00ED0692" w:rsidRPr="00D100E7" w:rsidRDefault="00ED0692" w:rsidP="00BA5189">
            <w:pPr>
              <w:rPr>
                <w:sz w:val="22"/>
                <w:szCs w:val="22"/>
              </w:rPr>
            </w:pPr>
          </w:p>
        </w:tc>
        <w:tc>
          <w:tcPr>
            <w:tcW w:w="511" w:type="pct"/>
          </w:tcPr>
          <w:p w14:paraId="228C1DC5" w14:textId="77777777" w:rsidR="00ED0692" w:rsidRPr="00D100E7" w:rsidRDefault="00ED0692" w:rsidP="00BA5189">
            <w:pPr>
              <w:rPr>
                <w:sz w:val="22"/>
                <w:szCs w:val="22"/>
              </w:rPr>
            </w:pPr>
          </w:p>
        </w:tc>
        <w:tc>
          <w:tcPr>
            <w:tcW w:w="173" w:type="pct"/>
          </w:tcPr>
          <w:p w14:paraId="745ECDF4" w14:textId="77777777" w:rsidR="00ED0692" w:rsidRPr="00D100E7" w:rsidRDefault="00ED0692" w:rsidP="00BA5189">
            <w:pPr>
              <w:rPr>
                <w:sz w:val="22"/>
                <w:szCs w:val="22"/>
              </w:rPr>
            </w:pPr>
          </w:p>
        </w:tc>
        <w:tc>
          <w:tcPr>
            <w:tcW w:w="600" w:type="pct"/>
          </w:tcPr>
          <w:p w14:paraId="740FFD1A" w14:textId="77777777" w:rsidR="00ED0692" w:rsidRPr="00D100E7" w:rsidRDefault="00ED0692" w:rsidP="00BA5189">
            <w:pPr>
              <w:rPr>
                <w:sz w:val="22"/>
                <w:szCs w:val="22"/>
              </w:rPr>
            </w:pPr>
          </w:p>
        </w:tc>
        <w:tc>
          <w:tcPr>
            <w:tcW w:w="353" w:type="pct"/>
          </w:tcPr>
          <w:p w14:paraId="246DCB34" w14:textId="77777777" w:rsidR="00ED0692" w:rsidRPr="00D100E7" w:rsidRDefault="00ED0692" w:rsidP="00BA5189">
            <w:pPr>
              <w:rPr>
                <w:sz w:val="22"/>
                <w:szCs w:val="22"/>
              </w:rPr>
            </w:pPr>
          </w:p>
        </w:tc>
        <w:tc>
          <w:tcPr>
            <w:tcW w:w="261" w:type="pct"/>
          </w:tcPr>
          <w:p w14:paraId="23194E01" w14:textId="77777777" w:rsidR="00ED0692" w:rsidRPr="00D100E7" w:rsidRDefault="00ED0692" w:rsidP="00BA5189">
            <w:pPr>
              <w:rPr>
                <w:sz w:val="22"/>
                <w:szCs w:val="22"/>
              </w:rPr>
            </w:pPr>
          </w:p>
        </w:tc>
        <w:tc>
          <w:tcPr>
            <w:tcW w:w="931" w:type="pct"/>
          </w:tcPr>
          <w:p w14:paraId="1CD2341D" w14:textId="77777777" w:rsidR="00ED0692" w:rsidRPr="00D100E7" w:rsidRDefault="00ED0692" w:rsidP="00BA5189">
            <w:pPr>
              <w:rPr>
                <w:sz w:val="22"/>
                <w:szCs w:val="22"/>
              </w:rPr>
            </w:pPr>
          </w:p>
        </w:tc>
        <w:tc>
          <w:tcPr>
            <w:tcW w:w="505" w:type="pct"/>
          </w:tcPr>
          <w:p w14:paraId="4725F568" w14:textId="77777777" w:rsidR="00ED0692" w:rsidRPr="00D100E7" w:rsidRDefault="00ED0692" w:rsidP="00BA5189">
            <w:pPr>
              <w:rPr>
                <w:sz w:val="22"/>
                <w:szCs w:val="22"/>
              </w:rPr>
            </w:pPr>
          </w:p>
        </w:tc>
        <w:tc>
          <w:tcPr>
            <w:tcW w:w="355" w:type="pct"/>
          </w:tcPr>
          <w:p w14:paraId="16446B74" w14:textId="77777777" w:rsidR="00ED0692" w:rsidRPr="00D100E7" w:rsidRDefault="00ED0692" w:rsidP="00BA5189">
            <w:pPr>
              <w:rPr>
                <w:sz w:val="22"/>
                <w:szCs w:val="22"/>
              </w:rPr>
            </w:pPr>
          </w:p>
        </w:tc>
        <w:tc>
          <w:tcPr>
            <w:tcW w:w="595" w:type="pct"/>
          </w:tcPr>
          <w:p w14:paraId="59DAFE5B" w14:textId="77777777" w:rsidR="00ED0692" w:rsidRPr="00D100E7" w:rsidRDefault="00ED0692" w:rsidP="00BA5189">
            <w:pPr>
              <w:rPr>
                <w:sz w:val="22"/>
                <w:szCs w:val="22"/>
              </w:rPr>
            </w:pPr>
          </w:p>
        </w:tc>
      </w:tr>
      <w:tr w:rsidR="00ED0692" w:rsidRPr="00D100E7" w14:paraId="3FA3F785" w14:textId="77777777" w:rsidTr="00BA5189">
        <w:trPr>
          <w:trHeight w:val="275"/>
        </w:trPr>
        <w:tc>
          <w:tcPr>
            <w:tcW w:w="336" w:type="pct"/>
          </w:tcPr>
          <w:p w14:paraId="20FB08B8" w14:textId="77777777" w:rsidR="00ED0692" w:rsidRPr="00D100E7" w:rsidRDefault="00ED0692" w:rsidP="00BA5189">
            <w:pPr>
              <w:rPr>
                <w:sz w:val="22"/>
                <w:szCs w:val="22"/>
              </w:rPr>
            </w:pPr>
          </w:p>
        </w:tc>
        <w:tc>
          <w:tcPr>
            <w:tcW w:w="380" w:type="pct"/>
          </w:tcPr>
          <w:p w14:paraId="598A2D0B" w14:textId="77777777" w:rsidR="00ED0692" w:rsidRPr="00D100E7" w:rsidRDefault="00ED0692" w:rsidP="00BA5189">
            <w:pPr>
              <w:rPr>
                <w:sz w:val="22"/>
                <w:szCs w:val="22"/>
              </w:rPr>
            </w:pPr>
          </w:p>
        </w:tc>
        <w:tc>
          <w:tcPr>
            <w:tcW w:w="511" w:type="pct"/>
          </w:tcPr>
          <w:p w14:paraId="24EEF3A9" w14:textId="77777777" w:rsidR="00ED0692" w:rsidRPr="00D100E7" w:rsidRDefault="00ED0692" w:rsidP="00BA5189">
            <w:pPr>
              <w:rPr>
                <w:sz w:val="22"/>
                <w:szCs w:val="22"/>
              </w:rPr>
            </w:pPr>
          </w:p>
        </w:tc>
        <w:tc>
          <w:tcPr>
            <w:tcW w:w="173" w:type="pct"/>
          </w:tcPr>
          <w:p w14:paraId="7E066D1D" w14:textId="77777777" w:rsidR="00ED0692" w:rsidRPr="00D100E7" w:rsidRDefault="00ED0692" w:rsidP="00BA5189">
            <w:pPr>
              <w:rPr>
                <w:sz w:val="22"/>
                <w:szCs w:val="22"/>
              </w:rPr>
            </w:pPr>
          </w:p>
        </w:tc>
        <w:tc>
          <w:tcPr>
            <w:tcW w:w="600" w:type="pct"/>
          </w:tcPr>
          <w:p w14:paraId="5794DFC1" w14:textId="77777777" w:rsidR="00ED0692" w:rsidRPr="00D100E7" w:rsidRDefault="00ED0692" w:rsidP="00BA5189">
            <w:pPr>
              <w:rPr>
                <w:sz w:val="22"/>
                <w:szCs w:val="22"/>
              </w:rPr>
            </w:pPr>
          </w:p>
        </w:tc>
        <w:tc>
          <w:tcPr>
            <w:tcW w:w="353" w:type="pct"/>
          </w:tcPr>
          <w:p w14:paraId="0558D073" w14:textId="77777777" w:rsidR="00ED0692" w:rsidRPr="00D100E7" w:rsidRDefault="00ED0692" w:rsidP="00BA5189">
            <w:pPr>
              <w:rPr>
                <w:sz w:val="22"/>
                <w:szCs w:val="22"/>
              </w:rPr>
            </w:pPr>
          </w:p>
        </w:tc>
        <w:tc>
          <w:tcPr>
            <w:tcW w:w="261" w:type="pct"/>
          </w:tcPr>
          <w:p w14:paraId="3B417D61" w14:textId="77777777" w:rsidR="00ED0692" w:rsidRPr="00D100E7" w:rsidRDefault="00ED0692" w:rsidP="00BA5189">
            <w:pPr>
              <w:rPr>
                <w:sz w:val="22"/>
                <w:szCs w:val="22"/>
              </w:rPr>
            </w:pPr>
          </w:p>
        </w:tc>
        <w:tc>
          <w:tcPr>
            <w:tcW w:w="931" w:type="pct"/>
          </w:tcPr>
          <w:p w14:paraId="5A73D584" w14:textId="77777777" w:rsidR="00ED0692" w:rsidRPr="00D100E7" w:rsidRDefault="00ED0692" w:rsidP="00BA5189">
            <w:pPr>
              <w:rPr>
                <w:sz w:val="22"/>
                <w:szCs w:val="22"/>
              </w:rPr>
            </w:pPr>
          </w:p>
        </w:tc>
        <w:tc>
          <w:tcPr>
            <w:tcW w:w="505" w:type="pct"/>
          </w:tcPr>
          <w:p w14:paraId="28D31CA5" w14:textId="77777777" w:rsidR="00ED0692" w:rsidRPr="00D100E7" w:rsidRDefault="00ED0692" w:rsidP="00BA5189">
            <w:pPr>
              <w:rPr>
                <w:sz w:val="22"/>
                <w:szCs w:val="22"/>
              </w:rPr>
            </w:pPr>
          </w:p>
        </w:tc>
        <w:tc>
          <w:tcPr>
            <w:tcW w:w="355" w:type="pct"/>
          </w:tcPr>
          <w:p w14:paraId="45FEAACD" w14:textId="77777777" w:rsidR="00ED0692" w:rsidRPr="00D100E7" w:rsidRDefault="00ED0692" w:rsidP="00BA5189">
            <w:pPr>
              <w:rPr>
                <w:sz w:val="22"/>
                <w:szCs w:val="22"/>
              </w:rPr>
            </w:pPr>
          </w:p>
        </w:tc>
        <w:tc>
          <w:tcPr>
            <w:tcW w:w="595" w:type="pct"/>
          </w:tcPr>
          <w:p w14:paraId="55EB518A" w14:textId="77777777" w:rsidR="00ED0692" w:rsidRPr="00D100E7" w:rsidRDefault="00ED0692" w:rsidP="00BA5189">
            <w:pPr>
              <w:rPr>
                <w:sz w:val="22"/>
                <w:szCs w:val="22"/>
              </w:rPr>
            </w:pPr>
          </w:p>
        </w:tc>
      </w:tr>
    </w:tbl>
    <w:p w14:paraId="105B81BC" w14:textId="77777777" w:rsidR="00ED0692" w:rsidRDefault="00ED0692" w:rsidP="00ED0692">
      <w:pPr>
        <w:jc w:val="both"/>
      </w:pPr>
    </w:p>
    <w:p w14:paraId="218CC9AA" w14:textId="77777777" w:rsidR="00ED0692" w:rsidRDefault="00ED0692" w:rsidP="00ED0692">
      <w:pPr>
        <w:jc w:val="both"/>
      </w:pPr>
    </w:p>
    <w:p w14:paraId="3121335C" w14:textId="77777777" w:rsidR="00ED0692" w:rsidRDefault="00ED0692" w:rsidP="00ED0692">
      <w:pPr>
        <w:jc w:val="both"/>
        <w:sectPr w:rsidR="00ED0692" w:rsidSect="00BA5189">
          <w:headerReference w:type="even" r:id="rId25"/>
          <w:headerReference w:type="default" r:id="rId26"/>
          <w:footerReference w:type="even" r:id="rId27"/>
          <w:footerReference w:type="default" r:id="rId28"/>
          <w:headerReference w:type="first" r:id="rId29"/>
          <w:footerReference w:type="first" r:id="rId30"/>
          <w:pgSz w:w="16840" w:h="11907" w:orient="landscape" w:code="9"/>
          <w:pgMar w:top="1440" w:right="1080" w:bottom="1440" w:left="1080" w:header="771" w:footer="1202" w:gutter="0"/>
          <w:cols w:space="708"/>
          <w:docGrid w:linePitch="360"/>
        </w:sectPr>
      </w:pPr>
    </w:p>
    <w:p w14:paraId="61BC1787" w14:textId="77384874" w:rsidR="00ED0692" w:rsidRPr="00423513" w:rsidRDefault="00ED0692" w:rsidP="00ED0692">
      <w:pPr>
        <w:pStyle w:val="Heading2"/>
        <w:numPr>
          <w:ilvl w:val="1"/>
          <w:numId w:val="43"/>
        </w:numPr>
        <w:jc w:val="both"/>
      </w:pPr>
      <w:bookmarkStart w:id="2966" w:name="_Toc13139924"/>
      <w:bookmarkStart w:id="2967" w:name="_Toc13140038"/>
      <w:bookmarkStart w:id="2968" w:name="_Toc13140768"/>
      <w:bookmarkStart w:id="2969" w:name="_Toc13140879"/>
      <w:bookmarkStart w:id="2970" w:name="_Toc13141046"/>
      <w:bookmarkStart w:id="2971" w:name="_Toc13141475"/>
      <w:bookmarkStart w:id="2972" w:name="_Toc13141640"/>
      <w:bookmarkStart w:id="2973" w:name="_Toc13141805"/>
      <w:bookmarkStart w:id="2974" w:name="_Toc13141909"/>
      <w:bookmarkStart w:id="2975" w:name="_Toc13142020"/>
      <w:bookmarkStart w:id="2976" w:name="_Toc13142185"/>
      <w:bookmarkStart w:id="2977" w:name="_Toc13142411"/>
      <w:bookmarkStart w:id="2978" w:name="_Toc13216275"/>
      <w:bookmarkStart w:id="2979" w:name="_Toc13216444"/>
      <w:bookmarkStart w:id="2980" w:name="_Toc13216653"/>
      <w:bookmarkStart w:id="2981" w:name="_Toc13216837"/>
      <w:bookmarkStart w:id="2982" w:name="_Toc13217040"/>
      <w:bookmarkStart w:id="2983" w:name="_Toc13217198"/>
      <w:bookmarkStart w:id="2984" w:name="_Toc13217735"/>
      <w:bookmarkStart w:id="2985" w:name="_Toc13218576"/>
      <w:bookmarkStart w:id="2986" w:name="_Toc13218732"/>
      <w:bookmarkStart w:id="2987" w:name="_Toc13219294"/>
      <w:bookmarkStart w:id="2988" w:name="_Toc13139925"/>
      <w:bookmarkStart w:id="2989" w:name="_Toc13140039"/>
      <w:bookmarkStart w:id="2990" w:name="_Toc13140769"/>
      <w:bookmarkStart w:id="2991" w:name="_Toc13140880"/>
      <w:bookmarkStart w:id="2992" w:name="_Toc13141047"/>
      <w:bookmarkStart w:id="2993" w:name="_Toc13141476"/>
      <w:bookmarkStart w:id="2994" w:name="_Toc13141641"/>
      <w:bookmarkStart w:id="2995" w:name="_Toc13141806"/>
      <w:bookmarkStart w:id="2996" w:name="_Toc13141910"/>
      <w:bookmarkStart w:id="2997" w:name="_Toc13142021"/>
      <w:bookmarkStart w:id="2998" w:name="_Toc13142186"/>
      <w:bookmarkStart w:id="2999" w:name="_Toc13142412"/>
      <w:bookmarkStart w:id="3000" w:name="_Toc13216276"/>
      <w:bookmarkStart w:id="3001" w:name="_Toc13216445"/>
      <w:bookmarkStart w:id="3002" w:name="_Toc13216654"/>
      <w:bookmarkStart w:id="3003" w:name="_Toc13216838"/>
      <w:bookmarkStart w:id="3004" w:name="_Toc13217041"/>
      <w:bookmarkStart w:id="3005" w:name="_Toc13217199"/>
      <w:bookmarkStart w:id="3006" w:name="_Toc13217736"/>
      <w:bookmarkStart w:id="3007" w:name="_Toc13218577"/>
      <w:bookmarkStart w:id="3008" w:name="_Toc13218733"/>
      <w:bookmarkStart w:id="3009" w:name="_Toc13219295"/>
      <w:bookmarkStart w:id="3010" w:name="_Toc13216278"/>
      <w:bookmarkStart w:id="3011" w:name="_Toc13216447"/>
      <w:bookmarkStart w:id="3012" w:name="_Toc13216656"/>
      <w:bookmarkStart w:id="3013" w:name="_Toc13216840"/>
      <w:bookmarkStart w:id="3014" w:name="_Toc13217043"/>
      <w:bookmarkStart w:id="3015" w:name="_Toc13217201"/>
      <w:bookmarkStart w:id="3016" w:name="_Toc13217738"/>
      <w:bookmarkStart w:id="3017" w:name="_Toc13218579"/>
      <w:bookmarkStart w:id="3018" w:name="_Toc13218735"/>
      <w:bookmarkStart w:id="3019" w:name="_Toc13219297"/>
      <w:bookmarkStart w:id="3020" w:name="_Toc12886317"/>
      <w:bookmarkStart w:id="3021" w:name="_Toc13217044"/>
      <w:bookmarkStart w:id="3022" w:name="_Toc13218580"/>
      <w:bookmarkStart w:id="3023" w:name="_Toc13234289"/>
      <w:bookmarkStart w:id="3024" w:name="_Toc13484406"/>
      <w:bookmarkStart w:id="3025" w:name="_Toc13647707"/>
      <w:bookmarkStart w:id="3026" w:name="_Toc14092207"/>
      <w:bookmarkStart w:id="3027" w:name="_Toc14093829"/>
      <w:bookmarkStart w:id="3028" w:name="_Toc14269171"/>
      <w:bookmarkStart w:id="3029" w:name="_Toc14349092"/>
      <w:bookmarkStart w:id="3030" w:name="_Toc14351568"/>
      <w:bookmarkStart w:id="3031" w:name="_Toc14353543"/>
      <w:bookmarkStart w:id="3032" w:name="_Toc14354823"/>
      <w:bookmarkStart w:id="3033" w:name="_Toc14355153"/>
      <w:bookmarkStart w:id="3034" w:name="_Toc14688519"/>
      <w:bookmarkStart w:id="3035" w:name="_Toc14689996"/>
      <w:bookmarkStart w:id="3036" w:name="_Toc13501557"/>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r w:rsidRPr="00423513">
        <w:lastRenderedPageBreak/>
        <w:t>Organ</w:t>
      </w:r>
      <w:r w:rsidR="007B4602">
        <w:t>i</w:t>
      </w:r>
      <w:r w:rsidRPr="00423513">
        <w:t>gram</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07DF7E59" w14:textId="33E23195" w:rsidR="00ED0692" w:rsidRDefault="00ED0692" w:rsidP="00ED0692">
      <w:pPr>
        <w:pStyle w:val="HelpText"/>
        <w:jc w:val="both"/>
      </w:pPr>
      <w:bookmarkStart w:id="3037" w:name="_Toc468794626"/>
      <w:bookmarkStart w:id="3038" w:name="_Toc468796006"/>
      <w:bookmarkStart w:id="3039" w:name="_Toc468796202"/>
      <w:bookmarkStart w:id="3040" w:name="_Toc468794627"/>
      <w:bookmarkStart w:id="3041" w:name="_Toc468796007"/>
      <w:bookmarkStart w:id="3042" w:name="_Toc468796203"/>
      <w:bookmarkStart w:id="3043" w:name="_Toc468794629"/>
      <w:bookmarkStart w:id="3044" w:name="_Toc468796009"/>
      <w:bookmarkStart w:id="3045" w:name="_Toc468796205"/>
      <w:bookmarkStart w:id="3046" w:name="_Toc468794630"/>
      <w:bookmarkStart w:id="3047" w:name="_Toc468796010"/>
      <w:bookmarkStart w:id="3048" w:name="_Toc468796206"/>
      <w:bookmarkStart w:id="3049" w:name="_Toc468794631"/>
      <w:bookmarkStart w:id="3050" w:name="_Toc468796011"/>
      <w:bookmarkStart w:id="3051" w:name="_Toc468796207"/>
      <w:bookmarkStart w:id="3052" w:name="_Toc468794632"/>
      <w:bookmarkStart w:id="3053" w:name="_Toc468796012"/>
      <w:bookmarkStart w:id="3054" w:name="_Toc468796208"/>
      <w:bookmarkStart w:id="3055" w:name="_Toc468794634"/>
      <w:bookmarkStart w:id="3056" w:name="_Toc468796014"/>
      <w:bookmarkStart w:id="3057" w:name="_Toc468796210"/>
      <w:bookmarkStart w:id="3058" w:name="_Toc468794636"/>
      <w:bookmarkStart w:id="3059" w:name="_Toc468796016"/>
      <w:bookmarkStart w:id="3060" w:name="_Toc468796212"/>
      <w:bookmarkStart w:id="3061" w:name="_Toc468794639"/>
      <w:bookmarkStart w:id="3062" w:name="_Toc468796019"/>
      <w:bookmarkStart w:id="3063" w:name="_Toc46879621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r>
        <w:t>Show in an organ</w:t>
      </w:r>
      <w:r w:rsidR="007B4602">
        <w:t>i</w:t>
      </w:r>
      <w:r>
        <w:t>gram the work distribution and the responsible team members</w:t>
      </w:r>
      <w:r w:rsidR="007B4602">
        <w:t xml:space="preserve"> per area</w:t>
      </w:r>
      <w:r w:rsidR="0032016D">
        <w:t xml:space="preserve"> (e.g. in a project</w:t>
      </w:r>
      <w:r w:rsidR="0032016D" w:rsidRPr="00593803">
        <w:t xml:space="preserve"> Work Breakdown Structure (WBS), Organizational Breakdown Structure (OBS), Responsibility assignment matrix (RAM) and/or Work Package Descriptions (WPD), etc.</w:t>
      </w:r>
      <w:r w:rsidR="0032016D">
        <w:t>)</w:t>
      </w:r>
      <w:r>
        <w:t>. Indicate who are students, professors/ experts of the university and the extern</w:t>
      </w:r>
      <w:r w:rsidR="00593803">
        <w:t>al parties that provide support</w:t>
      </w:r>
      <w:r w:rsidR="004456BA" w:rsidRPr="004456BA">
        <w:t>.</w:t>
      </w:r>
    </w:p>
    <w:p w14:paraId="23FEC9D1" w14:textId="77777777" w:rsidR="00ED0692" w:rsidRPr="004456BA" w:rsidRDefault="00ED0692" w:rsidP="00ED0692">
      <w:pPr>
        <w:jc w:val="both"/>
        <w:rPr>
          <w:rFonts w:eastAsiaTheme="minorHAnsi" w:cstheme="minorBidi"/>
          <w:i/>
          <w:color w:val="A6A6A6" w:themeColor="background1" w:themeShade="A6"/>
          <w:lang w:val="en-GB"/>
        </w:rPr>
      </w:pPr>
    </w:p>
    <w:p w14:paraId="00911439" w14:textId="382B96AC" w:rsidR="00ED0692" w:rsidRDefault="00ED0692" w:rsidP="00ED0692">
      <w:pPr>
        <w:pStyle w:val="HelpText"/>
        <w:jc w:val="both"/>
      </w:pPr>
      <w:r w:rsidRPr="005531BF">
        <w:t xml:space="preserve">Give a description </w:t>
      </w:r>
      <w:r w:rsidRPr="00EA1720">
        <w:t xml:space="preserve">of </w:t>
      </w:r>
      <w:r w:rsidRPr="00BA6908">
        <w:t xml:space="preserve">the </w:t>
      </w:r>
      <w:r>
        <w:t xml:space="preserve">responsibilities of the team members and </w:t>
      </w:r>
      <w:r w:rsidRPr="00BA6908">
        <w:t>the available manpower (</w:t>
      </w:r>
      <w:r>
        <w:t xml:space="preserve">e.g. </w:t>
      </w:r>
      <w:r w:rsidR="000A18C9">
        <w:t>weekly dedication to the project by the students</w:t>
      </w:r>
      <w:r w:rsidRPr="00BA6908">
        <w:t xml:space="preserve">). </w:t>
      </w:r>
    </w:p>
    <w:p w14:paraId="58C17226" w14:textId="77777777" w:rsidR="00ED0692" w:rsidRDefault="00ED0692" w:rsidP="00ED0692">
      <w:pPr>
        <w:pStyle w:val="HelpText"/>
        <w:jc w:val="both"/>
      </w:pPr>
    </w:p>
    <w:p w14:paraId="1044F26D" w14:textId="77777777" w:rsidR="00ED0692" w:rsidRDefault="00ED0692" w:rsidP="00ED0692">
      <w:pPr>
        <w:pStyle w:val="HelpText"/>
        <w:jc w:val="both"/>
      </w:pPr>
      <w:r>
        <w:t>In case the development of the project is shared with another party explain how the collaborations with other organisations or institutions will be practically arranged. Include how you will tackle the challenges that may arise and include a description of the mutual agreements.</w:t>
      </w:r>
    </w:p>
    <w:p w14:paraId="4014FDA3" w14:textId="77999018" w:rsidR="00ED0692" w:rsidRDefault="00ED0692" w:rsidP="00ED0692">
      <w:pPr>
        <w:jc w:val="both"/>
      </w:pPr>
    </w:p>
    <w:p w14:paraId="022DFF91" w14:textId="77777777" w:rsidR="00ED0692" w:rsidRPr="00423513" w:rsidRDefault="00ED0692" w:rsidP="00ED0692">
      <w:pPr>
        <w:pStyle w:val="Heading2"/>
        <w:numPr>
          <w:ilvl w:val="1"/>
          <w:numId w:val="43"/>
        </w:numPr>
        <w:jc w:val="both"/>
      </w:pPr>
      <w:bookmarkStart w:id="3064" w:name="_Toc13217045"/>
      <w:bookmarkStart w:id="3065" w:name="_Toc13218581"/>
      <w:bookmarkStart w:id="3066" w:name="_Toc13234290"/>
      <w:bookmarkStart w:id="3067" w:name="_Toc13484407"/>
      <w:bookmarkStart w:id="3068" w:name="_Toc13501558"/>
      <w:bookmarkStart w:id="3069" w:name="_Toc13647708"/>
      <w:bookmarkStart w:id="3070" w:name="_Toc14092208"/>
      <w:bookmarkStart w:id="3071" w:name="_Toc14093830"/>
      <w:bookmarkStart w:id="3072" w:name="_Toc14269172"/>
      <w:bookmarkStart w:id="3073" w:name="_Toc14349093"/>
      <w:bookmarkStart w:id="3074" w:name="_Toc14351569"/>
      <w:bookmarkStart w:id="3075" w:name="_Toc14353544"/>
      <w:bookmarkStart w:id="3076" w:name="_Toc14354824"/>
      <w:bookmarkStart w:id="3077" w:name="_Toc14355154"/>
      <w:bookmarkStart w:id="3078" w:name="_Toc14688520"/>
      <w:bookmarkStart w:id="3079" w:name="_Toc14689997"/>
      <w:r>
        <w:t xml:space="preserve">Project </w:t>
      </w:r>
      <w:r w:rsidRPr="00423513">
        <w:t>Planning</w:t>
      </w:r>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p>
    <w:p w14:paraId="39B2139B" w14:textId="4ADB32CD" w:rsidR="00ED0692" w:rsidRDefault="00ED0692" w:rsidP="00ED0692">
      <w:pPr>
        <w:pStyle w:val="HelpText"/>
        <w:jc w:val="both"/>
      </w:pPr>
      <w:r w:rsidRPr="00BA6908">
        <w:t>Present the planning</w:t>
      </w:r>
      <w:r w:rsidR="00593803">
        <w:t xml:space="preserve"> </w:t>
      </w:r>
      <w:r w:rsidRPr="00BA6908">
        <w:t>of your</w:t>
      </w:r>
      <w:r>
        <w:t xml:space="preserve"> project</w:t>
      </w:r>
      <w:r w:rsidR="00593803">
        <w:t xml:space="preserve"> (e.g. in a Gantt chart)</w:t>
      </w:r>
      <w:r>
        <w:t>,</w:t>
      </w:r>
      <w:r w:rsidRPr="00BA6908">
        <w:t xml:space="preserve"> </w:t>
      </w:r>
      <w:r>
        <w:t>showing when the project started and all major activities with planned milestones and tasks expected duration. The</w:t>
      </w:r>
      <w:r w:rsidDel="00CE0F91">
        <w:t xml:space="preserve"> </w:t>
      </w:r>
      <w:r>
        <w:t>planning should include</w:t>
      </w:r>
      <w:r w:rsidR="003014AE">
        <w:t xml:space="preserve"> those activities</w:t>
      </w:r>
      <w:r w:rsidR="000A18C9">
        <w:t xml:space="preserve"> for each </w:t>
      </w:r>
      <w:r w:rsidR="003014AE">
        <w:t xml:space="preserve">planned </w:t>
      </w:r>
      <w:r w:rsidR="000A18C9">
        <w:t xml:space="preserve">model (e.g. engineering model, flight model), </w:t>
      </w:r>
      <w:r w:rsidR="003014AE">
        <w:t>both at subsystem and system</w:t>
      </w:r>
      <w:r w:rsidDel="000A18C9">
        <w:t xml:space="preserve"> </w:t>
      </w:r>
      <w:r w:rsidR="003014AE">
        <w:t>level</w:t>
      </w:r>
      <w:r>
        <w:t xml:space="preserve">. </w:t>
      </w:r>
    </w:p>
    <w:p w14:paraId="7FA6FA9A" w14:textId="77777777" w:rsidR="00ED0692" w:rsidRPr="00DB0A39" w:rsidRDefault="00ED0692" w:rsidP="00ED0692">
      <w:pPr>
        <w:jc w:val="both"/>
      </w:pPr>
    </w:p>
    <w:p w14:paraId="43E8F270" w14:textId="2DDCA530" w:rsidR="00ED0692" w:rsidRDefault="00ED0692" w:rsidP="00ED0692">
      <w:pPr>
        <w:jc w:val="both"/>
        <w:rPr>
          <w:i/>
          <w:color w:val="A6A6A6" w:themeColor="background1" w:themeShade="A6"/>
        </w:rPr>
      </w:pPr>
      <w:r w:rsidRPr="00084FA1">
        <w:rPr>
          <w:i/>
          <w:color w:val="A6A6A6" w:themeColor="background1" w:themeShade="A6"/>
        </w:rPr>
        <w:t>Include a detailed description of the on-going and upcoming activities</w:t>
      </w:r>
      <w:r>
        <w:rPr>
          <w:i/>
          <w:color w:val="A6A6A6" w:themeColor="background1" w:themeShade="A6"/>
        </w:rPr>
        <w:t xml:space="preserve"> (including documentation and review statuses)</w:t>
      </w:r>
      <w:r w:rsidRPr="00084FA1">
        <w:rPr>
          <w:i/>
          <w:color w:val="A6A6A6" w:themeColor="background1" w:themeShade="A6"/>
        </w:rPr>
        <w:t xml:space="preserve"> in the current phase of the CubeSat team. </w:t>
      </w:r>
    </w:p>
    <w:p w14:paraId="2203357D" w14:textId="77777777" w:rsidR="00ED0692" w:rsidRPr="0021550A" w:rsidRDefault="00ED0692" w:rsidP="00ED0692">
      <w:pPr>
        <w:jc w:val="both"/>
      </w:pPr>
    </w:p>
    <w:p w14:paraId="7027C670" w14:textId="77777777" w:rsidR="00ED0692" w:rsidRPr="00423513" w:rsidRDefault="00ED0692" w:rsidP="00ED0692">
      <w:pPr>
        <w:pStyle w:val="Heading2"/>
        <w:numPr>
          <w:ilvl w:val="1"/>
          <w:numId w:val="43"/>
        </w:numPr>
        <w:jc w:val="both"/>
      </w:pPr>
      <w:bookmarkStart w:id="3080" w:name="_Toc13479771"/>
      <w:bookmarkStart w:id="3081" w:name="_Toc13484408"/>
      <w:bookmarkStart w:id="3082" w:name="_Toc13479774"/>
      <w:bookmarkStart w:id="3083" w:name="_Toc13484411"/>
      <w:bookmarkStart w:id="3084" w:name="_Toc13479775"/>
      <w:bookmarkStart w:id="3085" w:name="_Toc13484412"/>
      <w:bookmarkStart w:id="3086" w:name="_Toc13216282"/>
      <w:bookmarkStart w:id="3087" w:name="_Toc13216451"/>
      <w:bookmarkStart w:id="3088" w:name="_Toc13216660"/>
      <w:bookmarkStart w:id="3089" w:name="_Toc13216844"/>
      <w:bookmarkStart w:id="3090" w:name="_Toc13217047"/>
      <w:bookmarkStart w:id="3091" w:name="_Toc13217205"/>
      <w:bookmarkStart w:id="3092" w:name="_Toc13217742"/>
      <w:bookmarkStart w:id="3093" w:name="_Toc13218583"/>
      <w:bookmarkStart w:id="3094" w:name="_Toc13218739"/>
      <w:bookmarkStart w:id="3095" w:name="_Toc13219301"/>
      <w:bookmarkStart w:id="3096" w:name="_Toc469652116"/>
      <w:bookmarkStart w:id="3097" w:name="_Toc469652369"/>
      <w:bookmarkStart w:id="3098" w:name="_Toc469652574"/>
      <w:bookmarkStart w:id="3099" w:name="_Toc469652117"/>
      <w:bookmarkStart w:id="3100" w:name="_Toc469652370"/>
      <w:bookmarkStart w:id="3101" w:name="_Toc469652575"/>
      <w:bookmarkStart w:id="3102" w:name="_Toc469652118"/>
      <w:bookmarkStart w:id="3103" w:name="_Toc469652371"/>
      <w:bookmarkStart w:id="3104" w:name="_Toc469652576"/>
      <w:bookmarkStart w:id="3105" w:name="_Toc469652372"/>
      <w:bookmarkStart w:id="3106" w:name="_Toc471299701"/>
      <w:bookmarkStart w:id="3107" w:name="_Toc12021692"/>
      <w:bookmarkStart w:id="3108" w:name="_Toc12886320"/>
      <w:bookmarkStart w:id="3109" w:name="_Toc12980211"/>
      <w:bookmarkStart w:id="3110" w:name="_Toc13217048"/>
      <w:bookmarkStart w:id="3111" w:name="_Toc13218584"/>
      <w:bookmarkStart w:id="3112" w:name="_Toc13234292"/>
      <w:bookmarkStart w:id="3113" w:name="_Toc13484413"/>
      <w:bookmarkStart w:id="3114" w:name="_Toc13501559"/>
      <w:bookmarkStart w:id="3115" w:name="_Toc13647709"/>
      <w:bookmarkStart w:id="3116" w:name="_Toc14092209"/>
      <w:bookmarkStart w:id="3117" w:name="_Toc14093831"/>
      <w:bookmarkStart w:id="3118" w:name="_Toc14269173"/>
      <w:bookmarkStart w:id="3119" w:name="_Toc14349094"/>
      <w:bookmarkStart w:id="3120" w:name="_Toc14351570"/>
      <w:bookmarkStart w:id="3121" w:name="_Toc14353545"/>
      <w:bookmarkStart w:id="3122" w:name="_Toc14354825"/>
      <w:bookmarkStart w:id="3123" w:name="_Toc14355155"/>
      <w:bookmarkStart w:id="3124" w:name="_Toc14688521"/>
      <w:bookmarkStart w:id="3125" w:name="_Toc14689998"/>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r w:rsidRPr="00423513">
        <w:t>Cost Budget</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p>
    <w:p w14:paraId="40F4A236" w14:textId="77777777" w:rsidR="00ED0692" w:rsidRDefault="00ED0692" w:rsidP="00ED0692">
      <w:pPr>
        <w:pStyle w:val="HelpText"/>
        <w:jc w:val="both"/>
      </w:pPr>
      <w:r w:rsidRPr="00BA6908">
        <w:t>Provide the cost breakdown of the whole project; indicate who the funding organisations (sponsors) are, what part they will sponsor and for which part you still need to identify funding organisations.</w:t>
      </w:r>
    </w:p>
    <w:p w14:paraId="03FFBE46" w14:textId="77777777" w:rsidR="00ED0692" w:rsidRDefault="00ED0692" w:rsidP="00ED0692">
      <w:r>
        <w:br w:type="page"/>
      </w:r>
    </w:p>
    <w:p w14:paraId="05332FF1" w14:textId="77777777" w:rsidR="00ED0692" w:rsidRPr="00423513" w:rsidRDefault="00ED0692" w:rsidP="00ED0692">
      <w:pPr>
        <w:pStyle w:val="Heading2"/>
        <w:numPr>
          <w:ilvl w:val="1"/>
          <w:numId w:val="43"/>
        </w:numPr>
        <w:jc w:val="both"/>
      </w:pPr>
      <w:bookmarkStart w:id="3126" w:name="_Toc14353432"/>
      <w:bookmarkStart w:id="3127" w:name="_Toc14353546"/>
      <w:bookmarkStart w:id="3128" w:name="_Toc14353708"/>
      <w:bookmarkStart w:id="3129" w:name="_Toc14354084"/>
      <w:bookmarkStart w:id="3130" w:name="_Toc14354191"/>
      <w:bookmarkStart w:id="3131" w:name="_Toc14354266"/>
      <w:bookmarkStart w:id="3132" w:name="_Toc14354378"/>
      <w:bookmarkStart w:id="3133" w:name="_Toc14354490"/>
      <w:bookmarkStart w:id="3134" w:name="_Toc14354546"/>
      <w:bookmarkStart w:id="3135" w:name="_Toc14354602"/>
      <w:bookmarkStart w:id="3136" w:name="_Toc14354658"/>
      <w:bookmarkStart w:id="3137" w:name="_Toc14354607"/>
      <w:bookmarkStart w:id="3138" w:name="_Toc14354770"/>
      <w:bookmarkStart w:id="3139" w:name="_Toc14354826"/>
      <w:bookmarkStart w:id="3140" w:name="_Toc471299702"/>
      <w:bookmarkStart w:id="3141" w:name="_Toc12021693"/>
      <w:bookmarkStart w:id="3142" w:name="_Toc12886321"/>
      <w:bookmarkStart w:id="3143" w:name="_Toc12980212"/>
      <w:bookmarkStart w:id="3144" w:name="_Toc13217049"/>
      <w:bookmarkStart w:id="3145" w:name="_Toc13218585"/>
      <w:bookmarkStart w:id="3146" w:name="_Toc13234293"/>
      <w:bookmarkStart w:id="3147" w:name="_Toc13484414"/>
      <w:bookmarkStart w:id="3148" w:name="_Toc13501560"/>
      <w:bookmarkStart w:id="3149" w:name="_Toc13647710"/>
      <w:bookmarkStart w:id="3150" w:name="_Toc14092210"/>
      <w:bookmarkStart w:id="3151" w:name="_Toc14093832"/>
      <w:bookmarkStart w:id="3152" w:name="_Toc14269174"/>
      <w:bookmarkStart w:id="3153" w:name="_Toc14349095"/>
      <w:bookmarkStart w:id="3154" w:name="_Toc14351571"/>
      <w:bookmarkStart w:id="3155" w:name="_Toc14353547"/>
      <w:bookmarkStart w:id="3156" w:name="_Toc14354827"/>
      <w:bookmarkStart w:id="3157" w:name="_Toc14355156"/>
      <w:bookmarkStart w:id="3158" w:name="_Toc14688522"/>
      <w:bookmarkStart w:id="3159" w:name="_Toc14689999"/>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r w:rsidRPr="00423513">
        <w:lastRenderedPageBreak/>
        <w:t>Outreach</w:t>
      </w:r>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17C2DFFC" w14:textId="77777777" w:rsidR="00ED0692" w:rsidRPr="00555658" w:rsidRDefault="00ED0692" w:rsidP="00ED0692">
      <w:pPr>
        <w:pStyle w:val="HelpText"/>
        <w:jc w:val="both"/>
      </w:pPr>
      <w:r w:rsidRPr="005531BF">
        <w:t xml:space="preserve">Give a description </w:t>
      </w:r>
      <w:r w:rsidRPr="00EA1720">
        <w:t xml:space="preserve">of </w:t>
      </w:r>
      <w:r w:rsidRPr="00555658">
        <w:t>all outreach and communication activities</w:t>
      </w:r>
      <w:r>
        <w:t>. D</w:t>
      </w:r>
      <w:r w:rsidRPr="00555658">
        <w:t>efine how the team will promote the CubeSat project in different media, including written media, radio, television and the internet.</w:t>
      </w:r>
    </w:p>
    <w:p w14:paraId="2A177933" w14:textId="77777777" w:rsidR="00ED0692" w:rsidRPr="00555658" w:rsidRDefault="00ED0692" w:rsidP="00ED0692">
      <w:pPr>
        <w:pStyle w:val="HelpText"/>
        <w:jc w:val="both"/>
      </w:pPr>
    </w:p>
    <w:p w14:paraId="61916B46" w14:textId="77777777" w:rsidR="00ED0692" w:rsidRPr="00555658" w:rsidRDefault="00ED0692" w:rsidP="00ED0692">
      <w:pPr>
        <w:pStyle w:val="HelpText"/>
        <w:jc w:val="both"/>
      </w:pPr>
      <w:r w:rsidRPr="00555658">
        <w:t>The section shall include:</w:t>
      </w:r>
    </w:p>
    <w:p w14:paraId="22CD3CCA" w14:textId="77777777" w:rsidR="00ED0692" w:rsidRPr="00555658" w:rsidRDefault="00ED0692" w:rsidP="00ED0692">
      <w:pPr>
        <w:pStyle w:val="HelpText"/>
        <w:numPr>
          <w:ilvl w:val="0"/>
          <w:numId w:val="34"/>
        </w:numPr>
        <w:jc w:val="both"/>
      </w:pPr>
      <w:r w:rsidRPr="00555658">
        <w:t>A description of how it is planned to promote the CubeSat (Facebook, web, etc.);</w:t>
      </w:r>
    </w:p>
    <w:p w14:paraId="36A1DB7D" w14:textId="77777777" w:rsidR="00ED0692" w:rsidRPr="00555658" w:rsidRDefault="00ED0692" w:rsidP="00ED0692">
      <w:pPr>
        <w:pStyle w:val="HelpText"/>
        <w:numPr>
          <w:ilvl w:val="0"/>
          <w:numId w:val="34"/>
        </w:numPr>
        <w:jc w:val="both"/>
      </w:pPr>
      <w:r w:rsidRPr="00555658">
        <w:t>The planned contact with media and the planned presentations at universities, local schools, events, fairs etc.;</w:t>
      </w:r>
    </w:p>
    <w:p w14:paraId="7A6E1689" w14:textId="77777777" w:rsidR="00ED0692" w:rsidRPr="00555658" w:rsidRDefault="00ED0692" w:rsidP="00ED0692">
      <w:pPr>
        <w:pStyle w:val="HelpText"/>
        <w:numPr>
          <w:ilvl w:val="0"/>
          <w:numId w:val="34"/>
        </w:numPr>
        <w:jc w:val="both"/>
      </w:pPr>
      <w:r w:rsidRPr="00555658">
        <w:t>Plans for the production of promotional materials (videos, animations, posters, stickers, goodies, etc.);</w:t>
      </w:r>
    </w:p>
    <w:p w14:paraId="6C637496" w14:textId="77777777" w:rsidR="00ED0692" w:rsidRPr="00555658" w:rsidRDefault="00ED0692" w:rsidP="00ED0692">
      <w:pPr>
        <w:pStyle w:val="HelpText"/>
        <w:numPr>
          <w:ilvl w:val="0"/>
          <w:numId w:val="34"/>
        </w:numPr>
        <w:jc w:val="both"/>
      </w:pPr>
      <w:r w:rsidRPr="00555658">
        <w:t xml:space="preserve">The URLs/addresses </w:t>
      </w:r>
      <w:r>
        <w:t>f</w:t>
      </w:r>
      <w:r w:rsidRPr="00555658">
        <w:t>or the team’s web-based accounts;</w:t>
      </w:r>
    </w:p>
    <w:p w14:paraId="3E7C9135" w14:textId="77777777" w:rsidR="00ED0692" w:rsidRPr="00555658" w:rsidRDefault="00ED0692" w:rsidP="00ED0692">
      <w:pPr>
        <w:pStyle w:val="HelpText"/>
        <w:numPr>
          <w:ilvl w:val="0"/>
          <w:numId w:val="34"/>
        </w:numPr>
        <w:jc w:val="both"/>
      </w:pPr>
      <w:r w:rsidRPr="00555658">
        <w:t>Any other matter the team believes is important for the outreach &amp; communication campaign.</w:t>
      </w:r>
    </w:p>
    <w:p w14:paraId="4BDB7BB0" w14:textId="77777777" w:rsidR="00ED0692" w:rsidRPr="00892125" w:rsidRDefault="00ED0692" w:rsidP="00ED0692">
      <w:pPr>
        <w:jc w:val="both"/>
      </w:pPr>
    </w:p>
    <w:p w14:paraId="3E24FC2F" w14:textId="77777777" w:rsidR="00ED0692" w:rsidRPr="006412D3" w:rsidRDefault="00ED0692" w:rsidP="00ED0692">
      <w:pPr>
        <w:pStyle w:val="Heading2"/>
        <w:numPr>
          <w:ilvl w:val="1"/>
          <w:numId w:val="43"/>
        </w:numPr>
        <w:jc w:val="both"/>
      </w:pPr>
      <w:bookmarkStart w:id="3160" w:name="_Toc12886322"/>
      <w:bookmarkStart w:id="3161" w:name="_Toc13501561"/>
      <w:bookmarkStart w:id="3162" w:name="_Toc13217050"/>
      <w:bookmarkStart w:id="3163" w:name="_Toc13218586"/>
      <w:bookmarkStart w:id="3164" w:name="_Toc13234294"/>
      <w:bookmarkStart w:id="3165" w:name="_Toc13484415"/>
      <w:bookmarkStart w:id="3166" w:name="_Toc13647711"/>
      <w:bookmarkStart w:id="3167" w:name="_Toc14092211"/>
      <w:bookmarkStart w:id="3168" w:name="_Toc14093833"/>
      <w:bookmarkStart w:id="3169" w:name="_Toc14269175"/>
      <w:bookmarkStart w:id="3170" w:name="_Toc14349096"/>
      <w:bookmarkStart w:id="3171" w:name="_Toc14351572"/>
      <w:bookmarkStart w:id="3172" w:name="_Toc14353548"/>
      <w:bookmarkStart w:id="3173" w:name="_Toc14354828"/>
      <w:bookmarkStart w:id="3174" w:name="_Toc14355157"/>
      <w:bookmarkStart w:id="3175" w:name="_Toc14688523"/>
      <w:bookmarkStart w:id="3176" w:name="_Toc14690000"/>
      <w:bookmarkStart w:id="3177" w:name="_Toc12980213"/>
      <w:r w:rsidRPr="006412D3">
        <w:t>Main Challenges to the Project</w:t>
      </w:r>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bookmarkEnd w:id="3177"/>
    <w:p w14:paraId="2BEB6A79" w14:textId="083B0B95" w:rsidR="00ED0692" w:rsidRDefault="00ED0692" w:rsidP="00ED0692">
      <w:pPr>
        <w:pStyle w:val="HelpText"/>
        <w:jc w:val="both"/>
      </w:pPr>
      <w:r w:rsidRPr="005531BF">
        <w:t xml:space="preserve">Give a description </w:t>
      </w:r>
      <w:r w:rsidRPr="00EA1720">
        <w:t xml:space="preserve">of </w:t>
      </w:r>
      <w:r>
        <w:t xml:space="preserve">the main challenges and potential events that have or might have negative impacts (risks) to the project e.g. </w:t>
      </w:r>
      <w:r w:rsidR="007B4602">
        <w:t xml:space="preserve">lack of </w:t>
      </w:r>
      <w:r>
        <w:t>funding, project schedule, procurement</w:t>
      </w:r>
      <w:r w:rsidR="007B4602">
        <w:t xml:space="preserve"> delays</w:t>
      </w:r>
      <w:r>
        <w:t xml:space="preserve">, manpower, student turnovers and </w:t>
      </w:r>
      <w:r w:rsidRPr="00ED2531">
        <w:t>an assessment of the follow-up actions.</w:t>
      </w:r>
      <w:r>
        <w:t xml:space="preserve"> </w:t>
      </w:r>
    </w:p>
    <w:p w14:paraId="01605DCE" w14:textId="77777777" w:rsidR="00ED0692" w:rsidRDefault="00ED0692" w:rsidP="00ED0692">
      <w:pPr>
        <w:jc w:val="both"/>
      </w:pPr>
    </w:p>
    <w:p w14:paraId="0F384EBD" w14:textId="77777777" w:rsidR="00ED0692" w:rsidRPr="00A64A1C" w:rsidRDefault="00ED0692" w:rsidP="00ED0692">
      <w:pPr>
        <w:jc w:val="both"/>
      </w:pPr>
    </w:p>
    <w:p w14:paraId="7E315577" w14:textId="77777777" w:rsidR="00ED0692" w:rsidRPr="00BA6908" w:rsidRDefault="00ED0692" w:rsidP="00ED0692">
      <w:pPr>
        <w:pStyle w:val="Heading1"/>
        <w:numPr>
          <w:ilvl w:val="0"/>
          <w:numId w:val="43"/>
        </w:numPr>
        <w:jc w:val="both"/>
      </w:pPr>
      <w:bookmarkStart w:id="3178" w:name="_Toc13479779"/>
      <w:bookmarkStart w:id="3179" w:name="_Toc13484416"/>
      <w:bookmarkStart w:id="3180" w:name="_Toc13217042"/>
      <w:bookmarkStart w:id="3181" w:name="_Toc13218578"/>
      <w:bookmarkStart w:id="3182" w:name="_Toc13234295"/>
      <w:bookmarkStart w:id="3183" w:name="_Toc13484417"/>
      <w:bookmarkStart w:id="3184" w:name="_Toc13647712"/>
      <w:bookmarkStart w:id="3185" w:name="_Toc14092212"/>
      <w:bookmarkStart w:id="3186" w:name="_Toc14093834"/>
      <w:bookmarkStart w:id="3187" w:name="_Toc14269176"/>
      <w:bookmarkStart w:id="3188" w:name="_Toc14349097"/>
      <w:bookmarkStart w:id="3189" w:name="_Toc14351573"/>
      <w:bookmarkStart w:id="3190" w:name="_Toc14353549"/>
      <w:bookmarkStart w:id="3191" w:name="_Toc14354829"/>
      <w:bookmarkStart w:id="3192" w:name="_Toc14355158"/>
      <w:bookmarkStart w:id="3193" w:name="_Toc14688524"/>
      <w:bookmarkStart w:id="3194" w:name="_Toc14690001"/>
      <w:bookmarkStart w:id="3195" w:name="_Toc13501562"/>
      <w:bookmarkEnd w:id="3178"/>
      <w:bookmarkEnd w:id="3179"/>
      <w:r>
        <w:t>Academic Return</w:t>
      </w:r>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p>
    <w:bookmarkEnd w:id="3195"/>
    <w:p w14:paraId="45A8A7E6" w14:textId="5F0A65A1" w:rsidR="00ED0692" w:rsidRPr="00BA6908" w:rsidRDefault="00ED0692" w:rsidP="00ED0692">
      <w:pPr>
        <w:pStyle w:val="HelpText"/>
        <w:jc w:val="both"/>
      </w:pPr>
      <w:r w:rsidRPr="005531BF">
        <w:t xml:space="preserve">Give a </w:t>
      </w:r>
      <w:r>
        <w:t xml:space="preserve">brief </w:t>
      </w:r>
      <w:r w:rsidRPr="005531BF">
        <w:t xml:space="preserve">description </w:t>
      </w:r>
      <w:r w:rsidRPr="00EA1720">
        <w:t xml:space="preserve">of </w:t>
      </w:r>
      <w:r w:rsidRPr="00BA6908">
        <w:t>the background of the university. The proposing organisation shall report concisely their experience in building educational satellites, if any, or in running other sorts of educational space</w:t>
      </w:r>
      <w:r w:rsidR="007B4602">
        <w:t>-related</w:t>
      </w:r>
      <w:r w:rsidRPr="00BA6908">
        <w:t xml:space="preserve"> hands-on projects. </w:t>
      </w:r>
    </w:p>
    <w:p w14:paraId="723DEB28" w14:textId="77777777" w:rsidR="00ED0692" w:rsidRDefault="00ED0692" w:rsidP="00ED0692">
      <w:pPr>
        <w:jc w:val="both"/>
      </w:pPr>
    </w:p>
    <w:p w14:paraId="4C735E1C" w14:textId="6C8848BB" w:rsidR="00ED0692" w:rsidRPr="00507373" w:rsidRDefault="00ED0692" w:rsidP="00ED0692">
      <w:pPr>
        <w:pStyle w:val="HelpText"/>
        <w:jc w:val="both"/>
      </w:pPr>
      <w:r w:rsidRPr="005531BF">
        <w:t xml:space="preserve">Give a description </w:t>
      </w:r>
      <w:r w:rsidRPr="00EA1720">
        <w:t xml:space="preserve">of </w:t>
      </w:r>
      <w:r w:rsidRPr="00BA6908">
        <w:t>how the CubeSat is used for educational purposes in the university</w:t>
      </w:r>
      <w:r>
        <w:t xml:space="preserve"> and</w:t>
      </w:r>
      <w:r w:rsidRPr="00BA6908">
        <w:t xml:space="preserve"> how the project will be included in the syllabus of students (e.g. part of master or PhD thesis, a research programme, or any form of project supported by the applicant’s university</w:t>
      </w:r>
      <w:r w:rsidR="00EC7D91">
        <w:t>, etc.</w:t>
      </w:r>
      <w:r w:rsidRPr="00BA6908">
        <w:t>).</w:t>
      </w:r>
    </w:p>
    <w:p w14:paraId="00EE2654" w14:textId="77777777" w:rsidR="00ED0692" w:rsidRDefault="00ED0692" w:rsidP="00ED0692">
      <w:pPr>
        <w:pStyle w:val="HelpText"/>
        <w:jc w:val="both"/>
      </w:pPr>
    </w:p>
    <w:p w14:paraId="4B4102F0" w14:textId="77777777" w:rsidR="00ED0692" w:rsidRDefault="00ED0692" w:rsidP="00ED0692">
      <w:pPr>
        <w:pStyle w:val="HelpText"/>
        <w:jc w:val="both"/>
      </w:pPr>
      <w:r w:rsidRPr="005531BF">
        <w:t xml:space="preserve">Give a description </w:t>
      </w:r>
      <w:r w:rsidRPr="00EA1720">
        <w:t xml:space="preserve">of </w:t>
      </w:r>
      <w:r>
        <w:t xml:space="preserve"> the main motivations for applying to the Fly Your Satellite! programme and what kind of support the team is seeking for in the programme</w:t>
      </w:r>
      <w:r w:rsidRPr="003E56B3">
        <w:t xml:space="preserve">. </w:t>
      </w:r>
    </w:p>
    <w:p w14:paraId="181A814A" w14:textId="77777777" w:rsidR="00ED0692" w:rsidRDefault="00ED0692" w:rsidP="00ED0692">
      <w:pPr>
        <w:jc w:val="both"/>
      </w:pPr>
    </w:p>
    <w:p w14:paraId="4BDEB97E" w14:textId="77777777" w:rsidR="00ED0692" w:rsidRPr="001A6D66" w:rsidRDefault="00ED0692" w:rsidP="00ED0692">
      <w:pPr>
        <w:pStyle w:val="Heading1"/>
        <w:numPr>
          <w:ilvl w:val="0"/>
          <w:numId w:val="0"/>
        </w:numPr>
        <w:jc w:val="both"/>
      </w:pPr>
      <w:bookmarkStart w:id="3196" w:name="_Toc12886323"/>
      <w:bookmarkStart w:id="3197" w:name="_Toc12980214"/>
      <w:bookmarkStart w:id="3198" w:name="_Toc13217051"/>
      <w:bookmarkStart w:id="3199" w:name="_Toc13218587"/>
      <w:bookmarkStart w:id="3200" w:name="_Toc13234296"/>
      <w:bookmarkStart w:id="3201" w:name="_Toc13484418"/>
      <w:bookmarkStart w:id="3202" w:name="_Toc13501563"/>
      <w:bookmarkStart w:id="3203" w:name="_Toc13647713"/>
      <w:bookmarkStart w:id="3204" w:name="_Toc14092213"/>
      <w:bookmarkStart w:id="3205" w:name="_Toc14093835"/>
      <w:bookmarkStart w:id="3206" w:name="_Toc14269177"/>
      <w:bookmarkStart w:id="3207" w:name="_Toc14349098"/>
      <w:bookmarkStart w:id="3208" w:name="_Toc14351574"/>
      <w:bookmarkStart w:id="3209" w:name="_Toc14353550"/>
      <w:bookmarkStart w:id="3210" w:name="_Toc14354830"/>
      <w:bookmarkStart w:id="3211" w:name="_Toc14355159"/>
      <w:bookmarkStart w:id="3212" w:name="_Toc14688525"/>
      <w:bookmarkStart w:id="3213" w:name="_Toc14690002"/>
      <w:r w:rsidRPr="000E707D">
        <w:t>References</w:t>
      </w:r>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p>
    <w:p w14:paraId="3A7EE6CC" w14:textId="77777777" w:rsidR="00ED0692" w:rsidRDefault="00ED0692" w:rsidP="00ED0692">
      <w:pPr>
        <w:pStyle w:val="Heading1"/>
        <w:numPr>
          <w:ilvl w:val="0"/>
          <w:numId w:val="0"/>
        </w:numPr>
        <w:jc w:val="both"/>
      </w:pPr>
      <w:bookmarkStart w:id="3214" w:name="_Toc12869431"/>
      <w:bookmarkStart w:id="3215" w:name="_Toc12869792"/>
      <w:bookmarkStart w:id="3216" w:name="_Toc12870566"/>
      <w:bookmarkStart w:id="3217" w:name="_Toc12870886"/>
      <w:bookmarkStart w:id="3218" w:name="_Toc12871387"/>
      <w:bookmarkStart w:id="3219" w:name="_Toc12871795"/>
      <w:bookmarkStart w:id="3220" w:name="_Toc12872498"/>
      <w:bookmarkStart w:id="3221" w:name="_Toc12873041"/>
      <w:bookmarkStart w:id="3222" w:name="_Toc12874962"/>
      <w:bookmarkStart w:id="3223" w:name="_Toc12875815"/>
      <w:bookmarkStart w:id="3224" w:name="_Toc12881203"/>
      <w:bookmarkStart w:id="3225" w:name="_Toc12881348"/>
      <w:bookmarkStart w:id="3226" w:name="_Toc12881778"/>
      <w:bookmarkStart w:id="3227" w:name="_Toc12881923"/>
      <w:bookmarkStart w:id="3228" w:name="_Toc12882202"/>
      <w:bookmarkStart w:id="3229" w:name="_Toc12882623"/>
      <w:bookmarkStart w:id="3230" w:name="_Toc12882842"/>
      <w:bookmarkStart w:id="3231" w:name="_Toc12883061"/>
      <w:bookmarkStart w:id="3232" w:name="_Toc12883291"/>
      <w:bookmarkStart w:id="3233" w:name="_Toc12883444"/>
      <w:bookmarkStart w:id="3234" w:name="_Toc12883669"/>
      <w:bookmarkStart w:id="3235" w:name="_Toc12883820"/>
      <w:bookmarkStart w:id="3236" w:name="_Toc12883971"/>
      <w:bookmarkStart w:id="3237" w:name="_Toc12884122"/>
      <w:bookmarkStart w:id="3238" w:name="_Toc12884324"/>
      <w:bookmarkStart w:id="3239" w:name="_Toc12884549"/>
      <w:bookmarkStart w:id="3240" w:name="_Toc12884787"/>
      <w:bookmarkStart w:id="3241" w:name="_Toc12884938"/>
      <w:bookmarkStart w:id="3242" w:name="_Toc12885174"/>
      <w:bookmarkStart w:id="3243" w:name="_Toc12885400"/>
      <w:bookmarkStart w:id="3244" w:name="_Toc12885627"/>
      <w:bookmarkStart w:id="3245" w:name="_Toc12885833"/>
      <w:bookmarkStart w:id="3246" w:name="_Toc12886050"/>
      <w:bookmarkStart w:id="3247" w:name="_Toc12886262"/>
      <w:bookmarkStart w:id="3248" w:name="_Toc13216456"/>
      <w:bookmarkStart w:id="3249" w:name="_Toc13217052"/>
      <w:bookmarkStart w:id="3250" w:name="_Toc469652374"/>
      <w:bookmarkStart w:id="3251" w:name="_Toc471299703"/>
      <w:bookmarkStart w:id="3252" w:name="_Toc12021694"/>
      <w:bookmarkStart w:id="3253" w:name="_Toc12886324"/>
      <w:bookmarkStart w:id="3254" w:name="_Toc12980215"/>
      <w:bookmarkStart w:id="3255" w:name="_Toc13217053"/>
      <w:bookmarkStart w:id="3256" w:name="_Toc13218588"/>
      <w:bookmarkStart w:id="3257" w:name="_Toc13234297"/>
      <w:bookmarkStart w:id="3258" w:name="_Toc13484419"/>
      <w:bookmarkStart w:id="3259" w:name="_Toc13501564"/>
      <w:bookmarkStart w:id="3260" w:name="_Toc13647714"/>
      <w:bookmarkStart w:id="3261" w:name="_Toc14092214"/>
      <w:bookmarkStart w:id="3262" w:name="_Toc14093836"/>
      <w:bookmarkStart w:id="3263" w:name="_Toc14269178"/>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r>
        <w:br w:type="column"/>
      </w:r>
      <w:bookmarkStart w:id="3264" w:name="_Toc14349099"/>
      <w:bookmarkStart w:id="3265" w:name="_Toc14351575"/>
      <w:bookmarkStart w:id="3266" w:name="_Toc14353551"/>
      <w:bookmarkStart w:id="3267" w:name="_Toc14354831"/>
      <w:bookmarkStart w:id="3268" w:name="_Toc14355160"/>
      <w:bookmarkStart w:id="3269" w:name="_Toc14688526"/>
      <w:bookmarkStart w:id="3270" w:name="_Toc14690003"/>
      <w:r w:rsidRPr="001E19B3">
        <w:lastRenderedPageBreak/>
        <w:t>Appendix</w:t>
      </w:r>
      <w:r>
        <w:t xml:space="preserve"> A: </w:t>
      </w:r>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r>
        <w:t>Technical specification</w:t>
      </w:r>
      <w:bookmarkEnd w:id="3264"/>
      <w:bookmarkEnd w:id="3265"/>
      <w:bookmarkEnd w:id="3266"/>
      <w:bookmarkEnd w:id="3267"/>
      <w:bookmarkEnd w:id="3268"/>
      <w:bookmarkEnd w:id="3269"/>
      <w:bookmarkEnd w:id="3270"/>
    </w:p>
    <w:p w14:paraId="3168F9A6" w14:textId="77777777" w:rsidR="00ED0692" w:rsidRPr="00555658" w:rsidRDefault="00ED0692" w:rsidP="00ED0692">
      <w:pPr>
        <w:pStyle w:val="Heading2"/>
        <w:numPr>
          <w:ilvl w:val="0"/>
          <w:numId w:val="0"/>
        </w:numPr>
        <w:jc w:val="both"/>
      </w:pPr>
      <w:bookmarkStart w:id="3271" w:name="_Toc14349100"/>
      <w:bookmarkStart w:id="3272" w:name="_Toc469652375"/>
      <w:bookmarkStart w:id="3273" w:name="_Ref471291702"/>
      <w:bookmarkStart w:id="3274" w:name="_Toc471299704"/>
      <w:bookmarkStart w:id="3275" w:name="_Toc12021695"/>
      <w:bookmarkStart w:id="3276" w:name="_Toc12886325"/>
      <w:bookmarkStart w:id="3277" w:name="_Toc12980216"/>
      <w:bookmarkStart w:id="3278" w:name="_Toc13217054"/>
      <w:bookmarkStart w:id="3279" w:name="_Toc13218589"/>
      <w:bookmarkStart w:id="3280" w:name="_Toc13234298"/>
      <w:bookmarkStart w:id="3281" w:name="_Toc13484421"/>
      <w:bookmarkStart w:id="3282" w:name="_Toc13501565"/>
      <w:bookmarkStart w:id="3283" w:name="_Toc13647715"/>
      <w:bookmarkStart w:id="3284" w:name="_Toc14092215"/>
      <w:bookmarkStart w:id="3285" w:name="_Toc14093837"/>
      <w:bookmarkStart w:id="3286" w:name="_Toc14269179"/>
      <w:bookmarkStart w:id="3287" w:name="_Toc14351576"/>
      <w:bookmarkStart w:id="3288" w:name="_Toc14353552"/>
      <w:bookmarkStart w:id="3289" w:name="_Toc14354832"/>
      <w:bookmarkStart w:id="3290" w:name="_Toc14355161"/>
      <w:bookmarkStart w:id="3291" w:name="_Toc14688527"/>
      <w:bookmarkStart w:id="3292" w:name="_Toc14690004"/>
      <w:r>
        <w:t xml:space="preserve">A.1 </w:t>
      </w:r>
      <w:r>
        <w:tab/>
      </w:r>
      <w:r w:rsidRPr="00555658">
        <w:t>Technical Requirements Specification</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p>
    <w:p w14:paraId="233E3178" w14:textId="3AA88337" w:rsidR="00ED0692" w:rsidRDefault="004A5DF0" w:rsidP="00ED0692">
      <w:pPr>
        <w:jc w:val="both"/>
        <w:rPr>
          <w:i/>
          <w:color w:val="A6A6A6" w:themeColor="background1" w:themeShade="A6"/>
        </w:rPr>
      </w:pPr>
      <w:r>
        <w:rPr>
          <w:i/>
          <w:color w:val="A6A6A6" w:themeColor="background1" w:themeShade="A6"/>
        </w:rPr>
        <w:t>List</w:t>
      </w:r>
      <w:r w:rsidR="00ED0692" w:rsidRPr="000F4833">
        <w:rPr>
          <w:i/>
          <w:color w:val="A6A6A6" w:themeColor="background1" w:themeShade="A6"/>
        </w:rPr>
        <w:t xml:space="preserve"> all the technical requirements</w:t>
      </w:r>
      <w:r w:rsidR="00ED0692">
        <w:rPr>
          <w:i/>
          <w:color w:val="A6A6A6" w:themeColor="background1" w:themeShade="A6"/>
        </w:rPr>
        <w:t>. The following table may be used</w:t>
      </w:r>
      <w:r>
        <w:rPr>
          <w:i/>
          <w:color w:val="A6A6A6" w:themeColor="background1" w:themeShade="A6"/>
        </w:rPr>
        <w:t xml:space="preserve">. </w:t>
      </w:r>
      <w:r w:rsidR="00AD1E72">
        <w:rPr>
          <w:i/>
          <w:color w:val="A6A6A6" w:themeColor="background1" w:themeShade="A6"/>
        </w:rPr>
        <w:t xml:space="preserve">If the team has available a Technical Specification, it may be attached in any format (also in case it includes more information beyond the Requirement text, such as verification strategy, parent/child relations, </w:t>
      </w:r>
      <w:r w:rsidR="002C5E28">
        <w:rPr>
          <w:i/>
          <w:color w:val="A6A6A6" w:themeColor="background1" w:themeShade="A6"/>
        </w:rPr>
        <w:t>etc.</w:t>
      </w:r>
      <w:r w:rsidR="00AD1E72">
        <w:rPr>
          <w:i/>
          <w:color w:val="A6A6A6" w:themeColor="background1" w:themeShade="A6"/>
        </w:rPr>
        <w:t>).</w:t>
      </w:r>
    </w:p>
    <w:p w14:paraId="23FC8C1B" w14:textId="77777777" w:rsidR="00ED0692" w:rsidRPr="00245739" w:rsidRDefault="00ED0692" w:rsidP="00ED0692"/>
    <w:tbl>
      <w:tblPr>
        <w:tblStyle w:val="TableGridLight"/>
        <w:tblpPr w:leftFromText="180" w:rightFromText="180" w:vertAnchor="text" w:horzAnchor="margin" w:tblpY="117"/>
        <w:tblW w:w="9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9"/>
      </w:tblGrid>
      <w:tr w:rsidR="00ED0692" w:rsidRPr="004B77B6" w14:paraId="27AAC358" w14:textId="77777777" w:rsidTr="00BA5189">
        <w:trPr>
          <w:trHeight w:val="20"/>
        </w:trPr>
        <w:tc>
          <w:tcPr>
            <w:tcW w:w="9079" w:type="dxa"/>
          </w:tcPr>
          <w:p w14:paraId="2A97B489" w14:textId="77777777" w:rsidR="00ED0692" w:rsidRDefault="00ED0692" w:rsidP="00BA5189">
            <w:pPr>
              <w:jc w:val="both"/>
            </w:pPr>
            <w:proofErr w:type="spellStart"/>
            <w:r>
              <w:rPr>
                <w:b/>
                <w:sz w:val="20"/>
                <w:szCs w:val="20"/>
              </w:rPr>
              <w:t>Requirement</w:t>
            </w:r>
            <w:proofErr w:type="spellEnd"/>
            <w:r>
              <w:rPr>
                <w:b/>
                <w:sz w:val="20"/>
                <w:szCs w:val="20"/>
              </w:rPr>
              <w:t xml:space="preserve"> </w:t>
            </w:r>
            <w:proofErr w:type="spellStart"/>
            <w:r>
              <w:rPr>
                <w:b/>
                <w:sz w:val="20"/>
                <w:szCs w:val="20"/>
              </w:rPr>
              <w:t>Identification</w:t>
            </w:r>
            <w:proofErr w:type="spellEnd"/>
            <w:r>
              <w:t xml:space="preserve"> </w:t>
            </w:r>
          </w:p>
          <w:p w14:paraId="18F5C59C" w14:textId="423DE737" w:rsidR="00ED0692" w:rsidRPr="004B77B6" w:rsidRDefault="004A5DF0" w:rsidP="004A5DF0">
            <w:pPr>
              <w:pStyle w:val="HelpText"/>
              <w:jc w:val="both"/>
            </w:pPr>
            <w:r>
              <w:t>A</w:t>
            </w:r>
            <w:r w:rsidR="00ED0692">
              <w:t>ll requirements should be identified with a unique identifier</w:t>
            </w:r>
          </w:p>
        </w:tc>
      </w:tr>
      <w:tr w:rsidR="00ED0692" w:rsidRPr="004B77B6" w14:paraId="04FC6710" w14:textId="77777777" w:rsidTr="00BA5189">
        <w:trPr>
          <w:trHeight w:val="20"/>
        </w:trPr>
        <w:tc>
          <w:tcPr>
            <w:tcW w:w="9079" w:type="dxa"/>
          </w:tcPr>
          <w:p w14:paraId="5D14E05B" w14:textId="77777777" w:rsidR="00ED0692" w:rsidRDefault="00ED0692" w:rsidP="00BA5189">
            <w:pPr>
              <w:jc w:val="both"/>
              <w:rPr>
                <w:b/>
                <w:sz w:val="20"/>
                <w:szCs w:val="20"/>
              </w:rPr>
            </w:pPr>
            <w:proofErr w:type="spellStart"/>
            <w:r>
              <w:rPr>
                <w:b/>
                <w:sz w:val="20"/>
                <w:szCs w:val="20"/>
              </w:rPr>
              <w:t>Requirement</w:t>
            </w:r>
            <w:proofErr w:type="spellEnd"/>
            <w:r>
              <w:rPr>
                <w:b/>
                <w:sz w:val="20"/>
                <w:szCs w:val="20"/>
              </w:rPr>
              <w:t xml:space="preserve"> </w:t>
            </w:r>
            <w:proofErr w:type="spellStart"/>
            <w:r>
              <w:rPr>
                <w:b/>
                <w:sz w:val="20"/>
                <w:szCs w:val="20"/>
              </w:rPr>
              <w:t>Text</w:t>
            </w:r>
            <w:proofErr w:type="spellEnd"/>
          </w:p>
          <w:p w14:paraId="04EFF7A7" w14:textId="72BFC1BC" w:rsidR="00ED0692" w:rsidRDefault="004A5DF0" w:rsidP="00BA5189">
            <w:pPr>
              <w:pStyle w:val="HelpText"/>
              <w:jc w:val="both"/>
              <w:rPr>
                <w:b/>
                <w:sz w:val="20"/>
                <w:szCs w:val="20"/>
              </w:rPr>
            </w:pPr>
            <w:r>
              <w:t>D</w:t>
            </w:r>
            <w:r w:rsidR="00ED0692">
              <w:t>efinition of the requirement</w:t>
            </w:r>
          </w:p>
        </w:tc>
      </w:tr>
    </w:tbl>
    <w:p w14:paraId="620A766D" w14:textId="77777777" w:rsidR="00ED0692" w:rsidRDefault="00ED0692" w:rsidP="00ED0692">
      <w:r w:rsidRPr="001E19B3" w:rsidDel="000C0F2F">
        <w:rPr>
          <w:b/>
        </w:rPr>
        <w:t xml:space="preserve"> </w:t>
      </w:r>
    </w:p>
    <w:p w14:paraId="466E147B" w14:textId="77777777" w:rsidR="00ED0692" w:rsidRPr="00245739" w:rsidRDefault="00ED0692" w:rsidP="00ED0692"/>
    <w:p w14:paraId="08148735" w14:textId="77777777" w:rsidR="00ED0692" w:rsidRDefault="00ED0692" w:rsidP="00ED0692">
      <w:pPr>
        <w:jc w:val="both"/>
      </w:pPr>
    </w:p>
    <w:p w14:paraId="1693AB89" w14:textId="77777777" w:rsidR="00ED0692" w:rsidRDefault="00ED0692" w:rsidP="00ED0692">
      <w:pPr>
        <w:jc w:val="both"/>
      </w:pPr>
    </w:p>
    <w:p w14:paraId="3A2871D9" w14:textId="77777777" w:rsidR="00ED0692" w:rsidRDefault="00ED0692" w:rsidP="00ED0692">
      <w:pPr>
        <w:jc w:val="both"/>
      </w:pPr>
    </w:p>
    <w:p w14:paraId="3CA46BD2" w14:textId="77777777" w:rsidR="00ED0692" w:rsidRDefault="00ED0692" w:rsidP="00ED0692"/>
    <w:tbl>
      <w:tblPr>
        <w:tblStyle w:val="TableGrid"/>
        <w:tblW w:w="4988" w:type="pct"/>
        <w:jc w:val="center"/>
        <w:tblCellMar>
          <w:left w:w="28" w:type="dxa"/>
          <w:right w:w="28" w:type="dxa"/>
        </w:tblCellMar>
        <w:tblLook w:val="04A0" w:firstRow="1" w:lastRow="0" w:firstColumn="1" w:lastColumn="0" w:noHBand="0" w:noVBand="1"/>
      </w:tblPr>
      <w:tblGrid>
        <w:gridCol w:w="1555"/>
        <w:gridCol w:w="8079"/>
      </w:tblGrid>
      <w:tr w:rsidR="00ED0692" w:rsidRPr="00BA6908" w14:paraId="4EDE565D" w14:textId="77777777" w:rsidTr="00BA5189">
        <w:trPr>
          <w:cantSplit/>
          <w:trHeight w:val="397"/>
          <w:tblHeader/>
          <w:jc w:val="center"/>
        </w:trPr>
        <w:tc>
          <w:tcPr>
            <w:tcW w:w="807" w:type="pct"/>
            <w:shd w:val="clear" w:color="auto" w:fill="D9D9D9" w:themeFill="background1" w:themeFillShade="D9"/>
          </w:tcPr>
          <w:p w14:paraId="0AC936E7" w14:textId="77777777" w:rsidR="00ED0692" w:rsidRPr="00D44BA0" w:rsidRDefault="00ED0692" w:rsidP="00BA5189">
            <w:pPr>
              <w:jc w:val="center"/>
              <w:rPr>
                <w:b/>
                <w:sz w:val="20"/>
              </w:rPr>
            </w:pPr>
            <w:proofErr w:type="spellStart"/>
            <w:r>
              <w:rPr>
                <w:b/>
                <w:sz w:val="20"/>
              </w:rPr>
              <w:t>Req</w:t>
            </w:r>
            <w:proofErr w:type="spellEnd"/>
            <w:r>
              <w:rPr>
                <w:b/>
                <w:sz w:val="20"/>
              </w:rPr>
              <w:t xml:space="preserve"> ID</w:t>
            </w:r>
          </w:p>
        </w:tc>
        <w:tc>
          <w:tcPr>
            <w:tcW w:w="4193" w:type="pct"/>
            <w:shd w:val="clear" w:color="auto" w:fill="D9D9D9" w:themeFill="background1" w:themeFillShade="D9"/>
          </w:tcPr>
          <w:p w14:paraId="644BE6B3" w14:textId="77777777" w:rsidR="00ED0692" w:rsidRPr="00D44BA0" w:rsidRDefault="00ED0692" w:rsidP="00BA5189">
            <w:pPr>
              <w:jc w:val="center"/>
              <w:rPr>
                <w:b/>
                <w:sz w:val="20"/>
              </w:rPr>
            </w:pPr>
            <w:r>
              <w:rPr>
                <w:b/>
                <w:sz w:val="20"/>
              </w:rPr>
              <w:t>Requirement text</w:t>
            </w:r>
          </w:p>
        </w:tc>
      </w:tr>
      <w:tr w:rsidR="00ED0692" w:rsidRPr="00D100E7" w14:paraId="25E2CC5A" w14:textId="77777777" w:rsidTr="00BA5189">
        <w:trPr>
          <w:trHeight w:val="248"/>
          <w:jc w:val="center"/>
        </w:trPr>
        <w:tc>
          <w:tcPr>
            <w:tcW w:w="807" w:type="pct"/>
          </w:tcPr>
          <w:p w14:paraId="42A418DC" w14:textId="77777777" w:rsidR="00ED0692" w:rsidRPr="00D100E7" w:rsidRDefault="00ED0692" w:rsidP="00BA5189">
            <w:pPr>
              <w:rPr>
                <w:i/>
                <w:sz w:val="22"/>
                <w:szCs w:val="22"/>
              </w:rPr>
            </w:pPr>
          </w:p>
        </w:tc>
        <w:tc>
          <w:tcPr>
            <w:tcW w:w="4193" w:type="pct"/>
          </w:tcPr>
          <w:p w14:paraId="2C5A790E" w14:textId="77777777" w:rsidR="00ED0692" w:rsidRPr="00D100E7" w:rsidRDefault="00ED0692" w:rsidP="00BA5189">
            <w:pPr>
              <w:rPr>
                <w:i/>
                <w:sz w:val="22"/>
                <w:szCs w:val="22"/>
              </w:rPr>
            </w:pPr>
          </w:p>
        </w:tc>
      </w:tr>
      <w:tr w:rsidR="00ED0692" w:rsidRPr="00D100E7" w14:paraId="5F70A09C" w14:textId="77777777" w:rsidTr="00BA5189">
        <w:trPr>
          <w:trHeight w:val="275"/>
          <w:jc w:val="center"/>
        </w:trPr>
        <w:tc>
          <w:tcPr>
            <w:tcW w:w="807" w:type="pct"/>
          </w:tcPr>
          <w:p w14:paraId="08C6705D" w14:textId="77777777" w:rsidR="00ED0692" w:rsidRPr="00D100E7" w:rsidRDefault="00ED0692" w:rsidP="00BA5189">
            <w:pPr>
              <w:rPr>
                <w:i/>
                <w:sz w:val="22"/>
                <w:szCs w:val="22"/>
              </w:rPr>
            </w:pPr>
          </w:p>
        </w:tc>
        <w:tc>
          <w:tcPr>
            <w:tcW w:w="4193" w:type="pct"/>
          </w:tcPr>
          <w:p w14:paraId="3FD16731" w14:textId="77777777" w:rsidR="00ED0692" w:rsidRPr="00D100E7" w:rsidRDefault="00ED0692" w:rsidP="00BA5189">
            <w:pPr>
              <w:rPr>
                <w:i/>
                <w:sz w:val="22"/>
                <w:szCs w:val="22"/>
              </w:rPr>
            </w:pPr>
          </w:p>
        </w:tc>
      </w:tr>
      <w:tr w:rsidR="00ED0692" w:rsidRPr="00D100E7" w14:paraId="27B905B4" w14:textId="77777777" w:rsidTr="00BA5189">
        <w:trPr>
          <w:trHeight w:val="275"/>
          <w:jc w:val="center"/>
        </w:trPr>
        <w:tc>
          <w:tcPr>
            <w:tcW w:w="807" w:type="pct"/>
          </w:tcPr>
          <w:p w14:paraId="7ECE6A64" w14:textId="77777777" w:rsidR="00ED0692" w:rsidRPr="00D100E7" w:rsidRDefault="00ED0692" w:rsidP="00BA5189">
            <w:pPr>
              <w:rPr>
                <w:i/>
                <w:sz w:val="22"/>
                <w:szCs w:val="22"/>
              </w:rPr>
            </w:pPr>
          </w:p>
        </w:tc>
        <w:tc>
          <w:tcPr>
            <w:tcW w:w="4193" w:type="pct"/>
          </w:tcPr>
          <w:p w14:paraId="4FD489D8" w14:textId="77777777" w:rsidR="00ED0692" w:rsidRPr="00D100E7" w:rsidRDefault="00ED0692" w:rsidP="00BA5189">
            <w:pPr>
              <w:rPr>
                <w:i/>
                <w:sz w:val="22"/>
                <w:szCs w:val="22"/>
              </w:rPr>
            </w:pPr>
          </w:p>
        </w:tc>
      </w:tr>
    </w:tbl>
    <w:p w14:paraId="001C82E4" w14:textId="77777777" w:rsidR="00ED0692" w:rsidRDefault="00ED0692" w:rsidP="00ED0692">
      <w:bookmarkStart w:id="3293" w:name="_Toc13484423"/>
      <w:bookmarkStart w:id="3294" w:name="_Toc13501567"/>
      <w:bookmarkStart w:id="3295" w:name="_Toc13647717"/>
      <w:bookmarkStart w:id="3296" w:name="_Toc14092217"/>
      <w:bookmarkStart w:id="3297" w:name="_Toc14093839"/>
      <w:bookmarkStart w:id="3298" w:name="_Toc13217056"/>
      <w:bookmarkStart w:id="3299" w:name="_Toc13218591"/>
      <w:bookmarkStart w:id="3300" w:name="_Toc13234300"/>
      <w:bookmarkStart w:id="3301" w:name="_Toc469652377"/>
      <w:bookmarkStart w:id="3302" w:name="_Toc460406686"/>
      <w:bookmarkStart w:id="3303" w:name="_Toc471299706"/>
      <w:bookmarkStart w:id="3304" w:name="_Toc12980218"/>
      <w:bookmarkStart w:id="3305" w:name="_Toc12021697"/>
      <w:bookmarkStart w:id="3306" w:name="_Toc12886327"/>
    </w:p>
    <w:p w14:paraId="60D616A7" w14:textId="77777777" w:rsidR="00ED0692" w:rsidRDefault="00ED0692" w:rsidP="00ED0692">
      <w:pPr>
        <w:pStyle w:val="Heading2"/>
        <w:numPr>
          <w:ilvl w:val="0"/>
          <w:numId w:val="0"/>
        </w:numPr>
        <w:tabs>
          <w:tab w:val="left" w:pos="720"/>
        </w:tabs>
        <w:jc w:val="both"/>
      </w:pPr>
      <w:bookmarkStart w:id="3307" w:name="_Toc14354833"/>
      <w:bookmarkStart w:id="3308" w:name="_Toc14355162"/>
      <w:bookmarkStart w:id="3309" w:name="_Toc14688528"/>
      <w:bookmarkStart w:id="3310" w:name="_Toc14690005"/>
      <w:r>
        <w:t>A.2</w:t>
      </w:r>
      <w:r>
        <w:tab/>
        <w:t>Fly Your Satellite! Design Specification – Compliance Matrix</w:t>
      </w:r>
      <w:bookmarkEnd w:id="3307"/>
      <w:bookmarkEnd w:id="3308"/>
      <w:bookmarkEnd w:id="3309"/>
      <w:bookmarkEnd w:id="3310"/>
    </w:p>
    <w:p w14:paraId="102FFCDC" w14:textId="77777777" w:rsidR="00ED0692" w:rsidRDefault="00ED0692" w:rsidP="00ED0692">
      <w:pPr>
        <w:pStyle w:val="HelpText"/>
        <w:jc w:val="both"/>
      </w:pPr>
      <w:r>
        <w:t>Attach the filled in ‘Fly Your Satellite! Design Specification – Compliance Matrix’ in this appendix.</w:t>
      </w:r>
    </w:p>
    <w:p w14:paraId="1C042CE9" w14:textId="77777777" w:rsidR="00ED0692" w:rsidRPr="002A3BB3" w:rsidRDefault="00ED0692" w:rsidP="00ED0692">
      <w:r w:rsidDel="002A3BB3">
        <w:t xml:space="preserve"> </w:t>
      </w:r>
    </w:p>
    <w:p w14:paraId="673BA7D5" w14:textId="1888D252" w:rsidR="00ED0692" w:rsidRDefault="00ED0692" w:rsidP="00ED0692">
      <w:pPr>
        <w:pStyle w:val="HelpText"/>
        <w:jc w:val="both"/>
      </w:pPr>
      <w:r w:rsidRPr="00A77807">
        <w:rPr>
          <w:u w:val="single"/>
        </w:rPr>
        <w:t xml:space="preserve">To receive a copy of the Fly Your Satellite! Design Specification (FDS) document </w:t>
      </w:r>
      <w:r>
        <w:rPr>
          <w:u w:val="single"/>
        </w:rPr>
        <w:t xml:space="preserve">and the FDS - Compliance Matrix, </w:t>
      </w:r>
      <w:r w:rsidRPr="00A77807">
        <w:rPr>
          <w:u w:val="single"/>
        </w:rPr>
        <w:t>please send an email to cubesats</w:t>
      </w:r>
      <w:r w:rsidR="004A5DF0">
        <w:rPr>
          <w:u w:val="single"/>
        </w:rPr>
        <w:t>@esa.int</w:t>
      </w:r>
      <w:r w:rsidRPr="00A77807">
        <w:rPr>
          <w:u w:val="single"/>
        </w:rPr>
        <w:t>.</w:t>
      </w:r>
      <w:r>
        <w:t xml:space="preserve"> </w:t>
      </w:r>
    </w:p>
    <w:p w14:paraId="76A27144" w14:textId="77777777" w:rsidR="00ED0692" w:rsidRDefault="00ED0692" w:rsidP="00ED0692">
      <w:pPr>
        <w:pStyle w:val="HelpText"/>
        <w:jc w:val="both"/>
      </w:pPr>
    </w:p>
    <w:p w14:paraId="50E02434" w14:textId="77777777" w:rsidR="00ED0692" w:rsidRDefault="00ED0692" w:rsidP="00ED0692">
      <w:pPr>
        <w:pStyle w:val="HelpText"/>
        <w:jc w:val="both"/>
      </w:pPr>
    </w:p>
    <w:p w14:paraId="1EC703A9" w14:textId="77777777" w:rsidR="00ED0692" w:rsidRDefault="00ED0692" w:rsidP="00ED0692">
      <w:r>
        <w:br w:type="page"/>
      </w:r>
    </w:p>
    <w:p w14:paraId="53E4383E" w14:textId="77777777" w:rsidR="00ED0692" w:rsidRDefault="00ED0692" w:rsidP="00ED0692">
      <w:pPr>
        <w:pStyle w:val="Heading1"/>
        <w:numPr>
          <w:ilvl w:val="0"/>
          <w:numId w:val="0"/>
        </w:numPr>
        <w:jc w:val="both"/>
      </w:pPr>
      <w:bookmarkStart w:id="3311" w:name="_Toc14269181"/>
      <w:bookmarkStart w:id="3312" w:name="_Toc14349102"/>
      <w:bookmarkStart w:id="3313" w:name="_Toc14351578"/>
      <w:bookmarkStart w:id="3314" w:name="_Toc14353554"/>
      <w:bookmarkStart w:id="3315" w:name="_Toc14354834"/>
      <w:bookmarkStart w:id="3316" w:name="_Toc14355163"/>
      <w:bookmarkStart w:id="3317" w:name="_Toc14688529"/>
      <w:bookmarkStart w:id="3318" w:name="_Toc14690006"/>
      <w:r>
        <w:lastRenderedPageBreak/>
        <w:t>Appendix B Additional</w:t>
      </w:r>
      <w:r w:rsidRPr="00555658">
        <w:t xml:space="preserve"> Pictures of satellite subsystems / components, antennas and ground station</w:t>
      </w:r>
      <w:bookmarkEnd w:id="3293"/>
      <w:bookmarkEnd w:id="3294"/>
      <w:bookmarkEnd w:id="3295"/>
      <w:bookmarkEnd w:id="3296"/>
      <w:bookmarkEnd w:id="3297"/>
      <w:bookmarkEnd w:id="3311"/>
      <w:bookmarkEnd w:id="3312"/>
      <w:bookmarkEnd w:id="3313"/>
      <w:bookmarkEnd w:id="3314"/>
      <w:bookmarkEnd w:id="3315"/>
      <w:bookmarkEnd w:id="3316"/>
      <w:bookmarkEnd w:id="3317"/>
      <w:bookmarkEnd w:id="3318"/>
      <w:r w:rsidRPr="00555658">
        <w:t xml:space="preserve"> </w:t>
      </w:r>
      <w:bookmarkEnd w:id="3298"/>
      <w:bookmarkEnd w:id="3299"/>
      <w:bookmarkEnd w:id="3300"/>
    </w:p>
    <w:bookmarkEnd w:id="3301"/>
    <w:bookmarkEnd w:id="3302"/>
    <w:bookmarkEnd w:id="3303"/>
    <w:bookmarkEnd w:id="3304"/>
    <w:bookmarkEnd w:id="3305"/>
    <w:bookmarkEnd w:id="3306"/>
    <w:p w14:paraId="754E9828" w14:textId="77777777" w:rsidR="00ED0692" w:rsidRDefault="00ED0692" w:rsidP="00ED0692">
      <w:pPr>
        <w:jc w:val="both"/>
      </w:pPr>
      <w:r>
        <w:rPr>
          <w:noProof/>
          <w:lang w:val="en-GB" w:eastAsia="en-GB"/>
        </w:rPr>
        <w:drawing>
          <wp:inline distT="0" distB="0" distL="0" distR="0" wp14:anchorId="4064387B" wp14:editId="5FD79B20">
            <wp:extent cx="6138545" cy="3455670"/>
            <wp:effectExtent l="0" t="0" r="0" b="0"/>
            <wp:docPr id="13" name="Picture 13" descr="http://www.esa.int/var/esa/storage/images/esa_multimedia/images/2016/04/cubesats_orbiting_earth/15950521-1-eng-GB/CubeSats_orbiting_Earth_node_full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a.int/var/esa/storage/images/esa_multimedia/images/2016/04/cubesats_orbiting_earth/15950521-1-eng-GB/CubeSats_orbiting_Earth_node_full_image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8545" cy="3455670"/>
                    </a:xfrm>
                    <a:prstGeom prst="rect">
                      <a:avLst/>
                    </a:prstGeom>
                    <a:noFill/>
                    <a:ln>
                      <a:noFill/>
                    </a:ln>
                  </pic:spPr>
                </pic:pic>
              </a:graphicData>
            </a:graphic>
          </wp:inline>
        </w:drawing>
      </w:r>
    </w:p>
    <w:p w14:paraId="63303D7A" w14:textId="0924CA09" w:rsidR="00ED0692" w:rsidRPr="00555658" w:rsidRDefault="00ED0692" w:rsidP="00ED0692">
      <w:pPr>
        <w:jc w:val="both"/>
      </w:pPr>
      <w:r w:rsidRPr="001E19B3">
        <w:rPr>
          <w:rStyle w:val="HelpTextChar"/>
        </w:rPr>
        <w:t>Figure 1: &lt;</w:t>
      </w:r>
      <w:r w:rsidR="003014AE">
        <w:rPr>
          <w:rStyle w:val="HelpTextChar"/>
        </w:rPr>
        <w:t>Engineering</w:t>
      </w:r>
      <w:r w:rsidR="003014AE" w:rsidRPr="001E19B3">
        <w:rPr>
          <w:rStyle w:val="HelpTextChar"/>
        </w:rPr>
        <w:t xml:space="preserve"> </w:t>
      </w:r>
      <w:r w:rsidRPr="001E19B3">
        <w:rPr>
          <w:rStyle w:val="HelpTextChar"/>
        </w:rPr>
        <w:t>model&gt; Insert caption</w:t>
      </w:r>
    </w:p>
    <w:p w14:paraId="3DBC21E5" w14:textId="77777777" w:rsidR="004A5DF0" w:rsidRDefault="004A5DF0" w:rsidP="002C5E28">
      <w:bookmarkStart w:id="3319" w:name="_Toc468796027"/>
      <w:bookmarkStart w:id="3320" w:name="_Toc469652378"/>
      <w:bookmarkStart w:id="3321" w:name="_Toc471299707"/>
      <w:bookmarkStart w:id="3322" w:name="_Toc12021698"/>
      <w:bookmarkStart w:id="3323" w:name="_Toc12886328"/>
      <w:bookmarkStart w:id="3324" w:name="_Toc12980219"/>
      <w:bookmarkStart w:id="3325" w:name="_Toc13217058"/>
      <w:bookmarkStart w:id="3326" w:name="_Toc13218593"/>
      <w:bookmarkStart w:id="3327" w:name="_Toc13234301"/>
      <w:bookmarkStart w:id="3328" w:name="_Toc13484424"/>
      <w:bookmarkStart w:id="3329" w:name="_Toc13501568"/>
      <w:bookmarkStart w:id="3330" w:name="_Toc13647718"/>
      <w:bookmarkStart w:id="3331" w:name="_Toc14092218"/>
      <w:bookmarkStart w:id="3332" w:name="_Toc14093840"/>
      <w:bookmarkStart w:id="3333" w:name="_Toc14269182"/>
      <w:bookmarkStart w:id="3334" w:name="_Toc14349103"/>
      <w:bookmarkStart w:id="3335" w:name="_Toc14351579"/>
      <w:bookmarkStart w:id="3336" w:name="_Toc14353555"/>
      <w:bookmarkStart w:id="3337" w:name="_Toc14354835"/>
      <w:bookmarkStart w:id="3338" w:name="_Toc14355164"/>
    </w:p>
    <w:p w14:paraId="4CB35067" w14:textId="1F453983" w:rsidR="00ED0692" w:rsidRDefault="00ED0692" w:rsidP="00ED0692">
      <w:pPr>
        <w:pStyle w:val="Heading1"/>
        <w:numPr>
          <w:ilvl w:val="0"/>
          <w:numId w:val="0"/>
        </w:numPr>
        <w:jc w:val="both"/>
      </w:pPr>
      <w:bookmarkStart w:id="3339" w:name="_Toc14688530"/>
      <w:bookmarkStart w:id="3340" w:name="_Toc14690007"/>
      <w:r>
        <w:t xml:space="preserve">Appendix C </w:t>
      </w:r>
      <w:r w:rsidRPr="00555658">
        <w:t>Analysis/ Modelisation reports</w:t>
      </w:r>
      <w:bookmarkEnd w:id="3319"/>
      <w:bookmarkEnd w:id="3320"/>
      <w:r w:rsidRPr="00555658">
        <w:t xml:space="preserve"> (if </w:t>
      </w:r>
      <w:r>
        <w:t>A</w:t>
      </w:r>
      <w:r w:rsidRPr="00555658">
        <w:t>pplicable)</w:t>
      </w:r>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r w:rsidRPr="00927A13">
        <w:t xml:space="preserve"> </w:t>
      </w:r>
    </w:p>
    <w:p w14:paraId="770206FD" w14:textId="77777777" w:rsidR="004A5DF0" w:rsidRDefault="004A5DF0" w:rsidP="002C5E28">
      <w:bookmarkStart w:id="3341" w:name="_Toc13234302"/>
      <w:bookmarkStart w:id="3342" w:name="_Toc13484425"/>
      <w:bookmarkStart w:id="3343" w:name="_Toc13501569"/>
      <w:bookmarkStart w:id="3344" w:name="_Toc13647719"/>
      <w:bookmarkStart w:id="3345" w:name="_Toc14092219"/>
      <w:bookmarkStart w:id="3346" w:name="_Toc14093841"/>
      <w:bookmarkStart w:id="3347" w:name="_Toc14269183"/>
      <w:bookmarkStart w:id="3348" w:name="_Toc14349104"/>
      <w:bookmarkStart w:id="3349" w:name="_Toc14351580"/>
      <w:bookmarkStart w:id="3350" w:name="_Toc14353556"/>
      <w:bookmarkStart w:id="3351" w:name="_Toc14354836"/>
      <w:bookmarkStart w:id="3352" w:name="_Toc14355165"/>
    </w:p>
    <w:p w14:paraId="16206C84" w14:textId="5AEAA67E" w:rsidR="00ED0692" w:rsidRDefault="00ED0692" w:rsidP="00ED0692">
      <w:pPr>
        <w:pStyle w:val="Heading1"/>
        <w:numPr>
          <w:ilvl w:val="0"/>
          <w:numId w:val="0"/>
        </w:numPr>
        <w:jc w:val="both"/>
      </w:pPr>
      <w:bookmarkStart w:id="3353" w:name="_Toc14688531"/>
      <w:bookmarkStart w:id="3354" w:name="_Toc14690008"/>
      <w:r w:rsidRPr="00D849BB">
        <w:t xml:space="preserve">Appendix </w:t>
      </w:r>
      <w:r>
        <w:t>D</w:t>
      </w:r>
      <w:r w:rsidRPr="00D849BB">
        <w:t xml:space="preserve"> Test reports (if applicable)</w:t>
      </w:r>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p>
    <w:p w14:paraId="0F7343C6" w14:textId="77777777" w:rsidR="004A5DF0" w:rsidRDefault="004A5DF0" w:rsidP="002C5E28">
      <w:bookmarkStart w:id="3355" w:name="_Toc13647720"/>
      <w:bookmarkStart w:id="3356" w:name="_Toc14092220"/>
      <w:bookmarkStart w:id="3357" w:name="_Toc14093842"/>
      <w:bookmarkStart w:id="3358" w:name="_Toc14269184"/>
      <w:bookmarkStart w:id="3359" w:name="_Toc14349105"/>
      <w:bookmarkStart w:id="3360" w:name="_Toc14351581"/>
      <w:bookmarkStart w:id="3361" w:name="_Toc14353557"/>
      <w:bookmarkStart w:id="3362" w:name="_Toc14354837"/>
      <w:bookmarkStart w:id="3363" w:name="_Toc14355166"/>
    </w:p>
    <w:p w14:paraId="74EFC969" w14:textId="6D667A6B" w:rsidR="00ED0692" w:rsidRPr="00225B1B" w:rsidRDefault="00ED0692" w:rsidP="00ED0692">
      <w:pPr>
        <w:pStyle w:val="Heading1"/>
        <w:numPr>
          <w:ilvl w:val="0"/>
          <w:numId w:val="0"/>
        </w:numPr>
        <w:ind w:left="907" w:hanging="907"/>
        <w:jc w:val="both"/>
      </w:pPr>
      <w:bookmarkStart w:id="3364" w:name="_Toc14688532"/>
      <w:bookmarkStart w:id="3365" w:name="_Toc14690009"/>
      <w:r w:rsidRPr="00D849BB">
        <w:t xml:space="preserve">Appendix </w:t>
      </w:r>
      <w:r>
        <w:t>E</w:t>
      </w:r>
      <w:r w:rsidRPr="00D849BB">
        <w:t xml:space="preserve"> </w:t>
      </w:r>
      <w:r>
        <w:t>Assembly and integration</w:t>
      </w:r>
      <w:r w:rsidRPr="00D849BB">
        <w:t xml:space="preserve"> reports (if applicable)</w:t>
      </w:r>
      <w:bookmarkEnd w:id="3355"/>
      <w:bookmarkEnd w:id="3356"/>
      <w:bookmarkEnd w:id="3357"/>
      <w:bookmarkEnd w:id="3358"/>
      <w:bookmarkEnd w:id="3359"/>
      <w:bookmarkEnd w:id="3360"/>
      <w:bookmarkEnd w:id="3361"/>
      <w:bookmarkEnd w:id="3362"/>
      <w:bookmarkEnd w:id="3363"/>
      <w:bookmarkEnd w:id="3364"/>
      <w:bookmarkEnd w:id="3365"/>
    </w:p>
    <w:p w14:paraId="20776DA2" w14:textId="77777777" w:rsidR="004A5DF0" w:rsidRDefault="004A5DF0" w:rsidP="002C5E28">
      <w:bookmarkStart w:id="3366" w:name="_Toc13234303"/>
      <w:bookmarkStart w:id="3367" w:name="_Toc13484426"/>
      <w:bookmarkStart w:id="3368" w:name="_Toc13501570"/>
      <w:bookmarkStart w:id="3369" w:name="_Toc13647721"/>
      <w:bookmarkStart w:id="3370" w:name="_Toc14092221"/>
      <w:bookmarkStart w:id="3371" w:name="_Toc14093843"/>
      <w:bookmarkStart w:id="3372" w:name="_Toc14269185"/>
      <w:bookmarkStart w:id="3373" w:name="_Toc14349106"/>
      <w:bookmarkStart w:id="3374" w:name="_Toc14351582"/>
      <w:bookmarkStart w:id="3375" w:name="_Toc14353558"/>
      <w:bookmarkStart w:id="3376" w:name="_Toc14354838"/>
      <w:bookmarkStart w:id="3377" w:name="_Toc14355167"/>
    </w:p>
    <w:p w14:paraId="2E0EA999" w14:textId="30394777" w:rsidR="00ED0692" w:rsidRPr="00555658" w:rsidRDefault="00ED0692" w:rsidP="00ED0692">
      <w:pPr>
        <w:pStyle w:val="Heading1"/>
        <w:numPr>
          <w:ilvl w:val="0"/>
          <w:numId w:val="0"/>
        </w:numPr>
        <w:jc w:val="both"/>
      </w:pPr>
      <w:bookmarkStart w:id="3378" w:name="_Toc14688533"/>
      <w:bookmarkStart w:id="3379" w:name="_Toc14690010"/>
      <w:r w:rsidRPr="00555658">
        <w:t>any other appendix</w:t>
      </w:r>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038D0E27" w14:textId="77777777" w:rsidR="00ED0692" w:rsidRPr="00C036C6" w:rsidRDefault="00ED0692" w:rsidP="002C5E28">
      <w:bookmarkStart w:id="3380" w:name="_Toc13216463"/>
      <w:bookmarkStart w:id="3381" w:name="_Toc13217059"/>
      <w:bookmarkEnd w:id="3380"/>
      <w:bookmarkEnd w:id="3381"/>
    </w:p>
    <w:p w14:paraId="5564B127" w14:textId="77777777" w:rsidR="001B3DBB" w:rsidRPr="00DB0F7B" w:rsidRDefault="001B3DBB" w:rsidP="002C5E28">
      <w:pPr>
        <w:rPr>
          <w:lang w:val="en-GB"/>
        </w:rPr>
      </w:pPr>
    </w:p>
    <w:sectPr w:rsidR="001B3DBB" w:rsidRPr="00DB0F7B" w:rsidSect="00C17126">
      <w:headerReference w:type="first" r:id="rId32"/>
      <w:footerReference w:type="first" r:id="rId33"/>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DC82B" w14:textId="77777777" w:rsidR="00E96A68" w:rsidRDefault="00E96A68">
      <w:r>
        <w:separator/>
      </w:r>
    </w:p>
    <w:p w14:paraId="760506F0" w14:textId="77777777" w:rsidR="00E96A68" w:rsidRDefault="00E96A68"/>
    <w:p w14:paraId="39E825EA" w14:textId="77777777" w:rsidR="00E96A68" w:rsidRDefault="00E96A68"/>
    <w:p w14:paraId="1A035E3F" w14:textId="77777777" w:rsidR="00E96A68" w:rsidRDefault="00E96A68"/>
    <w:p w14:paraId="0E43615E" w14:textId="77777777" w:rsidR="00E96A68" w:rsidRDefault="00E96A68"/>
    <w:p w14:paraId="49FB1BC1" w14:textId="77777777" w:rsidR="00E96A68" w:rsidRDefault="00E96A68"/>
  </w:endnote>
  <w:endnote w:type="continuationSeparator" w:id="0">
    <w:p w14:paraId="4AC185AA" w14:textId="77777777" w:rsidR="00E96A68" w:rsidRDefault="00E96A68">
      <w:r>
        <w:continuationSeparator/>
      </w:r>
    </w:p>
    <w:p w14:paraId="7D31B5E7" w14:textId="77777777" w:rsidR="00E96A68" w:rsidRDefault="00E96A68"/>
    <w:p w14:paraId="771C5560" w14:textId="77777777" w:rsidR="00E96A68" w:rsidRDefault="00E96A68"/>
    <w:p w14:paraId="15044AD3" w14:textId="77777777" w:rsidR="00E96A68" w:rsidRDefault="00E96A68"/>
    <w:p w14:paraId="60B7395F" w14:textId="77777777" w:rsidR="00E96A68" w:rsidRDefault="00E96A68"/>
    <w:p w14:paraId="7020DE9B" w14:textId="77777777" w:rsidR="00E96A68" w:rsidRDefault="00E96A68"/>
  </w:endnote>
  <w:endnote w:type="continuationNotice" w:id="1">
    <w:p w14:paraId="448BF683" w14:textId="77777777" w:rsidR="00E96A68" w:rsidRDefault="00E96A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B202179F-44B7-4BB8-B922-3E8F9E022A91}"/>
    <w:embedBold r:id="rId2" w:fontKey="{2396EAB5-82ED-4774-93C5-42BA5D526217}"/>
    <w:embedItalic r:id="rId3" w:fontKey="{41337E10-9F79-42A4-AF56-A30447DCFA38}"/>
    <w:embedBoldItalic r:id="rId4" w:fontKey="{4BA54765-63B8-4527-B137-C44E2039A589}"/>
  </w:font>
  <w:font w:name="Cambria">
    <w:panose1 w:val="02040503050406030204"/>
    <w:charset w:val="00"/>
    <w:family w:val="roman"/>
    <w:pitch w:val="variable"/>
    <w:sig w:usb0="E00002FF" w:usb1="400004FF" w:usb2="00000000" w:usb3="00000000" w:csb0="0000019F" w:csb1="00000000"/>
    <w:embedRegular r:id="rId5" w:subsetted="1" w:fontKey="{624E1174-D097-4CA5-8AEA-0A555C3BC306}"/>
    <w:embedBold r:id="rId6" w:subsetted="1" w:fontKey="{846D9E22-7C28-4C50-8F54-015A084EC6FF}"/>
    <w:embedItalic r:id="rId7" w:subsetted="1" w:fontKey="{C6AC3602-D4C3-415F-96FA-5A21199F4C47}"/>
  </w:font>
  <w:font w:name="Arial">
    <w:panose1 w:val="020B0604020202020204"/>
    <w:charset w:val="00"/>
    <w:family w:val="swiss"/>
    <w:pitch w:val="variable"/>
    <w:sig w:usb0="E0002AFF" w:usb1="C0007843" w:usb2="00000009" w:usb3="00000000" w:csb0="000001FF" w:csb1="00000000"/>
  </w:font>
  <w:font w:name="FuturaTMedCon">
    <w:altName w:val="Arial"/>
    <w:charset w:val="00"/>
    <w:family w:val="swiss"/>
    <w:pitch w:val="variable"/>
    <w:sig w:usb0="00000001" w:usb1="00000000" w:usb2="00000000" w:usb3="00000000" w:csb0="00000013" w:csb1="00000000"/>
  </w:font>
  <w:font w:name="NotesStyle-BoldTf">
    <w:panose1 w:val="02000806040000020004"/>
    <w:charset w:val="00"/>
    <w:family w:val="auto"/>
    <w:pitch w:val="variable"/>
    <w:sig w:usb0="800000AF" w:usb1="4000204A" w:usb2="00000000" w:usb3="00000000" w:csb0="00000001" w:csb1="00000000"/>
  </w:font>
  <w:font w:name="NotesEsa">
    <w:panose1 w:val="02000506030000020004"/>
    <w:charset w:val="00"/>
    <w:family w:val="modern"/>
    <w:notTrueType/>
    <w:pitch w:val="variable"/>
    <w:sig w:usb0="800000EF" w:usb1="4000206A" w:usb2="00000000" w:usb3="00000000" w:csb0="00000093"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embedRegular r:id="rId8" w:subsetted="1" w:fontKey="{63ED1600-1C81-4C8C-8232-6B022A9A12FB}"/>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ESAtitle">
    <w:altName w:val="Courier New"/>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C1CF" w14:textId="319903E1" w:rsidR="00E96A68" w:rsidRPr="00C17126" w:rsidRDefault="00E96A68" w:rsidP="00C17126">
    <w:pPr>
      <w:pStyle w:val="Footer"/>
    </w:pPr>
    <w:r w:rsidRPr="00C17126">
      <w:fldChar w:fldCharType="begin"/>
    </w:r>
    <w:r w:rsidRPr="00C17126">
      <w:instrText xml:space="preserve">PAGE  </w:instrText>
    </w:r>
    <w:r w:rsidRPr="00C17126">
      <w:fldChar w:fldCharType="separate"/>
    </w:r>
    <w:r w:rsidR="000673C1">
      <w:t>2</w:t>
    </w:r>
    <w:r w:rsidRPr="00C17126">
      <w:fldChar w:fldCharType="end"/>
    </w:r>
  </w:p>
  <w:p w14:paraId="14B9E20B" w14:textId="77777777" w:rsidR="00E96A68" w:rsidRPr="00C17126" w:rsidRDefault="00E96A68" w:rsidP="00C17126">
    <w:pPr>
      <w:pStyle w:val="Footer"/>
    </w:pPr>
  </w:p>
  <w:p w14:paraId="3A216A2F" w14:textId="77777777" w:rsidR="00E96A68" w:rsidRPr="00C17126" w:rsidRDefault="00E96A68" w:rsidP="00C171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2AA92" w14:textId="4AA4C6C3" w:rsidR="00E96A68" w:rsidRPr="00C17126" w:rsidRDefault="00E96A68" w:rsidP="00C17126">
    <w:pPr>
      <w:pStyle w:val="Footer"/>
    </w:pPr>
    <w:r w:rsidRPr="00C17126">
      <w:t xml:space="preserve">Page </w:t>
    </w:r>
    <w:r w:rsidRPr="00C17126">
      <w:fldChar w:fldCharType="begin"/>
    </w:r>
    <w:r w:rsidRPr="00C17126">
      <w:instrText xml:space="preserve">PAGE  </w:instrText>
    </w:r>
    <w:r w:rsidRPr="00C17126">
      <w:fldChar w:fldCharType="separate"/>
    </w:r>
    <w:r w:rsidR="000673C1">
      <w:t>19</w:t>
    </w:r>
    <w:r w:rsidRPr="00C17126">
      <w:fldChar w:fldCharType="end"/>
    </w:r>
    <w:r w:rsidRPr="00C17126">
      <w:t>/</w:t>
    </w:r>
    <w:r w:rsidRPr="00C17126">
      <w:fldChar w:fldCharType="begin"/>
    </w:r>
    <w:r w:rsidRPr="00C17126">
      <w:instrText xml:space="preserve"> NUMPAGES </w:instrText>
    </w:r>
    <w:r w:rsidRPr="00C17126">
      <w:fldChar w:fldCharType="separate"/>
    </w:r>
    <w:r w:rsidR="000673C1">
      <w:t>22</w:t>
    </w:r>
    <w:r w:rsidRPr="00C17126">
      <w:fldChar w:fldCharType="end"/>
    </w:r>
  </w:p>
  <w:p w14:paraId="5976A1BE" w14:textId="603AA692" w:rsidR="00E96A68" w:rsidRPr="00A65A01" w:rsidRDefault="00E96A68" w:rsidP="00A65A01">
    <w:pPr>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end"/>
    </w:r>
  </w:p>
  <w:p w14:paraId="3727D5DC" w14:textId="1B98CEF5" w:rsidR="00E96A68" w:rsidRPr="00C17126" w:rsidRDefault="00E96A68" w:rsidP="00C17126">
    <w:pPr>
      <w:pStyle w:val="Footer"/>
    </w:pPr>
    <w:r w:rsidRPr="00C17126">
      <w:t xml:space="preserve">Issue Date </w:t>
    </w:r>
    <w:r>
      <w:fldChar w:fldCharType="begin"/>
    </w:r>
    <w:r>
      <w:instrText xml:space="preserve"> DOCPROPERTY  "Issue Date"  \@ "dd/MM/yyyy" \* MERGEFORMAT </w:instrText>
    </w:r>
    <w:r>
      <w:fldChar w:fldCharType="separate"/>
    </w:r>
    <w:r w:rsidR="000673C1" w:rsidRPr="000673C1">
      <w:rPr>
        <w:b/>
        <w:bCs/>
      </w:rPr>
      <w:t>22/07/2019</w:t>
    </w:r>
    <w:r>
      <w:fldChar w:fldCharType="end"/>
    </w:r>
    <w:r w:rsidRPr="00C17126">
      <w:t xml:space="preserve">  Ref </w:t>
    </w:r>
    <w:r w:rsidR="000673C1">
      <w:fldChar w:fldCharType="begin"/>
    </w:r>
    <w:r w:rsidR="000673C1">
      <w:instrText xml:space="preserve"> DOCPROPERTY  Reference \* MERGEFORMAT </w:instrText>
    </w:r>
    <w:r w:rsidR="000673C1">
      <w:fldChar w:fldCharType="separate"/>
    </w:r>
    <w:r w:rsidR="000673C1" w:rsidRPr="000673C1">
      <w:rPr>
        <w:b/>
        <w:bCs/>
      </w:rPr>
      <w:t>ESA-DG-SET-2019-1639</w:t>
    </w:r>
    <w:r w:rsidR="000673C1">
      <w:rPr>
        <w:b/>
        <w:bCs/>
      </w:rPr>
      <w:fldChar w:fldCharType="end"/>
    </w:r>
    <w:r w:rsidRPr="00C17126">
      <w:t xml:space="preserve"> </w:t>
    </w:r>
    <w:r w:rsidRPr="00C17126">
      <w:rPr>
        <w:lang w:val="en-GB" w:eastAsia="en-GB"/>
      </w:rPr>
      <w:drawing>
        <wp:anchor distT="0" distB="0" distL="114300" distR="114300" simplePos="0" relativeHeight="251658247" behindDoc="0" locked="1" layoutInCell="1" allowOverlap="1" wp14:anchorId="594B89E9" wp14:editId="49009473">
          <wp:simplePos x="0" y="0"/>
          <wp:positionH relativeFrom="rightMargin">
            <wp:posOffset>-1245235</wp:posOffset>
          </wp:positionH>
          <wp:positionV relativeFrom="page">
            <wp:posOffset>9848215</wp:posOffset>
          </wp:positionV>
          <wp:extent cx="1245235" cy="1974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7D8C" w14:textId="246298B2" w:rsidR="00E96A68" w:rsidRDefault="00E96A68" w:rsidP="00C17126">
    <w:pPr>
      <w:pStyle w:val="Footer"/>
    </w:pPr>
    <w:r w:rsidRPr="00C17126">
      <w:rPr>
        <w:lang w:val="en-GB" w:eastAsia="en-GB"/>
      </w:rPr>
      <w:drawing>
        <wp:anchor distT="0" distB="0" distL="114300" distR="114300" simplePos="0" relativeHeight="251658243" behindDoc="0" locked="1" layoutInCell="1" allowOverlap="1" wp14:anchorId="27D2A3F7" wp14:editId="0DFFA4B5">
          <wp:simplePos x="0" y="0"/>
          <wp:positionH relativeFrom="rightMargin">
            <wp:posOffset>-1245235</wp:posOffset>
          </wp:positionH>
          <wp:positionV relativeFrom="page">
            <wp:posOffset>9848215</wp:posOffset>
          </wp:positionV>
          <wp:extent cx="1245235" cy="197485"/>
          <wp:effectExtent l="0" t="0" r="0" b="0"/>
          <wp:wrapNone/>
          <wp:docPr id="7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0673C1">
      <w:t>6</w:t>
    </w:r>
    <w:r w:rsidRPr="00C17126">
      <w:fldChar w:fldCharType="end"/>
    </w:r>
    <w:r w:rsidRPr="00C17126">
      <w:t>/</w:t>
    </w:r>
    <w:r w:rsidRPr="00C17126">
      <w:fldChar w:fldCharType="begin"/>
    </w:r>
    <w:r w:rsidRPr="00C17126">
      <w:instrText xml:space="preserve"> NUMPAGES </w:instrText>
    </w:r>
    <w:r w:rsidRPr="00C17126">
      <w:fldChar w:fldCharType="separate"/>
    </w:r>
    <w:r w:rsidR="000673C1">
      <w:t>22</w:t>
    </w:r>
    <w:r w:rsidRPr="00C17126">
      <w:fldChar w:fldCharType="end"/>
    </w:r>
  </w:p>
  <w:p w14:paraId="5BEFD3E8" w14:textId="129A0320" w:rsidR="00E96A68" w:rsidRPr="00C17126" w:rsidRDefault="00E96A68"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rsidR="000673C1">
      <w:t>22/07/2019</w:t>
    </w:r>
    <w:r>
      <w:fldChar w:fldCharType="end"/>
    </w:r>
    <w:r w:rsidRPr="00C17126">
      <w:t xml:space="preserve">  Ref </w:t>
    </w:r>
    <w:r w:rsidR="000673C1">
      <w:fldChar w:fldCharType="begin"/>
    </w:r>
    <w:r w:rsidR="000673C1">
      <w:instrText xml:space="preserve"> DOCPROPERTY  Reference \* MERGEFORMAT </w:instrText>
    </w:r>
    <w:r w:rsidR="000673C1">
      <w:fldChar w:fldCharType="separate"/>
    </w:r>
    <w:r w:rsidR="000673C1">
      <w:t>ESA-DG-SET-2019-1639</w:t>
    </w:r>
    <w:r w:rsidR="000673C1">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74B93" w14:textId="77777777" w:rsidR="00E96A68" w:rsidRPr="00C17126" w:rsidRDefault="00E96A68" w:rsidP="00C17126">
    <w:pPr>
      <w:pStyle w:val="Footer"/>
    </w:pPr>
    <w:r w:rsidRPr="00C17126">
      <w:rPr>
        <w:lang w:val="en-GB" w:eastAsia="en-GB"/>
      </w:rPr>
      <w:drawing>
        <wp:anchor distT="0" distB="0" distL="114300" distR="114300" simplePos="0" relativeHeight="251658241" behindDoc="0" locked="1" layoutInCell="1" allowOverlap="1" wp14:anchorId="5BBB22F3" wp14:editId="7B348B5D">
          <wp:simplePos x="0" y="0"/>
          <wp:positionH relativeFrom="rightMargin">
            <wp:posOffset>-1248410</wp:posOffset>
          </wp:positionH>
          <wp:positionV relativeFrom="page">
            <wp:posOffset>9843770</wp:posOffset>
          </wp:positionV>
          <wp:extent cx="1248410" cy="201930"/>
          <wp:effectExtent l="0" t="0" r="8890" b="7620"/>
          <wp:wrapNone/>
          <wp:docPr id="76"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01A07" w14:textId="433661AF" w:rsidR="00E96A68" w:rsidRPr="00140387" w:rsidRDefault="00E96A68" w:rsidP="00BA5189">
    <w:pPr>
      <w:pStyle w:val="Footer"/>
    </w:pPr>
    <w:r w:rsidRPr="00140387">
      <w:fldChar w:fldCharType="begin"/>
    </w:r>
    <w:r w:rsidRPr="00140387">
      <w:instrText xml:space="preserve">PAGE  </w:instrText>
    </w:r>
    <w:r w:rsidRPr="00140387">
      <w:fldChar w:fldCharType="separate"/>
    </w:r>
    <w:r w:rsidR="000673C1">
      <w:t>17</w:t>
    </w:r>
    <w:r w:rsidRPr="00140387">
      <w:fldChar w:fldCharType="end"/>
    </w:r>
  </w:p>
  <w:p w14:paraId="1E136559" w14:textId="77777777" w:rsidR="00E96A68" w:rsidRPr="00140387" w:rsidRDefault="00E96A68" w:rsidP="00BA5189">
    <w:pPr>
      <w:pStyle w:val="Footer"/>
    </w:pPr>
  </w:p>
  <w:p w14:paraId="6923C2E6" w14:textId="77777777" w:rsidR="00E96A68" w:rsidRPr="00140387" w:rsidRDefault="00E96A68" w:rsidP="00BA518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B898" w14:textId="516BBDD0" w:rsidR="00E96A68" w:rsidRPr="00140387" w:rsidRDefault="00E96A68" w:rsidP="00BA5189">
    <w:pPr>
      <w:pStyle w:val="Footer"/>
    </w:pPr>
    <w:r>
      <w:rPr>
        <w:noProof w:val="0"/>
      </w:rPr>
      <w:t xml:space="preserve">Page </w:t>
    </w:r>
    <w:r>
      <w:rPr>
        <w:noProof w:val="0"/>
      </w:rPr>
      <w:fldChar w:fldCharType="begin"/>
    </w:r>
    <w:r>
      <w:rPr>
        <w:noProof w:val="0"/>
      </w:rPr>
      <w:instrText xml:space="preserve"> PAGE </w:instrText>
    </w:r>
    <w:r>
      <w:rPr>
        <w:noProof w:val="0"/>
      </w:rPr>
      <w:fldChar w:fldCharType="separate"/>
    </w:r>
    <w:r w:rsidR="000673C1">
      <w:t>17</w:t>
    </w:r>
    <w:r>
      <w:rPr>
        <w:noProof w:val="0"/>
      </w:rPr>
      <w:fldChar w:fldCharType="end"/>
    </w:r>
    <w:r>
      <w:rPr>
        <w:noProof w:val="0"/>
      </w:rPr>
      <w:t xml:space="preserve"> of </w:t>
    </w:r>
    <w:r>
      <w:rPr>
        <w:noProof w:val="0"/>
      </w:rPr>
      <w:fldChar w:fldCharType="begin"/>
    </w:r>
    <w:r>
      <w:rPr>
        <w:noProof w:val="0"/>
      </w:rPr>
      <w:instrText xml:space="preserve"> NUMPAGES </w:instrText>
    </w:r>
    <w:r>
      <w:rPr>
        <w:noProof w:val="0"/>
      </w:rPr>
      <w:fldChar w:fldCharType="separate"/>
    </w:r>
    <w:r w:rsidR="000673C1">
      <w:t>22</w:t>
    </w:r>
    <w:r>
      <w:rPr>
        <w:noProof w:val="0"/>
      </w:rPr>
      <w:fldChar w:fldCharType="end"/>
    </w:r>
    <w:r w:rsidRPr="00140387">
      <w:rPr>
        <w:lang w:val="en-GB" w:eastAsia="en-GB"/>
      </w:rPr>
      <w:drawing>
        <wp:anchor distT="0" distB="0" distL="114300" distR="114300" simplePos="0" relativeHeight="251658248" behindDoc="0" locked="1" layoutInCell="1" allowOverlap="1" wp14:anchorId="0B52434F" wp14:editId="30B8541A">
          <wp:simplePos x="0" y="0"/>
          <wp:positionH relativeFrom="rightMargin">
            <wp:posOffset>-1248410</wp:posOffset>
          </wp:positionH>
          <wp:positionV relativeFrom="page">
            <wp:posOffset>9728200</wp:posOffset>
          </wp:positionV>
          <wp:extent cx="1248410" cy="201930"/>
          <wp:effectExtent l="0" t="0" r="889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SA_sign_wor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48724" w14:textId="49681CBF" w:rsidR="00E96A68" w:rsidRPr="00140387" w:rsidRDefault="00E96A68" w:rsidP="00BA5189">
    <w:pPr>
      <w:pStyle w:val="Footer"/>
    </w:pPr>
    <w:r>
      <w:rPr>
        <w:noProof w:val="0"/>
      </w:rPr>
      <w:t xml:space="preserve">Page </w:t>
    </w:r>
    <w:r>
      <w:rPr>
        <w:noProof w:val="0"/>
      </w:rPr>
      <w:fldChar w:fldCharType="begin"/>
    </w:r>
    <w:r>
      <w:rPr>
        <w:noProof w:val="0"/>
      </w:rPr>
      <w:instrText xml:space="preserve"> PAGE </w:instrText>
    </w:r>
    <w:r>
      <w:rPr>
        <w:noProof w:val="0"/>
      </w:rPr>
      <w:fldChar w:fldCharType="separate"/>
    </w:r>
    <w:r w:rsidR="000673C1">
      <w:t>7</w:t>
    </w:r>
    <w:r>
      <w:rPr>
        <w:noProof w:val="0"/>
      </w:rPr>
      <w:fldChar w:fldCharType="end"/>
    </w:r>
    <w:r>
      <w:rPr>
        <w:noProof w:val="0"/>
      </w:rPr>
      <w:t xml:space="preserve"> of </w:t>
    </w:r>
    <w:r>
      <w:rPr>
        <w:noProof w:val="0"/>
      </w:rPr>
      <w:fldChar w:fldCharType="begin"/>
    </w:r>
    <w:r>
      <w:rPr>
        <w:noProof w:val="0"/>
      </w:rPr>
      <w:instrText xml:space="preserve"> NUMPAGES </w:instrText>
    </w:r>
    <w:r>
      <w:rPr>
        <w:noProof w:val="0"/>
      </w:rPr>
      <w:fldChar w:fldCharType="separate"/>
    </w:r>
    <w:r w:rsidR="000673C1">
      <w:t>22</w:t>
    </w:r>
    <w:r>
      <w:rPr>
        <w:noProof w:val="0"/>
      </w:rPr>
      <w:fldChar w:fldCharType="end"/>
    </w:r>
    <w:r w:rsidRPr="00140387">
      <w:rPr>
        <w:lang w:val="en-GB" w:eastAsia="en-GB"/>
      </w:rPr>
      <w:drawing>
        <wp:anchor distT="0" distB="0" distL="114300" distR="114300" simplePos="0" relativeHeight="251658249" behindDoc="0" locked="1" layoutInCell="1" allowOverlap="1" wp14:anchorId="741DC7E9" wp14:editId="6C1A7DA9">
          <wp:simplePos x="0" y="0"/>
          <wp:positionH relativeFrom="rightMargin">
            <wp:posOffset>-1248410</wp:posOffset>
          </wp:positionH>
          <wp:positionV relativeFrom="page">
            <wp:posOffset>9728200</wp:posOffset>
          </wp:positionV>
          <wp:extent cx="1248410" cy="201930"/>
          <wp:effectExtent l="0" t="0" r="8890" b="7620"/>
          <wp:wrapSquare wrapText="bothSides"/>
          <wp:docPr id="1573888" name="Picture 157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SA_sign_wor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16F7" w14:textId="417B8CF4" w:rsidR="00E96A68" w:rsidRPr="00140387" w:rsidRDefault="00E96A68" w:rsidP="00BA5189">
    <w:pPr>
      <w:pStyle w:val="Footer"/>
    </w:pPr>
    <w:r w:rsidRPr="00140387">
      <w:fldChar w:fldCharType="begin"/>
    </w:r>
    <w:r w:rsidRPr="00140387">
      <w:instrText xml:space="preserve">PAGE  </w:instrText>
    </w:r>
    <w:r w:rsidRPr="00140387">
      <w:fldChar w:fldCharType="separate"/>
    </w:r>
    <w:r w:rsidR="000673C1">
      <w:t>22</w:t>
    </w:r>
    <w:r w:rsidRPr="00140387">
      <w:fldChar w:fldCharType="end"/>
    </w:r>
  </w:p>
  <w:p w14:paraId="2969CEE9" w14:textId="77777777" w:rsidR="00E96A68" w:rsidRPr="00140387" w:rsidRDefault="00E96A68" w:rsidP="00BA5189">
    <w:pPr>
      <w:pStyle w:val="Footer"/>
    </w:pPr>
  </w:p>
  <w:p w14:paraId="5B337791" w14:textId="77777777" w:rsidR="00E96A68" w:rsidRPr="00140387" w:rsidRDefault="00E96A68" w:rsidP="00BA51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DA32E" w14:textId="1DFBB915" w:rsidR="00E96A68" w:rsidRPr="00140387" w:rsidRDefault="00E96A68" w:rsidP="00BA5189">
    <w:pPr>
      <w:pStyle w:val="Footer"/>
    </w:pPr>
    <w:r>
      <w:rPr>
        <w:noProof w:val="0"/>
      </w:rPr>
      <w:t xml:space="preserve">Page </w:t>
    </w:r>
    <w:r>
      <w:rPr>
        <w:noProof w:val="0"/>
      </w:rPr>
      <w:fldChar w:fldCharType="begin"/>
    </w:r>
    <w:r>
      <w:rPr>
        <w:noProof w:val="0"/>
      </w:rPr>
      <w:instrText xml:space="preserve"> PAGE </w:instrText>
    </w:r>
    <w:r>
      <w:rPr>
        <w:noProof w:val="0"/>
      </w:rPr>
      <w:fldChar w:fldCharType="separate"/>
    </w:r>
    <w:r w:rsidR="000673C1">
      <w:t>22</w:t>
    </w:r>
    <w:r>
      <w:rPr>
        <w:noProof w:val="0"/>
      </w:rPr>
      <w:fldChar w:fldCharType="end"/>
    </w:r>
    <w:r>
      <w:rPr>
        <w:noProof w:val="0"/>
      </w:rPr>
      <w:t xml:space="preserve"> of </w:t>
    </w:r>
    <w:r>
      <w:rPr>
        <w:noProof w:val="0"/>
      </w:rPr>
      <w:fldChar w:fldCharType="begin"/>
    </w:r>
    <w:r>
      <w:rPr>
        <w:noProof w:val="0"/>
      </w:rPr>
      <w:instrText xml:space="preserve"> NUMPAGES </w:instrText>
    </w:r>
    <w:r>
      <w:rPr>
        <w:noProof w:val="0"/>
      </w:rPr>
      <w:fldChar w:fldCharType="separate"/>
    </w:r>
    <w:r w:rsidR="000673C1">
      <w:t>22</w:t>
    </w:r>
    <w:r>
      <w:rPr>
        <w:noProof w:val="0"/>
      </w:rPr>
      <w:fldChar w:fldCharType="end"/>
    </w:r>
    <w:r w:rsidRPr="00140387">
      <w:rPr>
        <w:lang w:val="en-GB" w:eastAsia="en-GB"/>
      </w:rPr>
      <w:drawing>
        <wp:anchor distT="0" distB="0" distL="114300" distR="114300" simplePos="0" relativeHeight="251658252" behindDoc="0" locked="1" layoutInCell="1" allowOverlap="1" wp14:anchorId="39658533" wp14:editId="56553AEB">
          <wp:simplePos x="0" y="0"/>
          <wp:positionH relativeFrom="rightMargin">
            <wp:posOffset>-828040</wp:posOffset>
          </wp:positionH>
          <wp:positionV relativeFrom="page">
            <wp:posOffset>9842500</wp:posOffset>
          </wp:positionV>
          <wp:extent cx="1248410" cy="201930"/>
          <wp:effectExtent l="0" t="0" r="8890" b="7620"/>
          <wp:wrapSquare wrapText="bothSides"/>
          <wp:docPr id="1573891" name="Picture 157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SA_sign_wor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A4F" w14:textId="77777777" w:rsidR="00E96A68" w:rsidRPr="00140387" w:rsidRDefault="00E96A68" w:rsidP="00BA5189">
    <w:pPr>
      <w:pStyle w:val="Footer"/>
    </w:pPr>
    <w:r w:rsidRPr="00140387">
      <w:rPr>
        <w:lang w:val="en-GB" w:eastAsia="en-GB"/>
      </w:rPr>
      <w:drawing>
        <wp:anchor distT="0" distB="0" distL="114300" distR="114300" simplePos="0" relativeHeight="251658253" behindDoc="0" locked="1" layoutInCell="1" allowOverlap="1" wp14:anchorId="7463FBA9" wp14:editId="1CD591DD">
          <wp:simplePos x="0" y="0"/>
          <wp:positionH relativeFrom="rightMargin">
            <wp:posOffset>-1248410</wp:posOffset>
          </wp:positionH>
          <wp:positionV relativeFrom="page">
            <wp:posOffset>6595745</wp:posOffset>
          </wp:positionV>
          <wp:extent cx="1248410" cy="201930"/>
          <wp:effectExtent l="0" t="0" r="8890" b="7620"/>
          <wp:wrapSquare wrapText="bothSides"/>
          <wp:docPr id="1573893" name="Picture 157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SA_sign_wor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EDAD0" w14:textId="77777777" w:rsidR="00E96A68" w:rsidRDefault="00E96A68">
      <w:r>
        <w:separator/>
      </w:r>
    </w:p>
  </w:footnote>
  <w:footnote w:type="continuationSeparator" w:id="0">
    <w:p w14:paraId="54950C92" w14:textId="77777777" w:rsidR="00E96A68" w:rsidRDefault="00E96A68">
      <w:r>
        <w:continuationSeparator/>
      </w:r>
    </w:p>
  </w:footnote>
  <w:footnote w:type="continuationNotice" w:id="1">
    <w:p w14:paraId="08F67D20" w14:textId="77777777" w:rsidR="00E96A68" w:rsidRDefault="00E96A6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4482" w14:textId="5A607A01" w:rsidR="00E96A68" w:rsidRDefault="00E96A68"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sidR="000673C1">
      <w:rPr>
        <w:rStyle w:val="PageNumber"/>
        <w:noProof/>
      </w:rPr>
      <w:t>2</w:t>
    </w:r>
    <w:r>
      <w:rPr>
        <w:rStyle w:val="PageNumber"/>
      </w:rPr>
      <w:fldChar w:fldCharType="end"/>
    </w:r>
  </w:p>
  <w:p w14:paraId="3DBFFD01" w14:textId="77777777" w:rsidR="00E96A68" w:rsidRDefault="00E96A68" w:rsidP="00C17126">
    <w:pPr>
      <w:pStyle w:val="Classification"/>
    </w:pPr>
  </w:p>
  <w:p w14:paraId="0959D7AC" w14:textId="77777777" w:rsidR="00E96A68" w:rsidRDefault="00E96A68" w:rsidP="00C17126">
    <w:pPr>
      <w:pStyle w:val="Classification"/>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7C124" w14:textId="77777777" w:rsidR="00E96A68" w:rsidRPr="00AF0335" w:rsidRDefault="00E96A68" w:rsidP="00C17126">
    <w:pPr>
      <w:pStyle w:val="Classification"/>
    </w:pPr>
    <w:r w:rsidRPr="00B33CC4">
      <w:rPr>
        <w:noProof/>
        <w:lang w:val="en-GB" w:eastAsia="en-GB"/>
      </w:rPr>
      <w:drawing>
        <wp:anchor distT="0" distB="0" distL="114300" distR="114300" simplePos="0" relativeHeight="251658244" behindDoc="1" locked="0" layoutInCell="1" allowOverlap="1" wp14:anchorId="26328500" wp14:editId="48498F05">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953E6" w14:textId="77777777" w:rsidR="00E96A68" w:rsidRDefault="00E96A68" w:rsidP="00C17126">
    <w:pPr>
      <w:pStyle w:val="Classification"/>
    </w:pPr>
  </w:p>
  <w:p w14:paraId="460485E1" w14:textId="77777777" w:rsidR="00E96A68" w:rsidRDefault="00E96A68" w:rsidP="00C17126">
    <w:pPr>
      <w:pStyle w:val="Classification"/>
    </w:pPr>
  </w:p>
  <w:p w14:paraId="3690F516" w14:textId="77777777" w:rsidR="00E96A68" w:rsidRDefault="00E96A68" w:rsidP="00C17126">
    <w:pPr>
      <w:pStyle w:val="Classification"/>
    </w:pPr>
  </w:p>
  <w:p w14:paraId="7217197E" w14:textId="77777777" w:rsidR="00E96A68" w:rsidRDefault="00E96A68"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74049" w14:textId="1A40C7A5" w:rsidR="00E96A68" w:rsidRDefault="00E96A68"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0673C1">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0673C1" w:rsidRPr="000673C1">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lang w:val="en-GB" w:eastAsia="en-GB"/>
      </w:rPr>
      <w:drawing>
        <wp:anchor distT="0" distB="0" distL="114300" distR="114300" simplePos="0" relativeHeight="251658242" behindDoc="1" locked="0" layoutInCell="1" allowOverlap="1" wp14:anchorId="1CD57FED" wp14:editId="4C30FA50">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7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FFE1B" w14:textId="64F628D1" w:rsidR="00E96A68" w:rsidRPr="0095746A" w:rsidRDefault="00E96A68"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0673C1">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0673C1" w:rsidRPr="000673C1">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lang w:val="en-GB" w:eastAsia="en-GB"/>
      </w:rPr>
      <w:drawing>
        <wp:anchor distT="0" distB="0" distL="114300" distR="114300" simplePos="0" relativeHeight="251658246" behindDoc="1" locked="0" layoutInCell="1" allowOverlap="1" wp14:anchorId="417D13A0" wp14:editId="235E7ED6">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75"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723D4" w14:textId="4F2B49C6" w:rsidR="00E96A68" w:rsidRDefault="00E96A68" w:rsidP="00BA5189">
    <w:pPr>
      <w:pStyle w:val="Classification"/>
    </w:pPr>
    <w:r>
      <w:fldChar w:fldCharType="begin"/>
    </w:r>
    <w:r>
      <w:instrText xml:space="preserve">PAGE  </w:instrText>
    </w:r>
    <w:r>
      <w:fldChar w:fldCharType="separate"/>
    </w:r>
    <w:r w:rsidR="000673C1">
      <w:rPr>
        <w:noProof/>
      </w:rPr>
      <w:t>17</w:t>
    </w:r>
    <w:r>
      <w:fldChar w:fldCharType="end"/>
    </w:r>
  </w:p>
  <w:p w14:paraId="2E963C01" w14:textId="77777777" w:rsidR="00E96A68" w:rsidRDefault="00E96A68" w:rsidP="00BA5189">
    <w:pPr>
      <w:pStyle w:val="Classification"/>
    </w:pPr>
  </w:p>
  <w:p w14:paraId="5488D0D9" w14:textId="77777777" w:rsidR="00E96A68" w:rsidRDefault="00E96A68" w:rsidP="00BA5189">
    <w:pPr>
      <w:pStyle w:val="Classificatio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8EAEC" w14:textId="77777777" w:rsidR="00E96A68" w:rsidRDefault="00E96A68">
    <w:pPr>
      <w:pStyle w:val="Header"/>
    </w:pPr>
    <w:r w:rsidRPr="00D3736A">
      <w:rPr>
        <w:noProof/>
        <w:lang w:val="en-GB" w:eastAsia="en-GB"/>
      </w:rPr>
      <w:drawing>
        <wp:anchor distT="0" distB="0" distL="114300" distR="114300" simplePos="0" relativeHeight="251658254" behindDoc="1" locked="0" layoutInCell="1" allowOverlap="1" wp14:anchorId="65424CDF" wp14:editId="29D374C2">
          <wp:simplePos x="0" y="0"/>
          <wp:positionH relativeFrom="rightMargin">
            <wp:posOffset>-1336040</wp:posOffset>
          </wp:positionH>
          <wp:positionV relativeFrom="margin">
            <wp:posOffset>-584835</wp:posOffset>
          </wp:positionV>
          <wp:extent cx="1336040" cy="483235"/>
          <wp:effectExtent l="0" t="0" r="0" b="0"/>
          <wp:wrapTight wrapText="bothSides">
            <wp:wrapPolygon edited="0">
              <wp:start x="0" y="0"/>
              <wp:lineTo x="0" y="20436"/>
              <wp:lineTo x="21251" y="20436"/>
              <wp:lineTo x="21251" y="0"/>
              <wp:lineTo x="0" y="0"/>
            </wp:wrapPolygon>
          </wp:wrapTight>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bwMode="auto">
                  <a:xfrm>
                    <a:off x="0" y="0"/>
                    <a:ext cx="1336040" cy="483235"/>
                  </a:xfrm>
                  <a:prstGeom prst="rect">
                    <a:avLst/>
                  </a:prstGeom>
                  <a:noFill/>
                  <a:ln>
                    <a:noFill/>
                  </a:ln>
                </pic:spPr>
              </pic:pic>
            </a:graphicData>
          </a:graphic>
        </wp:anchor>
      </w:drawing>
    </w:r>
    <w:r>
      <w:rPr>
        <w:noProof/>
        <w:lang w:val="en-GB" w:eastAsia="en-GB"/>
      </w:rPr>
      <w:drawing>
        <wp:anchor distT="0" distB="0" distL="114300" distR="114300" simplePos="0" relativeHeight="251658240" behindDoc="1" locked="0" layoutInCell="1" allowOverlap="1" wp14:anchorId="006EBAAC" wp14:editId="303307A0">
          <wp:simplePos x="0" y="0"/>
          <wp:positionH relativeFrom="rightMargin">
            <wp:posOffset>-1336040</wp:posOffset>
          </wp:positionH>
          <wp:positionV relativeFrom="margin">
            <wp:posOffset>-584835</wp:posOffset>
          </wp:positionV>
          <wp:extent cx="1336040" cy="483235"/>
          <wp:effectExtent l="0" t="0" r="0" b="0"/>
          <wp:wrapTight wrapText="bothSides">
            <wp:wrapPolygon edited="0">
              <wp:start x="0" y="0"/>
              <wp:lineTo x="0" y="20436"/>
              <wp:lineTo x="21251" y="20436"/>
              <wp:lineTo x="21251" y="0"/>
              <wp:lineTo x="0" y="0"/>
            </wp:wrapPolygon>
          </wp:wrapTight>
          <wp:docPr id="25" name="Picture 2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bwMode="auto">
                  <a:xfrm>
                    <a:off x="0" y="0"/>
                    <a:ext cx="1336040" cy="483235"/>
                  </a:xfrm>
                  <a:prstGeom prst="rect">
                    <a:avLst/>
                  </a:prstGeom>
                  <a:noFill/>
                  <a:ln>
                    <a:noFill/>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3F68C" w14:textId="77777777" w:rsidR="00E96A68" w:rsidRPr="00D3736A" w:rsidRDefault="00E96A68" w:rsidP="00BA5189">
    <w:pPr>
      <w:pStyle w:val="Classification"/>
      <w:rPr>
        <w:noProof/>
      </w:rPr>
    </w:pPr>
    <w:r>
      <w:rPr>
        <w:noProof/>
      </w:rPr>
      <w:t>Fly Your Satellite! CubeSat Proposal Template</w:t>
    </w:r>
    <w:r w:rsidRPr="00D3736A" w:rsidDel="00B35095">
      <w:rPr>
        <w:noProof/>
      </w:rPr>
      <w:t xml:space="preserve"> </w:t>
    </w:r>
    <w:r w:rsidRPr="00D3736A">
      <w:rPr>
        <w:noProof/>
        <w:lang w:val="en-GB" w:eastAsia="en-GB"/>
      </w:rPr>
      <w:drawing>
        <wp:anchor distT="0" distB="0" distL="114300" distR="114300" simplePos="0" relativeHeight="251658245" behindDoc="1" locked="0" layoutInCell="1" allowOverlap="1" wp14:anchorId="35AAE462" wp14:editId="2A7F2E28">
          <wp:simplePos x="0" y="0"/>
          <wp:positionH relativeFrom="rightMargin">
            <wp:posOffset>-1336040</wp:posOffset>
          </wp:positionH>
          <wp:positionV relativeFrom="margin">
            <wp:posOffset>-584835</wp:posOffset>
          </wp:positionV>
          <wp:extent cx="1336040" cy="483235"/>
          <wp:effectExtent l="0" t="0" r="0" b="0"/>
          <wp:wrapTight wrapText="bothSides">
            <wp:wrapPolygon edited="0">
              <wp:start x="0" y="0"/>
              <wp:lineTo x="0" y="20436"/>
              <wp:lineTo x="21251" y="20436"/>
              <wp:lineTo x="21251" y="0"/>
              <wp:lineTo x="0" y="0"/>
            </wp:wrapPolygon>
          </wp:wrapTight>
          <wp:docPr id="31" name="Picture 3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bwMode="auto">
                  <a:xfrm>
                    <a:off x="0" y="0"/>
                    <a:ext cx="1336040" cy="483235"/>
                  </a:xfrm>
                  <a:prstGeom prst="rect">
                    <a:avLst/>
                  </a:prstGeom>
                  <a:noFill/>
                  <a:ln>
                    <a:noFill/>
                  </a:ln>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9DAC5" w14:textId="58B90E2B" w:rsidR="00E96A68" w:rsidRDefault="00E96A68" w:rsidP="00BA5189">
    <w:pPr>
      <w:pStyle w:val="Classification"/>
    </w:pPr>
    <w:r>
      <w:fldChar w:fldCharType="begin"/>
    </w:r>
    <w:r>
      <w:instrText xml:space="preserve">PAGE  </w:instrText>
    </w:r>
    <w:r>
      <w:fldChar w:fldCharType="separate"/>
    </w:r>
    <w:r w:rsidR="000673C1">
      <w:rPr>
        <w:noProof/>
      </w:rPr>
      <w:t>22</w:t>
    </w:r>
    <w:r>
      <w:fldChar w:fldCharType="end"/>
    </w:r>
  </w:p>
  <w:p w14:paraId="155AB719" w14:textId="77777777" w:rsidR="00E96A68" w:rsidRDefault="00E96A68" w:rsidP="00BA5189">
    <w:pPr>
      <w:pStyle w:val="Classification"/>
    </w:pPr>
  </w:p>
  <w:p w14:paraId="542EF38D" w14:textId="77777777" w:rsidR="00E96A68" w:rsidRDefault="00E96A68" w:rsidP="00BA5189">
    <w:pPr>
      <w:pStyle w:val="Classification"/>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1BC68" w14:textId="77777777" w:rsidR="00E96A68" w:rsidRPr="008136BC" w:rsidRDefault="00E96A68" w:rsidP="00BA5189">
    <w:pPr>
      <w:pStyle w:val="Classification"/>
      <w:rPr>
        <w:noProof/>
      </w:rPr>
    </w:pPr>
    <w:r>
      <w:rPr>
        <w:noProof/>
        <w:lang w:val="en-GB" w:eastAsia="en-GB"/>
      </w:rPr>
      <w:drawing>
        <wp:anchor distT="0" distB="0" distL="114300" distR="114300" simplePos="0" relativeHeight="251658251" behindDoc="1" locked="0" layoutInCell="1" allowOverlap="1" wp14:anchorId="35A6B9B9" wp14:editId="4F53A106">
          <wp:simplePos x="0" y="0"/>
          <wp:positionH relativeFrom="rightMargin">
            <wp:posOffset>-1336040</wp:posOffset>
          </wp:positionH>
          <wp:positionV relativeFrom="margin">
            <wp:posOffset>-584835</wp:posOffset>
          </wp:positionV>
          <wp:extent cx="1336040" cy="483235"/>
          <wp:effectExtent l="0" t="0" r="0" b="0"/>
          <wp:wrapTight wrapText="bothSides">
            <wp:wrapPolygon edited="0">
              <wp:start x="0" y="0"/>
              <wp:lineTo x="0" y="20436"/>
              <wp:lineTo x="21251" y="20436"/>
              <wp:lineTo x="21251" y="0"/>
              <wp:lineTo x="0" y="0"/>
            </wp:wrapPolygon>
          </wp:wrapTight>
          <wp:docPr id="1573889" name="Picture 157388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bwMode="auto">
                  <a:xfrm>
                    <a:off x="0" y="0"/>
                    <a:ext cx="1336040" cy="483235"/>
                  </a:xfrm>
                  <a:prstGeom prst="rect">
                    <a:avLst/>
                  </a:prstGeom>
                  <a:noFill/>
                  <a:ln>
                    <a:noFill/>
                  </a:ln>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4821" w14:textId="29A679FE" w:rsidR="00E96A68" w:rsidRPr="00D3736A" w:rsidRDefault="00E96A68" w:rsidP="00BA5189">
    <w:pPr>
      <w:pStyle w:val="Classification"/>
      <w:rPr>
        <w:noProof/>
      </w:rPr>
    </w:pPr>
    <w:r w:rsidRPr="00D3736A">
      <w:rPr>
        <w:noProof/>
      </w:rPr>
      <w:fldChar w:fldCharType="begin"/>
    </w:r>
    <w:r w:rsidRPr="00D3736A">
      <w:rPr>
        <w:noProof/>
      </w:rPr>
      <w:instrText xml:space="preserve"> DOCPROPERTY  "Classification caveat" \* MERGEFORMAT </w:instrText>
    </w:r>
    <w:r w:rsidRPr="00D3736A">
      <w:rPr>
        <w:noProof/>
      </w:rPr>
      <w:fldChar w:fldCharType="end"/>
    </w:r>
    <w:r w:rsidRPr="00D3736A">
      <w:rPr>
        <w:noProof/>
        <w:lang w:val="en-GB" w:eastAsia="en-GB"/>
      </w:rPr>
      <w:drawing>
        <wp:anchor distT="0" distB="0" distL="114300" distR="114300" simplePos="0" relativeHeight="251658250" behindDoc="1" locked="0" layoutInCell="1" allowOverlap="1" wp14:anchorId="3A7202F8" wp14:editId="1EC23E1D">
          <wp:simplePos x="0" y="0"/>
          <wp:positionH relativeFrom="rightMargin">
            <wp:posOffset>-1336040</wp:posOffset>
          </wp:positionH>
          <wp:positionV relativeFrom="margin">
            <wp:posOffset>-584835</wp:posOffset>
          </wp:positionV>
          <wp:extent cx="1336040" cy="483235"/>
          <wp:effectExtent l="0" t="0" r="0" b="0"/>
          <wp:wrapTight wrapText="bothSides">
            <wp:wrapPolygon edited="0">
              <wp:start x="0" y="0"/>
              <wp:lineTo x="0" y="20436"/>
              <wp:lineTo x="21251" y="20436"/>
              <wp:lineTo x="21251" y="0"/>
              <wp:lineTo x="0" y="0"/>
            </wp:wrapPolygon>
          </wp:wrapTight>
          <wp:docPr id="1573892" name="Picture 157389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bwMode="auto">
                  <a:xfrm>
                    <a:off x="0" y="0"/>
                    <a:ext cx="1336040" cy="4832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AE3B09"/>
    <w:multiLevelType w:val="hybridMultilevel"/>
    <w:tmpl w:val="0150B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88490E"/>
    <w:multiLevelType w:val="hybridMultilevel"/>
    <w:tmpl w:val="027210B4"/>
    <w:lvl w:ilvl="0" w:tplc="DF3EF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60FCC"/>
    <w:multiLevelType w:val="multilevel"/>
    <w:tmpl w:val="7B5CDE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1B84D9C"/>
    <w:multiLevelType w:val="hybridMultilevel"/>
    <w:tmpl w:val="2A1A9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86D18"/>
    <w:multiLevelType w:val="hybridMultilevel"/>
    <w:tmpl w:val="188E4870"/>
    <w:lvl w:ilvl="0" w:tplc="1ECA792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6" w15:restartNumberingAfterBreak="0">
    <w:nsid w:val="34136850"/>
    <w:multiLevelType w:val="multilevel"/>
    <w:tmpl w:val="9620B564"/>
    <w:styleLink w:val="DRD-headings"/>
    <w:lvl w:ilvl="0">
      <w:start w:val="1"/>
      <w:numFmt w:val="decimal"/>
      <w:pStyle w:val="DRD-headings1"/>
      <w:suff w:val="space"/>
      <w:lvlText w:val="&lt;§%1&gt;"/>
      <w:lvlJc w:val="left"/>
      <w:pPr>
        <w:ind w:left="576" w:hanging="432"/>
      </w:pPr>
      <w:rPr>
        <w:rFonts w:ascii="Georgia" w:hAnsi="Georgia" w:hint="default"/>
        <w:b/>
        <w:sz w:val="26"/>
      </w:rPr>
    </w:lvl>
    <w:lvl w:ilvl="1">
      <w:start w:val="1"/>
      <w:numFmt w:val="decimal"/>
      <w:pStyle w:val="DRD-headings2"/>
      <w:suff w:val="space"/>
      <w:lvlText w:val="§%1.%2"/>
      <w:lvlJc w:val="left"/>
      <w:pPr>
        <w:ind w:left="1152" w:hanging="432"/>
      </w:pPr>
      <w:rPr>
        <w:rFonts w:ascii="Georgia" w:hAnsi="Georgia" w:hint="default"/>
        <w:b/>
        <w:sz w:val="24"/>
      </w:rPr>
    </w:lvl>
    <w:lvl w:ilvl="2">
      <w:start w:val="1"/>
      <w:numFmt w:val="decimal"/>
      <w:pStyle w:val="DRD-headings3"/>
      <w:suff w:val="space"/>
      <w:lvlText w:val="§%1.%2.%3"/>
      <w:lvlJc w:val="left"/>
      <w:pPr>
        <w:ind w:left="1728" w:hanging="432"/>
      </w:pPr>
      <w:rPr>
        <w:rFonts w:ascii="Georgia" w:hAnsi="Georgia" w:hint="default"/>
        <w:b/>
        <w:i/>
        <w:sz w:val="24"/>
      </w:rPr>
    </w:lvl>
    <w:lvl w:ilvl="3">
      <w:start w:val="1"/>
      <w:numFmt w:val="lowerLetter"/>
      <w:pStyle w:val="DRD-headings4"/>
      <w:suff w:val="space"/>
      <w:lvlText w:val="%4)"/>
      <w:lvlJc w:val="left"/>
      <w:pPr>
        <w:ind w:left="2304" w:hanging="432"/>
      </w:pPr>
      <w:rPr>
        <w:rFonts w:ascii="Georgia" w:hAnsi="Georgia" w:hint="default"/>
        <w:b/>
        <w:i/>
        <w:sz w:val="24"/>
      </w:rPr>
    </w:lvl>
    <w:lvl w:ilvl="4">
      <w:start w:val="1"/>
      <w:numFmt w:val="bullet"/>
      <w:pStyle w:val="DRD-headings5"/>
      <w:lvlText w:val=""/>
      <w:lvlJc w:val="left"/>
      <w:pPr>
        <w:ind w:left="2880" w:hanging="432"/>
      </w:pPr>
      <w:rPr>
        <w:rFonts w:ascii="Symbol" w:hAnsi="Symbol" w:hint="default"/>
        <w:i/>
        <w:color w:val="auto"/>
        <w:sz w:val="24"/>
      </w:rPr>
    </w:lvl>
    <w:lvl w:ilvl="5">
      <w:start w:val="1"/>
      <w:numFmt w:val="lowerRoman"/>
      <w:lvlText w:val="(%6)"/>
      <w:lvlJc w:val="left"/>
      <w:pPr>
        <w:ind w:left="3456" w:hanging="432"/>
      </w:pPr>
      <w:rPr>
        <w:rFonts w:hint="default"/>
      </w:rPr>
    </w:lvl>
    <w:lvl w:ilvl="6">
      <w:start w:val="1"/>
      <w:numFmt w:val="decimal"/>
      <w:lvlText w:val="%7."/>
      <w:lvlJc w:val="left"/>
      <w:pPr>
        <w:ind w:left="4032" w:hanging="432"/>
      </w:pPr>
      <w:rPr>
        <w:rFonts w:hint="default"/>
      </w:rPr>
    </w:lvl>
    <w:lvl w:ilvl="7">
      <w:start w:val="1"/>
      <w:numFmt w:val="lowerLetter"/>
      <w:lvlText w:val="%8."/>
      <w:lvlJc w:val="left"/>
      <w:pPr>
        <w:ind w:left="4608" w:hanging="432"/>
      </w:pPr>
      <w:rPr>
        <w:rFonts w:hint="default"/>
      </w:rPr>
    </w:lvl>
    <w:lvl w:ilvl="8">
      <w:start w:val="1"/>
      <w:numFmt w:val="lowerRoman"/>
      <w:lvlText w:val="%9."/>
      <w:lvlJc w:val="left"/>
      <w:pPr>
        <w:ind w:left="5184" w:hanging="432"/>
      </w:pPr>
      <w:rPr>
        <w:rFonts w:hint="default"/>
      </w:rPr>
    </w:lvl>
  </w:abstractNum>
  <w:abstractNum w:abstractNumId="17" w15:restartNumberingAfterBreak="0">
    <w:nsid w:val="40997D1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1FE5D35"/>
    <w:multiLevelType w:val="multilevel"/>
    <w:tmpl w:val="27124F30"/>
    <w:lvl w:ilvl="0">
      <w:start w:val="1"/>
      <w:numFmt w:val="decimal"/>
      <w:lvlText w:val="%1"/>
      <w:lvlJc w:val="left"/>
      <w:pPr>
        <w:tabs>
          <w:tab w:val="num" w:pos="907"/>
        </w:tabs>
        <w:ind w:left="907" w:hanging="907"/>
      </w:pPr>
      <w:rPr>
        <w:rFonts w:hint="default"/>
      </w:rPr>
    </w:lvl>
    <w:lvl w:ilvl="1">
      <w:start w:val="1"/>
      <w:numFmt w:val="decimal"/>
      <w:lvlText w:val="%1.%2"/>
      <w:lvlJc w:val="left"/>
      <w:pPr>
        <w:tabs>
          <w:tab w:val="num" w:pos="907"/>
        </w:tabs>
        <w:ind w:left="907" w:hanging="907"/>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191"/>
        </w:tabs>
        <w:ind w:left="1191" w:hanging="907"/>
      </w:pPr>
      <w:rPr>
        <w:rFonts w:hint="default"/>
        <w:b w:val="0"/>
        <w:sz w:val="24"/>
      </w:rPr>
    </w:lvl>
    <w:lvl w:ilvl="3">
      <w:start w:val="1"/>
      <w:numFmt w:val="decimal"/>
      <w:lvlText w:val="%1.%2.%3.%4"/>
      <w:lvlJc w:val="left"/>
      <w:pPr>
        <w:tabs>
          <w:tab w:val="num" w:pos="1191"/>
        </w:tabs>
        <w:ind w:left="1191" w:hanging="907"/>
      </w:pPr>
      <w:rPr>
        <w:rFonts w:hint="default"/>
        <w:b w:val="0"/>
        <w:i/>
      </w:rPr>
    </w:lvl>
    <w:lvl w:ilvl="4">
      <w:start w:val="1"/>
      <w:numFmt w:val="decimal"/>
      <w:lvlText w:val="%1.%2.%3.%4.%5"/>
      <w:lvlJc w:val="left"/>
      <w:pPr>
        <w:tabs>
          <w:tab w:val="num" w:pos="1440"/>
        </w:tabs>
        <w:ind w:left="907" w:hanging="907"/>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440"/>
        </w:tabs>
        <w:ind w:left="907" w:hanging="907"/>
      </w:pPr>
      <w:rPr>
        <w:rFonts w:hint="default"/>
      </w:rPr>
    </w:lvl>
    <w:lvl w:ilvl="6">
      <w:start w:val="1"/>
      <w:numFmt w:val="decimal"/>
      <w:lvlText w:val="%1.%2.%3.%4.%5.%6.%7"/>
      <w:lvlJc w:val="left"/>
      <w:pPr>
        <w:tabs>
          <w:tab w:val="num" w:pos="1800"/>
        </w:tabs>
        <w:ind w:left="907" w:hanging="907"/>
      </w:pPr>
      <w:rPr>
        <w:rFonts w:hint="default"/>
      </w:rPr>
    </w:lvl>
    <w:lvl w:ilvl="7">
      <w:start w:val="1"/>
      <w:numFmt w:val="decimal"/>
      <w:lvlText w:val="%1.%2.%3.%4.%5.%6.%7.%8"/>
      <w:lvlJc w:val="left"/>
      <w:pPr>
        <w:tabs>
          <w:tab w:val="num" w:pos="2160"/>
        </w:tabs>
        <w:ind w:left="907" w:hanging="907"/>
      </w:pPr>
      <w:rPr>
        <w:rFonts w:hint="default"/>
      </w:rPr>
    </w:lvl>
    <w:lvl w:ilvl="8">
      <w:start w:val="1"/>
      <w:numFmt w:val="upperLetter"/>
      <w:lvlText w:val="Appendix %9"/>
      <w:lvlJc w:val="left"/>
      <w:pPr>
        <w:tabs>
          <w:tab w:val="num" w:pos="3067"/>
        </w:tabs>
        <w:ind w:left="2268" w:hanging="1361"/>
      </w:pPr>
      <w:rPr>
        <w:rFonts w:hint="default"/>
      </w:rPr>
    </w:lvl>
  </w:abstractNum>
  <w:abstractNum w:abstractNumId="19" w15:restartNumberingAfterBreak="0">
    <w:nsid w:val="468E7F13"/>
    <w:multiLevelType w:val="hybridMultilevel"/>
    <w:tmpl w:val="6B342706"/>
    <w:lvl w:ilvl="0" w:tplc="0809000F">
      <w:start w:val="1"/>
      <w:numFmt w:val="decimal"/>
      <w:lvlText w:val="%1."/>
      <w:lvlJc w:val="left"/>
      <w:pPr>
        <w:tabs>
          <w:tab w:val="num" w:pos="720"/>
        </w:tabs>
        <w:ind w:left="720" w:hanging="360"/>
      </w:pPr>
      <w:rPr>
        <w:rFonts w:hint="default"/>
      </w:rPr>
    </w:lvl>
    <w:lvl w:ilvl="1" w:tplc="426E018A">
      <w:start w:val="1"/>
      <w:numFmt w:val="bullet"/>
      <w:pStyle w:val="fillin"/>
      <w:lvlText w:val="-"/>
      <w:lvlJc w:val="left"/>
      <w:pPr>
        <w:tabs>
          <w:tab w:val="num" w:pos="1440"/>
        </w:tabs>
        <w:ind w:left="1440" w:hanging="360"/>
      </w:pPr>
      <w:rPr>
        <w:rFonts w:ascii="Arial" w:eastAsia="Times New Roman" w:hAnsi="Arial" w:cs="Aria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6744684E"/>
    <w:multiLevelType w:val="hybridMultilevel"/>
    <w:tmpl w:val="F46ED662"/>
    <w:lvl w:ilvl="0" w:tplc="D40C6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210662"/>
    <w:multiLevelType w:val="multilevel"/>
    <w:tmpl w:val="879AA3F6"/>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lvl>
    <w:lvl w:ilvl="4">
      <w:start w:val="1"/>
      <w:numFmt w:val="decimal"/>
      <w:lvlText w:val="%1.%2.%3.%4.%5"/>
      <w:lvlJc w:val="left"/>
      <w:pPr>
        <w:tabs>
          <w:tab w:val="num" w:pos="1440"/>
        </w:tabs>
        <w:ind w:left="907" w:hanging="907"/>
      </w:pPr>
    </w:lvl>
    <w:lvl w:ilvl="5">
      <w:start w:val="1"/>
      <w:numFmt w:val="decimal"/>
      <w:lvlText w:val="%1.%2.%3.%4.%5.%6"/>
      <w:lvlJc w:val="left"/>
      <w:pPr>
        <w:tabs>
          <w:tab w:val="num" w:pos="1440"/>
        </w:tabs>
        <w:ind w:left="907" w:hanging="907"/>
      </w:pPr>
    </w:lvl>
    <w:lvl w:ilvl="6">
      <w:start w:val="1"/>
      <w:numFmt w:val="decimal"/>
      <w:lvlText w:val="%1.%2.%3.%4.%5.%6.%7"/>
      <w:lvlJc w:val="left"/>
      <w:pPr>
        <w:tabs>
          <w:tab w:val="num" w:pos="1800"/>
        </w:tabs>
        <w:ind w:left="907" w:hanging="907"/>
      </w:pPr>
    </w:lvl>
    <w:lvl w:ilvl="7">
      <w:start w:val="1"/>
      <w:numFmt w:val="decimal"/>
      <w:lvlText w:val="%1.%2.%3.%4.%5.%6.%7.%8"/>
      <w:lvlJc w:val="left"/>
      <w:pPr>
        <w:tabs>
          <w:tab w:val="num" w:pos="2160"/>
        </w:tabs>
        <w:ind w:left="907" w:hanging="907"/>
      </w:pPr>
    </w:lvl>
    <w:lvl w:ilvl="8">
      <w:start w:val="1"/>
      <w:numFmt w:val="upperLetter"/>
      <w:lvlText w:val="Appendix %9"/>
      <w:lvlJc w:val="left"/>
      <w:pPr>
        <w:tabs>
          <w:tab w:val="num" w:pos="3067"/>
        </w:tabs>
        <w:ind w:left="2268" w:hanging="1361"/>
      </w:pPr>
    </w:lvl>
  </w:abstractNum>
  <w:abstractNum w:abstractNumId="22" w15:restartNumberingAfterBreak="0">
    <w:nsid w:val="6B6123D7"/>
    <w:multiLevelType w:val="hybridMultilevel"/>
    <w:tmpl w:val="3D3EFDDC"/>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6E6146B4"/>
    <w:multiLevelType w:val="hybridMultilevel"/>
    <w:tmpl w:val="2FD08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24"/>
  </w:num>
  <w:num w:numId="2">
    <w:abstractNumId w:val="15"/>
  </w:num>
  <w:num w:numId="3">
    <w:abstractNumId w:val="8"/>
  </w:num>
  <w:num w:numId="4">
    <w:abstractNumId w:val="6"/>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3"/>
  </w:num>
  <w:num w:numId="32">
    <w:abstractNumId w:val="23"/>
  </w:num>
  <w:num w:numId="33">
    <w:abstractNumId w:val="19"/>
  </w:num>
  <w:num w:numId="34">
    <w:abstractNumId w:val="14"/>
  </w:num>
  <w:num w:numId="35">
    <w:abstractNumId w:val="21"/>
  </w:num>
  <w:num w:numId="36">
    <w:abstractNumId w:val="12"/>
  </w:num>
  <w:num w:numId="37">
    <w:abstractNumId w:val="20"/>
  </w:num>
  <w:num w:numId="38">
    <w:abstractNumId w:val="17"/>
  </w:num>
  <w:num w:numId="39">
    <w:abstractNumId w:val="11"/>
  </w:num>
  <w:num w:numId="40">
    <w:abstractNumId w:val="16"/>
  </w:num>
  <w:num w:numId="41">
    <w:abstractNumId w:val="22"/>
  </w:num>
  <w:num w:numId="42">
    <w:abstractNumId w:val="10"/>
  </w:num>
  <w:num w:numId="43">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TrueTypeFonts/>
  <w:saveSubsetFonts/>
  <w:proofState w:spelling="clean"/>
  <w:attachedTemplate r:id="rId1"/>
  <w:defaultTabStop w:val="720"/>
  <w:hyphenationZone w:val="425"/>
  <w:drawingGridHorizontalSpacing w:val="90"/>
  <w:displayHorizontalDrawingGridEvery w:val="2"/>
  <w:noPunctuationKerning/>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ersion" w:val="2008"/>
  </w:docVars>
  <w:rsids>
    <w:rsidRoot w:val="00ED0692"/>
    <w:rsid w:val="0000015A"/>
    <w:rsid w:val="000022F8"/>
    <w:rsid w:val="000032DD"/>
    <w:rsid w:val="00003D84"/>
    <w:rsid w:val="00006A46"/>
    <w:rsid w:val="00007391"/>
    <w:rsid w:val="00010883"/>
    <w:rsid w:val="00012319"/>
    <w:rsid w:val="0001238A"/>
    <w:rsid w:val="00014161"/>
    <w:rsid w:val="0001535E"/>
    <w:rsid w:val="000218CD"/>
    <w:rsid w:val="00022A6B"/>
    <w:rsid w:val="000236A1"/>
    <w:rsid w:val="000240FE"/>
    <w:rsid w:val="0002515F"/>
    <w:rsid w:val="00026149"/>
    <w:rsid w:val="00026E29"/>
    <w:rsid w:val="0002733F"/>
    <w:rsid w:val="000308F9"/>
    <w:rsid w:val="00030BA8"/>
    <w:rsid w:val="000334D3"/>
    <w:rsid w:val="000420AB"/>
    <w:rsid w:val="0004498F"/>
    <w:rsid w:val="000465A6"/>
    <w:rsid w:val="0004683F"/>
    <w:rsid w:val="000503B9"/>
    <w:rsid w:val="000543F4"/>
    <w:rsid w:val="00054660"/>
    <w:rsid w:val="00057E45"/>
    <w:rsid w:val="000632D3"/>
    <w:rsid w:val="0006384B"/>
    <w:rsid w:val="00064ED7"/>
    <w:rsid w:val="00066338"/>
    <w:rsid w:val="000665C0"/>
    <w:rsid w:val="000665EF"/>
    <w:rsid w:val="000673C1"/>
    <w:rsid w:val="00070C9E"/>
    <w:rsid w:val="00071846"/>
    <w:rsid w:val="0007347E"/>
    <w:rsid w:val="00073879"/>
    <w:rsid w:val="000744BB"/>
    <w:rsid w:val="00083796"/>
    <w:rsid w:val="00084A7C"/>
    <w:rsid w:val="00084DF6"/>
    <w:rsid w:val="00085B27"/>
    <w:rsid w:val="00090A8A"/>
    <w:rsid w:val="000914DB"/>
    <w:rsid w:val="000960DF"/>
    <w:rsid w:val="00096CB8"/>
    <w:rsid w:val="000A09CB"/>
    <w:rsid w:val="000A17AF"/>
    <w:rsid w:val="000A18C9"/>
    <w:rsid w:val="000A22B6"/>
    <w:rsid w:val="000A233B"/>
    <w:rsid w:val="000A27E9"/>
    <w:rsid w:val="000A3F27"/>
    <w:rsid w:val="000B516D"/>
    <w:rsid w:val="000B5B6F"/>
    <w:rsid w:val="000B5BD9"/>
    <w:rsid w:val="000C0895"/>
    <w:rsid w:val="000C0AB0"/>
    <w:rsid w:val="000C2726"/>
    <w:rsid w:val="000C55C8"/>
    <w:rsid w:val="000C6064"/>
    <w:rsid w:val="000C7C5F"/>
    <w:rsid w:val="000D0198"/>
    <w:rsid w:val="000D1A1D"/>
    <w:rsid w:val="000D5EC6"/>
    <w:rsid w:val="000E163C"/>
    <w:rsid w:val="000E392A"/>
    <w:rsid w:val="000E39EB"/>
    <w:rsid w:val="000E4878"/>
    <w:rsid w:val="000E507C"/>
    <w:rsid w:val="000E6226"/>
    <w:rsid w:val="000F6D78"/>
    <w:rsid w:val="000F71D5"/>
    <w:rsid w:val="000F7F16"/>
    <w:rsid w:val="00100757"/>
    <w:rsid w:val="00103E06"/>
    <w:rsid w:val="00105E51"/>
    <w:rsid w:val="00107A75"/>
    <w:rsid w:val="00107E16"/>
    <w:rsid w:val="00112E09"/>
    <w:rsid w:val="00113A63"/>
    <w:rsid w:val="00117EB4"/>
    <w:rsid w:val="0012051B"/>
    <w:rsid w:val="00120DD5"/>
    <w:rsid w:val="001211FF"/>
    <w:rsid w:val="00123428"/>
    <w:rsid w:val="0012547E"/>
    <w:rsid w:val="00127B0F"/>
    <w:rsid w:val="00130C89"/>
    <w:rsid w:val="00132D43"/>
    <w:rsid w:val="00135FC3"/>
    <w:rsid w:val="0013707E"/>
    <w:rsid w:val="00137638"/>
    <w:rsid w:val="00140439"/>
    <w:rsid w:val="00141215"/>
    <w:rsid w:val="00143494"/>
    <w:rsid w:val="001438ED"/>
    <w:rsid w:val="001441B5"/>
    <w:rsid w:val="00145149"/>
    <w:rsid w:val="001455AC"/>
    <w:rsid w:val="0014703B"/>
    <w:rsid w:val="0014719F"/>
    <w:rsid w:val="00150DFC"/>
    <w:rsid w:val="00150E5C"/>
    <w:rsid w:val="00155817"/>
    <w:rsid w:val="0015677F"/>
    <w:rsid w:val="001604E3"/>
    <w:rsid w:val="001646DA"/>
    <w:rsid w:val="00165356"/>
    <w:rsid w:val="0017006D"/>
    <w:rsid w:val="0018034F"/>
    <w:rsid w:val="00184375"/>
    <w:rsid w:val="001843D2"/>
    <w:rsid w:val="00191625"/>
    <w:rsid w:val="001923E5"/>
    <w:rsid w:val="00192572"/>
    <w:rsid w:val="00192C25"/>
    <w:rsid w:val="001941F2"/>
    <w:rsid w:val="001A048D"/>
    <w:rsid w:val="001A0D6E"/>
    <w:rsid w:val="001A2ED4"/>
    <w:rsid w:val="001A4FC5"/>
    <w:rsid w:val="001B11E2"/>
    <w:rsid w:val="001B155B"/>
    <w:rsid w:val="001B1B92"/>
    <w:rsid w:val="001B22A7"/>
    <w:rsid w:val="001B2829"/>
    <w:rsid w:val="001B3DBB"/>
    <w:rsid w:val="001B446D"/>
    <w:rsid w:val="001B4E1E"/>
    <w:rsid w:val="001C4ECB"/>
    <w:rsid w:val="001C4FEB"/>
    <w:rsid w:val="001C52BF"/>
    <w:rsid w:val="001C7612"/>
    <w:rsid w:val="001C7E8D"/>
    <w:rsid w:val="001D0559"/>
    <w:rsid w:val="001D0566"/>
    <w:rsid w:val="001D0B29"/>
    <w:rsid w:val="001D6DE0"/>
    <w:rsid w:val="001D7310"/>
    <w:rsid w:val="001E0782"/>
    <w:rsid w:val="001E0AAD"/>
    <w:rsid w:val="001E1B29"/>
    <w:rsid w:val="001E6520"/>
    <w:rsid w:val="001F27B8"/>
    <w:rsid w:val="001F2C68"/>
    <w:rsid w:val="001F4C6A"/>
    <w:rsid w:val="001F7EEF"/>
    <w:rsid w:val="001F7F58"/>
    <w:rsid w:val="00204324"/>
    <w:rsid w:val="0021237E"/>
    <w:rsid w:val="00213EB5"/>
    <w:rsid w:val="0021411B"/>
    <w:rsid w:val="00214469"/>
    <w:rsid w:val="00214724"/>
    <w:rsid w:val="002161D2"/>
    <w:rsid w:val="002166DE"/>
    <w:rsid w:val="0021731D"/>
    <w:rsid w:val="00217721"/>
    <w:rsid w:val="00220DAA"/>
    <w:rsid w:val="00223B7A"/>
    <w:rsid w:val="00230E83"/>
    <w:rsid w:val="00230EA2"/>
    <w:rsid w:val="0023476D"/>
    <w:rsid w:val="00236703"/>
    <w:rsid w:val="00236713"/>
    <w:rsid w:val="00236CC1"/>
    <w:rsid w:val="0023720B"/>
    <w:rsid w:val="00237217"/>
    <w:rsid w:val="002376A1"/>
    <w:rsid w:val="0024198F"/>
    <w:rsid w:val="002419EC"/>
    <w:rsid w:val="00243BC6"/>
    <w:rsid w:val="00244057"/>
    <w:rsid w:val="002452D2"/>
    <w:rsid w:val="002468CE"/>
    <w:rsid w:val="002577DC"/>
    <w:rsid w:val="00261089"/>
    <w:rsid w:val="0026329C"/>
    <w:rsid w:val="00263EAC"/>
    <w:rsid w:val="00265310"/>
    <w:rsid w:val="002654AB"/>
    <w:rsid w:val="002662F9"/>
    <w:rsid w:val="002705DD"/>
    <w:rsid w:val="00271535"/>
    <w:rsid w:val="00274351"/>
    <w:rsid w:val="002744A3"/>
    <w:rsid w:val="002773ED"/>
    <w:rsid w:val="00284E77"/>
    <w:rsid w:val="0028613E"/>
    <w:rsid w:val="002865E9"/>
    <w:rsid w:val="0029092E"/>
    <w:rsid w:val="00290FC5"/>
    <w:rsid w:val="00291881"/>
    <w:rsid w:val="002921C0"/>
    <w:rsid w:val="0029274D"/>
    <w:rsid w:val="0029339A"/>
    <w:rsid w:val="002A1EB4"/>
    <w:rsid w:val="002A3B49"/>
    <w:rsid w:val="002A70F8"/>
    <w:rsid w:val="002B046F"/>
    <w:rsid w:val="002B065D"/>
    <w:rsid w:val="002B166A"/>
    <w:rsid w:val="002B2817"/>
    <w:rsid w:val="002B36E7"/>
    <w:rsid w:val="002B3DC2"/>
    <w:rsid w:val="002B59E5"/>
    <w:rsid w:val="002C4421"/>
    <w:rsid w:val="002C5E28"/>
    <w:rsid w:val="002D1C29"/>
    <w:rsid w:val="002D4255"/>
    <w:rsid w:val="002D42DB"/>
    <w:rsid w:val="002D44CE"/>
    <w:rsid w:val="002D5F71"/>
    <w:rsid w:val="002D6125"/>
    <w:rsid w:val="002D79B3"/>
    <w:rsid w:val="002E1A08"/>
    <w:rsid w:val="002E217A"/>
    <w:rsid w:val="002E3666"/>
    <w:rsid w:val="002E4872"/>
    <w:rsid w:val="002E5EFD"/>
    <w:rsid w:val="002E6B0F"/>
    <w:rsid w:val="003014AE"/>
    <w:rsid w:val="00303351"/>
    <w:rsid w:val="00304052"/>
    <w:rsid w:val="00305125"/>
    <w:rsid w:val="00306BBE"/>
    <w:rsid w:val="00307E9D"/>
    <w:rsid w:val="00314D90"/>
    <w:rsid w:val="00317CCC"/>
    <w:rsid w:val="0032016D"/>
    <w:rsid w:val="00322D4F"/>
    <w:rsid w:val="00326037"/>
    <w:rsid w:val="00326F28"/>
    <w:rsid w:val="003272FE"/>
    <w:rsid w:val="003344E2"/>
    <w:rsid w:val="00335E7E"/>
    <w:rsid w:val="00335F41"/>
    <w:rsid w:val="00336118"/>
    <w:rsid w:val="00336594"/>
    <w:rsid w:val="00336D67"/>
    <w:rsid w:val="0034310A"/>
    <w:rsid w:val="00343A6E"/>
    <w:rsid w:val="003453EA"/>
    <w:rsid w:val="00352AAB"/>
    <w:rsid w:val="00360395"/>
    <w:rsid w:val="00362BB4"/>
    <w:rsid w:val="003631B4"/>
    <w:rsid w:val="0036345A"/>
    <w:rsid w:val="00365C05"/>
    <w:rsid w:val="00366471"/>
    <w:rsid w:val="0036775D"/>
    <w:rsid w:val="00367B4C"/>
    <w:rsid w:val="00367B96"/>
    <w:rsid w:val="0037188F"/>
    <w:rsid w:val="00373FB3"/>
    <w:rsid w:val="00376ABC"/>
    <w:rsid w:val="00382D20"/>
    <w:rsid w:val="00384DB0"/>
    <w:rsid w:val="00384F26"/>
    <w:rsid w:val="00390021"/>
    <w:rsid w:val="003900CD"/>
    <w:rsid w:val="00390A34"/>
    <w:rsid w:val="00390FBD"/>
    <w:rsid w:val="003955E0"/>
    <w:rsid w:val="003A29DA"/>
    <w:rsid w:val="003A4635"/>
    <w:rsid w:val="003A5137"/>
    <w:rsid w:val="003A523B"/>
    <w:rsid w:val="003B14E1"/>
    <w:rsid w:val="003B3572"/>
    <w:rsid w:val="003B59B4"/>
    <w:rsid w:val="003B672E"/>
    <w:rsid w:val="003B7075"/>
    <w:rsid w:val="003B7D04"/>
    <w:rsid w:val="003C00D9"/>
    <w:rsid w:val="003C5F38"/>
    <w:rsid w:val="003C6C6E"/>
    <w:rsid w:val="003D05D0"/>
    <w:rsid w:val="003D068A"/>
    <w:rsid w:val="003D2356"/>
    <w:rsid w:val="003D29EE"/>
    <w:rsid w:val="003D4BD1"/>
    <w:rsid w:val="003E145D"/>
    <w:rsid w:val="003F6831"/>
    <w:rsid w:val="003F790D"/>
    <w:rsid w:val="0040077E"/>
    <w:rsid w:val="00400FB6"/>
    <w:rsid w:val="004025C1"/>
    <w:rsid w:val="004037EA"/>
    <w:rsid w:val="00404507"/>
    <w:rsid w:val="004060E1"/>
    <w:rsid w:val="00414A05"/>
    <w:rsid w:val="00415AC8"/>
    <w:rsid w:val="00416828"/>
    <w:rsid w:val="004173DE"/>
    <w:rsid w:val="004210CF"/>
    <w:rsid w:val="004210EB"/>
    <w:rsid w:val="00421C05"/>
    <w:rsid w:val="00422465"/>
    <w:rsid w:val="004233A3"/>
    <w:rsid w:val="00423499"/>
    <w:rsid w:val="00424FB0"/>
    <w:rsid w:val="00426038"/>
    <w:rsid w:val="0042693A"/>
    <w:rsid w:val="00431BB2"/>
    <w:rsid w:val="00433008"/>
    <w:rsid w:val="0043629D"/>
    <w:rsid w:val="00436F05"/>
    <w:rsid w:val="004375A8"/>
    <w:rsid w:val="004401CF"/>
    <w:rsid w:val="004412C2"/>
    <w:rsid w:val="004419E6"/>
    <w:rsid w:val="00443183"/>
    <w:rsid w:val="004456BA"/>
    <w:rsid w:val="004475B8"/>
    <w:rsid w:val="00450A69"/>
    <w:rsid w:val="00451BC5"/>
    <w:rsid w:val="00451CA1"/>
    <w:rsid w:val="004523B0"/>
    <w:rsid w:val="0045551A"/>
    <w:rsid w:val="004566DC"/>
    <w:rsid w:val="004600C1"/>
    <w:rsid w:val="00460577"/>
    <w:rsid w:val="00464115"/>
    <w:rsid w:val="004652C9"/>
    <w:rsid w:val="004716A5"/>
    <w:rsid w:val="00472915"/>
    <w:rsid w:val="00482B0B"/>
    <w:rsid w:val="00484651"/>
    <w:rsid w:val="004870F5"/>
    <w:rsid w:val="00487E14"/>
    <w:rsid w:val="00490321"/>
    <w:rsid w:val="00490CD9"/>
    <w:rsid w:val="004941F0"/>
    <w:rsid w:val="00494B8B"/>
    <w:rsid w:val="00495194"/>
    <w:rsid w:val="004968D5"/>
    <w:rsid w:val="004A56DE"/>
    <w:rsid w:val="004A5916"/>
    <w:rsid w:val="004A5DF0"/>
    <w:rsid w:val="004B0A32"/>
    <w:rsid w:val="004B1F61"/>
    <w:rsid w:val="004B3863"/>
    <w:rsid w:val="004B3AEB"/>
    <w:rsid w:val="004C29B1"/>
    <w:rsid w:val="004C32B5"/>
    <w:rsid w:val="004D1244"/>
    <w:rsid w:val="004D148F"/>
    <w:rsid w:val="004D179D"/>
    <w:rsid w:val="004D42C8"/>
    <w:rsid w:val="004D46DE"/>
    <w:rsid w:val="004E0B8B"/>
    <w:rsid w:val="004E3B66"/>
    <w:rsid w:val="004E59F3"/>
    <w:rsid w:val="004E5D06"/>
    <w:rsid w:val="004F24FC"/>
    <w:rsid w:val="004F5DE8"/>
    <w:rsid w:val="004F72DB"/>
    <w:rsid w:val="004F7BC4"/>
    <w:rsid w:val="0050068B"/>
    <w:rsid w:val="00500A6D"/>
    <w:rsid w:val="00500BC2"/>
    <w:rsid w:val="005036EB"/>
    <w:rsid w:val="00506070"/>
    <w:rsid w:val="00506D79"/>
    <w:rsid w:val="00510951"/>
    <w:rsid w:val="00511A45"/>
    <w:rsid w:val="00512061"/>
    <w:rsid w:val="00512E2D"/>
    <w:rsid w:val="005138AC"/>
    <w:rsid w:val="005156E7"/>
    <w:rsid w:val="005178C5"/>
    <w:rsid w:val="00517901"/>
    <w:rsid w:val="00520EC9"/>
    <w:rsid w:val="00524691"/>
    <w:rsid w:val="00524E22"/>
    <w:rsid w:val="00527F79"/>
    <w:rsid w:val="00530F2A"/>
    <w:rsid w:val="0053469F"/>
    <w:rsid w:val="00536041"/>
    <w:rsid w:val="005408AC"/>
    <w:rsid w:val="00540947"/>
    <w:rsid w:val="00542842"/>
    <w:rsid w:val="00542900"/>
    <w:rsid w:val="005439A3"/>
    <w:rsid w:val="005439F2"/>
    <w:rsid w:val="00543B61"/>
    <w:rsid w:val="00544B0B"/>
    <w:rsid w:val="00545C48"/>
    <w:rsid w:val="00545C98"/>
    <w:rsid w:val="00545EBC"/>
    <w:rsid w:val="00546E5C"/>
    <w:rsid w:val="005474BC"/>
    <w:rsid w:val="00547C14"/>
    <w:rsid w:val="005515CE"/>
    <w:rsid w:val="00552539"/>
    <w:rsid w:val="005537F2"/>
    <w:rsid w:val="00555689"/>
    <w:rsid w:val="005566C9"/>
    <w:rsid w:val="0056371A"/>
    <w:rsid w:val="00564367"/>
    <w:rsid w:val="00565F2B"/>
    <w:rsid w:val="00567751"/>
    <w:rsid w:val="00567ABA"/>
    <w:rsid w:val="0057171D"/>
    <w:rsid w:val="00572411"/>
    <w:rsid w:val="005730D8"/>
    <w:rsid w:val="00575C0A"/>
    <w:rsid w:val="00580878"/>
    <w:rsid w:val="00580B39"/>
    <w:rsid w:val="005817D7"/>
    <w:rsid w:val="005823EB"/>
    <w:rsid w:val="00582887"/>
    <w:rsid w:val="00585329"/>
    <w:rsid w:val="005901CF"/>
    <w:rsid w:val="005905F0"/>
    <w:rsid w:val="0059095E"/>
    <w:rsid w:val="00590F50"/>
    <w:rsid w:val="00593803"/>
    <w:rsid w:val="005945E0"/>
    <w:rsid w:val="00595A23"/>
    <w:rsid w:val="00596D4E"/>
    <w:rsid w:val="005A0BED"/>
    <w:rsid w:val="005A2C3A"/>
    <w:rsid w:val="005A5764"/>
    <w:rsid w:val="005A7503"/>
    <w:rsid w:val="005B027E"/>
    <w:rsid w:val="005B3F1F"/>
    <w:rsid w:val="005B5ECB"/>
    <w:rsid w:val="005B7A9C"/>
    <w:rsid w:val="005C10D6"/>
    <w:rsid w:val="005C18EF"/>
    <w:rsid w:val="005C5BAE"/>
    <w:rsid w:val="005C6B6E"/>
    <w:rsid w:val="005D0C74"/>
    <w:rsid w:val="005D527C"/>
    <w:rsid w:val="005D5286"/>
    <w:rsid w:val="005D6EF2"/>
    <w:rsid w:val="005D77D3"/>
    <w:rsid w:val="005E12E9"/>
    <w:rsid w:val="005E4B03"/>
    <w:rsid w:val="005E689C"/>
    <w:rsid w:val="005F2C1E"/>
    <w:rsid w:val="005F39A7"/>
    <w:rsid w:val="005F40ED"/>
    <w:rsid w:val="005F67A8"/>
    <w:rsid w:val="005F707A"/>
    <w:rsid w:val="006021C8"/>
    <w:rsid w:val="00602BE4"/>
    <w:rsid w:val="00603D52"/>
    <w:rsid w:val="00604EF7"/>
    <w:rsid w:val="00606E45"/>
    <w:rsid w:val="00610842"/>
    <w:rsid w:val="00610D73"/>
    <w:rsid w:val="00613984"/>
    <w:rsid w:val="006168EC"/>
    <w:rsid w:val="00617D38"/>
    <w:rsid w:val="0062262E"/>
    <w:rsid w:val="00624D83"/>
    <w:rsid w:val="00627011"/>
    <w:rsid w:val="00627516"/>
    <w:rsid w:val="00630FD8"/>
    <w:rsid w:val="006339C1"/>
    <w:rsid w:val="00635B6F"/>
    <w:rsid w:val="00635CC7"/>
    <w:rsid w:val="00636519"/>
    <w:rsid w:val="00640952"/>
    <w:rsid w:val="00642571"/>
    <w:rsid w:val="006432BD"/>
    <w:rsid w:val="006440BE"/>
    <w:rsid w:val="0065076F"/>
    <w:rsid w:val="00655679"/>
    <w:rsid w:val="0065779F"/>
    <w:rsid w:val="006604BD"/>
    <w:rsid w:val="00663032"/>
    <w:rsid w:val="00664373"/>
    <w:rsid w:val="0066459A"/>
    <w:rsid w:val="0066504B"/>
    <w:rsid w:val="00667FED"/>
    <w:rsid w:val="006733D8"/>
    <w:rsid w:val="00675E49"/>
    <w:rsid w:val="0068038A"/>
    <w:rsid w:val="00684692"/>
    <w:rsid w:val="00685AF9"/>
    <w:rsid w:val="00685FED"/>
    <w:rsid w:val="0069287B"/>
    <w:rsid w:val="00693E2E"/>
    <w:rsid w:val="00694075"/>
    <w:rsid w:val="00694E04"/>
    <w:rsid w:val="00694F95"/>
    <w:rsid w:val="006968A3"/>
    <w:rsid w:val="00696D49"/>
    <w:rsid w:val="006A2C1A"/>
    <w:rsid w:val="006A4E1F"/>
    <w:rsid w:val="006A5B43"/>
    <w:rsid w:val="006A6DE5"/>
    <w:rsid w:val="006B0CF2"/>
    <w:rsid w:val="006B1654"/>
    <w:rsid w:val="006B17E4"/>
    <w:rsid w:val="006B19D7"/>
    <w:rsid w:val="006B1F74"/>
    <w:rsid w:val="006B3C9E"/>
    <w:rsid w:val="006B4082"/>
    <w:rsid w:val="006B40C5"/>
    <w:rsid w:val="006B5742"/>
    <w:rsid w:val="006B7D40"/>
    <w:rsid w:val="006C307E"/>
    <w:rsid w:val="006C31C1"/>
    <w:rsid w:val="006C7CC2"/>
    <w:rsid w:val="006D08F0"/>
    <w:rsid w:val="006D17E8"/>
    <w:rsid w:val="006D20B1"/>
    <w:rsid w:val="006D28CF"/>
    <w:rsid w:val="006D403A"/>
    <w:rsid w:val="006D6497"/>
    <w:rsid w:val="006D700F"/>
    <w:rsid w:val="006E0FD8"/>
    <w:rsid w:val="006E16BD"/>
    <w:rsid w:val="006E2C5F"/>
    <w:rsid w:val="006E32CF"/>
    <w:rsid w:val="006E52C0"/>
    <w:rsid w:val="006E7405"/>
    <w:rsid w:val="006F0C63"/>
    <w:rsid w:val="006F181E"/>
    <w:rsid w:val="006F28ED"/>
    <w:rsid w:val="006F37D1"/>
    <w:rsid w:val="006F5B38"/>
    <w:rsid w:val="006F6059"/>
    <w:rsid w:val="00700A4E"/>
    <w:rsid w:val="0071100B"/>
    <w:rsid w:val="0071130C"/>
    <w:rsid w:val="0071149A"/>
    <w:rsid w:val="00711EB8"/>
    <w:rsid w:val="00711FFE"/>
    <w:rsid w:val="00714849"/>
    <w:rsid w:val="007153D8"/>
    <w:rsid w:val="007168C2"/>
    <w:rsid w:val="00716E10"/>
    <w:rsid w:val="00721B9B"/>
    <w:rsid w:val="007248C5"/>
    <w:rsid w:val="00725373"/>
    <w:rsid w:val="007305DC"/>
    <w:rsid w:val="00730E61"/>
    <w:rsid w:val="00731BD9"/>
    <w:rsid w:val="007340FB"/>
    <w:rsid w:val="00736D6C"/>
    <w:rsid w:val="00737462"/>
    <w:rsid w:val="007379E3"/>
    <w:rsid w:val="00747C58"/>
    <w:rsid w:val="007508E0"/>
    <w:rsid w:val="00750E83"/>
    <w:rsid w:val="00751D59"/>
    <w:rsid w:val="0075223A"/>
    <w:rsid w:val="007559D8"/>
    <w:rsid w:val="007559FF"/>
    <w:rsid w:val="00756E4C"/>
    <w:rsid w:val="00766661"/>
    <w:rsid w:val="00771F63"/>
    <w:rsid w:val="007742FC"/>
    <w:rsid w:val="00774FE9"/>
    <w:rsid w:val="007750B0"/>
    <w:rsid w:val="007754D1"/>
    <w:rsid w:val="007765D6"/>
    <w:rsid w:val="00784C1C"/>
    <w:rsid w:val="007870FC"/>
    <w:rsid w:val="00787EBB"/>
    <w:rsid w:val="007902BF"/>
    <w:rsid w:val="007907A7"/>
    <w:rsid w:val="00790E21"/>
    <w:rsid w:val="00794AB3"/>
    <w:rsid w:val="00796839"/>
    <w:rsid w:val="00796B37"/>
    <w:rsid w:val="007A01D2"/>
    <w:rsid w:val="007A0963"/>
    <w:rsid w:val="007A0E0E"/>
    <w:rsid w:val="007A1081"/>
    <w:rsid w:val="007A1999"/>
    <w:rsid w:val="007A37E7"/>
    <w:rsid w:val="007A47B8"/>
    <w:rsid w:val="007A4C40"/>
    <w:rsid w:val="007A60A7"/>
    <w:rsid w:val="007A645F"/>
    <w:rsid w:val="007A70A0"/>
    <w:rsid w:val="007A73CB"/>
    <w:rsid w:val="007B1262"/>
    <w:rsid w:val="007B4602"/>
    <w:rsid w:val="007C418D"/>
    <w:rsid w:val="007C42F2"/>
    <w:rsid w:val="007C50A8"/>
    <w:rsid w:val="007D0CB3"/>
    <w:rsid w:val="007D1A70"/>
    <w:rsid w:val="007E0C2D"/>
    <w:rsid w:val="007E1F5E"/>
    <w:rsid w:val="007E4048"/>
    <w:rsid w:val="007E40B0"/>
    <w:rsid w:val="007E46B0"/>
    <w:rsid w:val="007E4BC9"/>
    <w:rsid w:val="007E5536"/>
    <w:rsid w:val="007E7F7D"/>
    <w:rsid w:val="007F08DE"/>
    <w:rsid w:val="007F0A0B"/>
    <w:rsid w:val="007F2B2B"/>
    <w:rsid w:val="007F6B34"/>
    <w:rsid w:val="00800F0D"/>
    <w:rsid w:val="00804065"/>
    <w:rsid w:val="0081193B"/>
    <w:rsid w:val="00811B68"/>
    <w:rsid w:val="008126C5"/>
    <w:rsid w:val="0081482D"/>
    <w:rsid w:val="008214E3"/>
    <w:rsid w:val="00821B98"/>
    <w:rsid w:val="00824DF6"/>
    <w:rsid w:val="00824F25"/>
    <w:rsid w:val="00825BA3"/>
    <w:rsid w:val="00832154"/>
    <w:rsid w:val="00832EEF"/>
    <w:rsid w:val="00835174"/>
    <w:rsid w:val="00837A65"/>
    <w:rsid w:val="00840202"/>
    <w:rsid w:val="0084284B"/>
    <w:rsid w:val="00845229"/>
    <w:rsid w:val="00845B9F"/>
    <w:rsid w:val="0085009C"/>
    <w:rsid w:val="00854CB7"/>
    <w:rsid w:val="00854F7E"/>
    <w:rsid w:val="00854FBB"/>
    <w:rsid w:val="0085641C"/>
    <w:rsid w:val="00856F4E"/>
    <w:rsid w:val="00857211"/>
    <w:rsid w:val="00860B64"/>
    <w:rsid w:val="008630C5"/>
    <w:rsid w:val="00863139"/>
    <w:rsid w:val="00870479"/>
    <w:rsid w:val="0087057A"/>
    <w:rsid w:val="00873EAA"/>
    <w:rsid w:val="0087714E"/>
    <w:rsid w:val="00880EF7"/>
    <w:rsid w:val="00883557"/>
    <w:rsid w:val="00887B36"/>
    <w:rsid w:val="008914DB"/>
    <w:rsid w:val="00891FD9"/>
    <w:rsid w:val="008931C2"/>
    <w:rsid w:val="00894013"/>
    <w:rsid w:val="008A2FAF"/>
    <w:rsid w:val="008A3C87"/>
    <w:rsid w:val="008A70C5"/>
    <w:rsid w:val="008B1D13"/>
    <w:rsid w:val="008B41D9"/>
    <w:rsid w:val="008B58D0"/>
    <w:rsid w:val="008B6440"/>
    <w:rsid w:val="008B66D2"/>
    <w:rsid w:val="008C540F"/>
    <w:rsid w:val="008D195E"/>
    <w:rsid w:val="008D3E06"/>
    <w:rsid w:val="008E224A"/>
    <w:rsid w:val="008E3668"/>
    <w:rsid w:val="008E463A"/>
    <w:rsid w:val="008E5941"/>
    <w:rsid w:val="008F188C"/>
    <w:rsid w:val="008F3EC3"/>
    <w:rsid w:val="008F633D"/>
    <w:rsid w:val="00900669"/>
    <w:rsid w:val="009010CE"/>
    <w:rsid w:val="00907355"/>
    <w:rsid w:val="0091047A"/>
    <w:rsid w:val="00911872"/>
    <w:rsid w:val="009121AC"/>
    <w:rsid w:val="009127F0"/>
    <w:rsid w:val="00912D1D"/>
    <w:rsid w:val="009144C7"/>
    <w:rsid w:val="00920304"/>
    <w:rsid w:val="00920FC8"/>
    <w:rsid w:val="00921C3D"/>
    <w:rsid w:val="0092215B"/>
    <w:rsid w:val="00931C1C"/>
    <w:rsid w:val="0093223A"/>
    <w:rsid w:val="0093316D"/>
    <w:rsid w:val="0093431F"/>
    <w:rsid w:val="009372C6"/>
    <w:rsid w:val="00937F19"/>
    <w:rsid w:val="00947EFC"/>
    <w:rsid w:val="0095061D"/>
    <w:rsid w:val="009509D4"/>
    <w:rsid w:val="00954AB9"/>
    <w:rsid w:val="009557BE"/>
    <w:rsid w:val="00956756"/>
    <w:rsid w:val="009570E4"/>
    <w:rsid w:val="0095746A"/>
    <w:rsid w:val="00957626"/>
    <w:rsid w:val="009630BA"/>
    <w:rsid w:val="00965E79"/>
    <w:rsid w:val="00967589"/>
    <w:rsid w:val="00971A3A"/>
    <w:rsid w:val="00971CC4"/>
    <w:rsid w:val="00972A84"/>
    <w:rsid w:val="00972CA5"/>
    <w:rsid w:val="00974399"/>
    <w:rsid w:val="009745D8"/>
    <w:rsid w:val="00974E37"/>
    <w:rsid w:val="009751EE"/>
    <w:rsid w:val="00976743"/>
    <w:rsid w:val="0097721A"/>
    <w:rsid w:val="00977BFD"/>
    <w:rsid w:val="00982FC9"/>
    <w:rsid w:val="00984B10"/>
    <w:rsid w:val="00987098"/>
    <w:rsid w:val="00992F58"/>
    <w:rsid w:val="009958FB"/>
    <w:rsid w:val="009A1027"/>
    <w:rsid w:val="009A1605"/>
    <w:rsid w:val="009A2180"/>
    <w:rsid w:val="009A5649"/>
    <w:rsid w:val="009B1179"/>
    <w:rsid w:val="009B2DA1"/>
    <w:rsid w:val="009B7826"/>
    <w:rsid w:val="009B7D52"/>
    <w:rsid w:val="009C10D8"/>
    <w:rsid w:val="009C142B"/>
    <w:rsid w:val="009C1C22"/>
    <w:rsid w:val="009C6984"/>
    <w:rsid w:val="009D29D1"/>
    <w:rsid w:val="009D3B5B"/>
    <w:rsid w:val="009D3DE3"/>
    <w:rsid w:val="009D4EE9"/>
    <w:rsid w:val="009D54FC"/>
    <w:rsid w:val="009D57E2"/>
    <w:rsid w:val="009D71F2"/>
    <w:rsid w:val="009E05A2"/>
    <w:rsid w:val="009E1109"/>
    <w:rsid w:val="009E1951"/>
    <w:rsid w:val="009E20B5"/>
    <w:rsid w:val="009E5DDF"/>
    <w:rsid w:val="009E75F1"/>
    <w:rsid w:val="009E7FA5"/>
    <w:rsid w:val="009F0C35"/>
    <w:rsid w:val="009F32FC"/>
    <w:rsid w:val="009F3523"/>
    <w:rsid w:val="009F4DD6"/>
    <w:rsid w:val="009F69EE"/>
    <w:rsid w:val="009F7222"/>
    <w:rsid w:val="009F744F"/>
    <w:rsid w:val="00A000AB"/>
    <w:rsid w:val="00A01789"/>
    <w:rsid w:val="00A03173"/>
    <w:rsid w:val="00A042BC"/>
    <w:rsid w:val="00A05BB4"/>
    <w:rsid w:val="00A06777"/>
    <w:rsid w:val="00A11321"/>
    <w:rsid w:val="00A11781"/>
    <w:rsid w:val="00A127E5"/>
    <w:rsid w:val="00A135B2"/>
    <w:rsid w:val="00A161A5"/>
    <w:rsid w:val="00A24AF6"/>
    <w:rsid w:val="00A26720"/>
    <w:rsid w:val="00A31C78"/>
    <w:rsid w:val="00A330CA"/>
    <w:rsid w:val="00A338CF"/>
    <w:rsid w:val="00A359BB"/>
    <w:rsid w:val="00A35A31"/>
    <w:rsid w:val="00A36C61"/>
    <w:rsid w:val="00A373DD"/>
    <w:rsid w:val="00A41CAC"/>
    <w:rsid w:val="00A44482"/>
    <w:rsid w:val="00A44539"/>
    <w:rsid w:val="00A4640A"/>
    <w:rsid w:val="00A54FED"/>
    <w:rsid w:val="00A5735A"/>
    <w:rsid w:val="00A635A6"/>
    <w:rsid w:val="00A64866"/>
    <w:rsid w:val="00A65A01"/>
    <w:rsid w:val="00A65DA9"/>
    <w:rsid w:val="00A729C6"/>
    <w:rsid w:val="00A7693D"/>
    <w:rsid w:val="00A82B21"/>
    <w:rsid w:val="00A843CB"/>
    <w:rsid w:val="00A852AA"/>
    <w:rsid w:val="00A86486"/>
    <w:rsid w:val="00A8771A"/>
    <w:rsid w:val="00A87781"/>
    <w:rsid w:val="00A92C11"/>
    <w:rsid w:val="00A93675"/>
    <w:rsid w:val="00A971A8"/>
    <w:rsid w:val="00A97E28"/>
    <w:rsid w:val="00AA0A67"/>
    <w:rsid w:val="00AA1C1A"/>
    <w:rsid w:val="00AA5FCB"/>
    <w:rsid w:val="00AA75D2"/>
    <w:rsid w:val="00AB21F8"/>
    <w:rsid w:val="00AB5F83"/>
    <w:rsid w:val="00AB732C"/>
    <w:rsid w:val="00AC0FD2"/>
    <w:rsid w:val="00AC131B"/>
    <w:rsid w:val="00AC373C"/>
    <w:rsid w:val="00AC7AAC"/>
    <w:rsid w:val="00AD1E72"/>
    <w:rsid w:val="00AD467F"/>
    <w:rsid w:val="00AD514C"/>
    <w:rsid w:val="00AD5610"/>
    <w:rsid w:val="00AE0558"/>
    <w:rsid w:val="00AE327B"/>
    <w:rsid w:val="00AE48D3"/>
    <w:rsid w:val="00AE622A"/>
    <w:rsid w:val="00AF0335"/>
    <w:rsid w:val="00AF45B2"/>
    <w:rsid w:val="00AF524F"/>
    <w:rsid w:val="00AF56C1"/>
    <w:rsid w:val="00AF6783"/>
    <w:rsid w:val="00AF77CC"/>
    <w:rsid w:val="00AF7907"/>
    <w:rsid w:val="00B02F19"/>
    <w:rsid w:val="00B03121"/>
    <w:rsid w:val="00B07DAB"/>
    <w:rsid w:val="00B20303"/>
    <w:rsid w:val="00B20578"/>
    <w:rsid w:val="00B21AE1"/>
    <w:rsid w:val="00B220E9"/>
    <w:rsid w:val="00B26EAF"/>
    <w:rsid w:val="00B2781C"/>
    <w:rsid w:val="00B317B2"/>
    <w:rsid w:val="00B33CC4"/>
    <w:rsid w:val="00B34253"/>
    <w:rsid w:val="00B35D2E"/>
    <w:rsid w:val="00B37641"/>
    <w:rsid w:val="00B4302C"/>
    <w:rsid w:val="00B4444D"/>
    <w:rsid w:val="00B444ED"/>
    <w:rsid w:val="00B5055E"/>
    <w:rsid w:val="00B5057B"/>
    <w:rsid w:val="00B52009"/>
    <w:rsid w:val="00B52555"/>
    <w:rsid w:val="00B542F5"/>
    <w:rsid w:val="00B54EB8"/>
    <w:rsid w:val="00B55CEE"/>
    <w:rsid w:val="00B565F2"/>
    <w:rsid w:val="00B57109"/>
    <w:rsid w:val="00B60D66"/>
    <w:rsid w:val="00B60F72"/>
    <w:rsid w:val="00B641FE"/>
    <w:rsid w:val="00B653E2"/>
    <w:rsid w:val="00B6677A"/>
    <w:rsid w:val="00B67684"/>
    <w:rsid w:val="00B70E39"/>
    <w:rsid w:val="00B70FDA"/>
    <w:rsid w:val="00B7440F"/>
    <w:rsid w:val="00B819CF"/>
    <w:rsid w:val="00B83603"/>
    <w:rsid w:val="00B83846"/>
    <w:rsid w:val="00B84728"/>
    <w:rsid w:val="00B860A2"/>
    <w:rsid w:val="00B86E45"/>
    <w:rsid w:val="00B9149D"/>
    <w:rsid w:val="00B92849"/>
    <w:rsid w:val="00B93CB5"/>
    <w:rsid w:val="00B962DE"/>
    <w:rsid w:val="00B978BF"/>
    <w:rsid w:val="00BA3BBE"/>
    <w:rsid w:val="00BA46BD"/>
    <w:rsid w:val="00BA5189"/>
    <w:rsid w:val="00BA7A59"/>
    <w:rsid w:val="00BC0667"/>
    <w:rsid w:val="00BC5534"/>
    <w:rsid w:val="00BC6929"/>
    <w:rsid w:val="00BD19D5"/>
    <w:rsid w:val="00BD2953"/>
    <w:rsid w:val="00BD3369"/>
    <w:rsid w:val="00BD61AA"/>
    <w:rsid w:val="00BD7004"/>
    <w:rsid w:val="00BD7504"/>
    <w:rsid w:val="00BD77F2"/>
    <w:rsid w:val="00BE1131"/>
    <w:rsid w:val="00BE1866"/>
    <w:rsid w:val="00BE2E53"/>
    <w:rsid w:val="00BF0409"/>
    <w:rsid w:val="00BF2F80"/>
    <w:rsid w:val="00BF3F3D"/>
    <w:rsid w:val="00BF463E"/>
    <w:rsid w:val="00BF5BF8"/>
    <w:rsid w:val="00C019F7"/>
    <w:rsid w:val="00C04D09"/>
    <w:rsid w:val="00C073C6"/>
    <w:rsid w:val="00C0745B"/>
    <w:rsid w:val="00C10089"/>
    <w:rsid w:val="00C11583"/>
    <w:rsid w:val="00C127B0"/>
    <w:rsid w:val="00C15D11"/>
    <w:rsid w:val="00C161A8"/>
    <w:rsid w:val="00C17126"/>
    <w:rsid w:val="00C22FA7"/>
    <w:rsid w:val="00C230D9"/>
    <w:rsid w:val="00C272AE"/>
    <w:rsid w:val="00C27D80"/>
    <w:rsid w:val="00C30855"/>
    <w:rsid w:val="00C347F5"/>
    <w:rsid w:val="00C34F98"/>
    <w:rsid w:val="00C35A32"/>
    <w:rsid w:val="00C365F2"/>
    <w:rsid w:val="00C43598"/>
    <w:rsid w:val="00C45B9A"/>
    <w:rsid w:val="00C47661"/>
    <w:rsid w:val="00C5240A"/>
    <w:rsid w:val="00C54012"/>
    <w:rsid w:val="00C56FA2"/>
    <w:rsid w:val="00C5781F"/>
    <w:rsid w:val="00C61133"/>
    <w:rsid w:val="00C62739"/>
    <w:rsid w:val="00C62965"/>
    <w:rsid w:val="00C6366A"/>
    <w:rsid w:val="00C64108"/>
    <w:rsid w:val="00C72C54"/>
    <w:rsid w:val="00C73180"/>
    <w:rsid w:val="00C74B3C"/>
    <w:rsid w:val="00C75CB4"/>
    <w:rsid w:val="00C85D5B"/>
    <w:rsid w:val="00C86DE6"/>
    <w:rsid w:val="00C87F70"/>
    <w:rsid w:val="00C910BC"/>
    <w:rsid w:val="00C91835"/>
    <w:rsid w:val="00C9244D"/>
    <w:rsid w:val="00C9279A"/>
    <w:rsid w:val="00C95837"/>
    <w:rsid w:val="00C95FC1"/>
    <w:rsid w:val="00C96F39"/>
    <w:rsid w:val="00CA29AF"/>
    <w:rsid w:val="00CA30BE"/>
    <w:rsid w:val="00CA5D5D"/>
    <w:rsid w:val="00CB0214"/>
    <w:rsid w:val="00CB26C8"/>
    <w:rsid w:val="00CB36C9"/>
    <w:rsid w:val="00CB3F4F"/>
    <w:rsid w:val="00CB4AE3"/>
    <w:rsid w:val="00CB597C"/>
    <w:rsid w:val="00CC0449"/>
    <w:rsid w:val="00CC22C1"/>
    <w:rsid w:val="00CC2421"/>
    <w:rsid w:val="00CC54D9"/>
    <w:rsid w:val="00CC7B6B"/>
    <w:rsid w:val="00CD383E"/>
    <w:rsid w:val="00CD4427"/>
    <w:rsid w:val="00CD46A5"/>
    <w:rsid w:val="00CE0DF0"/>
    <w:rsid w:val="00CE63A6"/>
    <w:rsid w:val="00CE68DD"/>
    <w:rsid w:val="00CF16AA"/>
    <w:rsid w:val="00CF398D"/>
    <w:rsid w:val="00CF7EC5"/>
    <w:rsid w:val="00D02CCE"/>
    <w:rsid w:val="00D1093B"/>
    <w:rsid w:val="00D1470A"/>
    <w:rsid w:val="00D1485C"/>
    <w:rsid w:val="00D15FD3"/>
    <w:rsid w:val="00D16C0B"/>
    <w:rsid w:val="00D20940"/>
    <w:rsid w:val="00D20A60"/>
    <w:rsid w:val="00D21011"/>
    <w:rsid w:val="00D22E10"/>
    <w:rsid w:val="00D272CE"/>
    <w:rsid w:val="00D27788"/>
    <w:rsid w:val="00D3768C"/>
    <w:rsid w:val="00D428F0"/>
    <w:rsid w:val="00D4750C"/>
    <w:rsid w:val="00D47926"/>
    <w:rsid w:val="00D50EC1"/>
    <w:rsid w:val="00D52FED"/>
    <w:rsid w:val="00D56E62"/>
    <w:rsid w:val="00D62239"/>
    <w:rsid w:val="00D6378D"/>
    <w:rsid w:val="00D63892"/>
    <w:rsid w:val="00D67364"/>
    <w:rsid w:val="00D70159"/>
    <w:rsid w:val="00D7137B"/>
    <w:rsid w:val="00D77BA0"/>
    <w:rsid w:val="00D77C5B"/>
    <w:rsid w:val="00D8642A"/>
    <w:rsid w:val="00D8712F"/>
    <w:rsid w:val="00D90E43"/>
    <w:rsid w:val="00D913DF"/>
    <w:rsid w:val="00D91533"/>
    <w:rsid w:val="00D92B4C"/>
    <w:rsid w:val="00D933F0"/>
    <w:rsid w:val="00D93A8E"/>
    <w:rsid w:val="00D97D0B"/>
    <w:rsid w:val="00DA1025"/>
    <w:rsid w:val="00DA1A64"/>
    <w:rsid w:val="00DA5E58"/>
    <w:rsid w:val="00DA6214"/>
    <w:rsid w:val="00DB0315"/>
    <w:rsid w:val="00DB0E53"/>
    <w:rsid w:val="00DB0F7B"/>
    <w:rsid w:val="00DB260F"/>
    <w:rsid w:val="00DC114B"/>
    <w:rsid w:val="00DC19F4"/>
    <w:rsid w:val="00DC2939"/>
    <w:rsid w:val="00DC6BAA"/>
    <w:rsid w:val="00DD221B"/>
    <w:rsid w:val="00DD2BED"/>
    <w:rsid w:val="00DD458C"/>
    <w:rsid w:val="00DD4850"/>
    <w:rsid w:val="00DD504D"/>
    <w:rsid w:val="00DD68E1"/>
    <w:rsid w:val="00DD6D47"/>
    <w:rsid w:val="00DE0B61"/>
    <w:rsid w:val="00DE2079"/>
    <w:rsid w:val="00DE3A1E"/>
    <w:rsid w:val="00DE4FFE"/>
    <w:rsid w:val="00DE5D8F"/>
    <w:rsid w:val="00DE5E2E"/>
    <w:rsid w:val="00DF06F7"/>
    <w:rsid w:val="00DF26EB"/>
    <w:rsid w:val="00DF36A2"/>
    <w:rsid w:val="00DF439B"/>
    <w:rsid w:val="00DF66D7"/>
    <w:rsid w:val="00E00DE2"/>
    <w:rsid w:val="00E017F7"/>
    <w:rsid w:val="00E0308F"/>
    <w:rsid w:val="00E05B2B"/>
    <w:rsid w:val="00E060F2"/>
    <w:rsid w:val="00E07C2E"/>
    <w:rsid w:val="00E128B4"/>
    <w:rsid w:val="00E12D32"/>
    <w:rsid w:val="00E13FA2"/>
    <w:rsid w:val="00E15724"/>
    <w:rsid w:val="00E22B41"/>
    <w:rsid w:val="00E23481"/>
    <w:rsid w:val="00E33253"/>
    <w:rsid w:val="00E3361A"/>
    <w:rsid w:val="00E33E88"/>
    <w:rsid w:val="00E34D0E"/>
    <w:rsid w:val="00E413B3"/>
    <w:rsid w:val="00E418F4"/>
    <w:rsid w:val="00E45205"/>
    <w:rsid w:val="00E504C6"/>
    <w:rsid w:val="00E531EC"/>
    <w:rsid w:val="00E542DE"/>
    <w:rsid w:val="00E54325"/>
    <w:rsid w:val="00E56000"/>
    <w:rsid w:val="00E5608C"/>
    <w:rsid w:val="00E57863"/>
    <w:rsid w:val="00E605A9"/>
    <w:rsid w:val="00E61208"/>
    <w:rsid w:val="00E64A7E"/>
    <w:rsid w:val="00E65686"/>
    <w:rsid w:val="00E72BDD"/>
    <w:rsid w:val="00E730F4"/>
    <w:rsid w:val="00E7612D"/>
    <w:rsid w:val="00E80300"/>
    <w:rsid w:val="00E82620"/>
    <w:rsid w:val="00E82C41"/>
    <w:rsid w:val="00E85781"/>
    <w:rsid w:val="00E87C46"/>
    <w:rsid w:val="00E90403"/>
    <w:rsid w:val="00E90A47"/>
    <w:rsid w:val="00E95FBA"/>
    <w:rsid w:val="00E96A68"/>
    <w:rsid w:val="00E97962"/>
    <w:rsid w:val="00EA2FCF"/>
    <w:rsid w:val="00EA3F35"/>
    <w:rsid w:val="00EA4FF1"/>
    <w:rsid w:val="00EA58D7"/>
    <w:rsid w:val="00EA6991"/>
    <w:rsid w:val="00EB0116"/>
    <w:rsid w:val="00EB2056"/>
    <w:rsid w:val="00EB3083"/>
    <w:rsid w:val="00EB38E7"/>
    <w:rsid w:val="00EB3975"/>
    <w:rsid w:val="00EB59AF"/>
    <w:rsid w:val="00EC0A28"/>
    <w:rsid w:val="00EC1164"/>
    <w:rsid w:val="00EC5D81"/>
    <w:rsid w:val="00EC6CA8"/>
    <w:rsid w:val="00EC76BB"/>
    <w:rsid w:val="00EC7D91"/>
    <w:rsid w:val="00ED0692"/>
    <w:rsid w:val="00ED089B"/>
    <w:rsid w:val="00ED1BDD"/>
    <w:rsid w:val="00ED221E"/>
    <w:rsid w:val="00ED2D7F"/>
    <w:rsid w:val="00ED4CE0"/>
    <w:rsid w:val="00ED6462"/>
    <w:rsid w:val="00ED7369"/>
    <w:rsid w:val="00EE0C64"/>
    <w:rsid w:val="00EE4122"/>
    <w:rsid w:val="00EE4730"/>
    <w:rsid w:val="00EE50B4"/>
    <w:rsid w:val="00EE6456"/>
    <w:rsid w:val="00EF2A85"/>
    <w:rsid w:val="00EF39F2"/>
    <w:rsid w:val="00EF5098"/>
    <w:rsid w:val="00F01569"/>
    <w:rsid w:val="00F01630"/>
    <w:rsid w:val="00F03AF6"/>
    <w:rsid w:val="00F05CF6"/>
    <w:rsid w:val="00F10624"/>
    <w:rsid w:val="00F10960"/>
    <w:rsid w:val="00F11D02"/>
    <w:rsid w:val="00F11F22"/>
    <w:rsid w:val="00F12197"/>
    <w:rsid w:val="00F14101"/>
    <w:rsid w:val="00F1738C"/>
    <w:rsid w:val="00F20A10"/>
    <w:rsid w:val="00F23F52"/>
    <w:rsid w:val="00F24E91"/>
    <w:rsid w:val="00F30D37"/>
    <w:rsid w:val="00F312F2"/>
    <w:rsid w:val="00F345AE"/>
    <w:rsid w:val="00F34C80"/>
    <w:rsid w:val="00F36CB3"/>
    <w:rsid w:val="00F3758A"/>
    <w:rsid w:val="00F430A7"/>
    <w:rsid w:val="00F447CF"/>
    <w:rsid w:val="00F46CCA"/>
    <w:rsid w:val="00F47980"/>
    <w:rsid w:val="00F504BD"/>
    <w:rsid w:val="00F5163A"/>
    <w:rsid w:val="00F51F41"/>
    <w:rsid w:val="00F60159"/>
    <w:rsid w:val="00F60A8C"/>
    <w:rsid w:val="00F62AF5"/>
    <w:rsid w:val="00F641FC"/>
    <w:rsid w:val="00F6420F"/>
    <w:rsid w:val="00F6727B"/>
    <w:rsid w:val="00F67379"/>
    <w:rsid w:val="00F67E02"/>
    <w:rsid w:val="00F7086E"/>
    <w:rsid w:val="00F70F5E"/>
    <w:rsid w:val="00F71993"/>
    <w:rsid w:val="00F771AE"/>
    <w:rsid w:val="00F77CBD"/>
    <w:rsid w:val="00F80F99"/>
    <w:rsid w:val="00F82556"/>
    <w:rsid w:val="00F82FE2"/>
    <w:rsid w:val="00F83C65"/>
    <w:rsid w:val="00F83CB3"/>
    <w:rsid w:val="00F86FF3"/>
    <w:rsid w:val="00F8744B"/>
    <w:rsid w:val="00F87A9F"/>
    <w:rsid w:val="00F93A87"/>
    <w:rsid w:val="00F93CDD"/>
    <w:rsid w:val="00F94F40"/>
    <w:rsid w:val="00F964F6"/>
    <w:rsid w:val="00FA0554"/>
    <w:rsid w:val="00FA06F0"/>
    <w:rsid w:val="00FA117B"/>
    <w:rsid w:val="00FA33AD"/>
    <w:rsid w:val="00FA785D"/>
    <w:rsid w:val="00FA7DD4"/>
    <w:rsid w:val="00FB0680"/>
    <w:rsid w:val="00FB42F8"/>
    <w:rsid w:val="00FB4578"/>
    <w:rsid w:val="00FB49AA"/>
    <w:rsid w:val="00FB4BA5"/>
    <w:rsid w:val="00FB5BA5"/>
    <w:rsid w:val="00FC0D45"/>
    <w:rsid w:val="00FC0DCE"/>
    <w:rsid w:val="00FC0DEF"/>
    <w:rsid w:val="00FC3C02"/>
    <w:rsid w:val="00FC584D"/>
    <w:rsid w:val="00FC70E3"/>
    <w:rsid w:val="00FC7DC5"/>
    <w:rsid w:val="00FD25A4"/>
    <w:rsid w:val="00FD3319"/>
    <w:rsid w:val="00FD4072"/>
    <w:rsid w:val="00FD6B83"/>
    <w:rsid w:val="00FE0154"/>
    <w:rsid w:val="00FE04B8"/>
    <w:rsid w:val="00FE0FBF"/>
    <w:rsid w:val="00FE1BB2"/>
    <w:rsid w:val="00FE1D15"/>
    <w:rsid w:val="00FE4523"/>
    <w:rsid w:val="00FE59C4"/>
    <w:rsid w:val="00FF0BFF"/>
    <w:rsid w:val="00FF1969"/>
    <w:rsid w:val="00FF23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5758FF1B"/>
  <w15:docId w15:val="{53306F51-510C-48E4-A8EC-9CA8C17C9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qFormat="1"/>
    <w:lsdException w:name="heading 3" w:uiPriority="4" w:qFormat="1"/>
    <w:lsdException w:name="heading 4" w:uiPriority="4" w:qFormat="1"/>
    <w:lsdException w:name="heading 5" w:uiPriority="4"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8D5"/>
  </w:style>
  <w:style w:type="paragraph" w:styleId="Heading1">
    <w:name w:val="heading 1"/>
    <w:basedOn w:val="Normal"/>
    <w:next w:val="Normal"/>
    <w:link w:val="Heading1Char"/>
    <w:uiPriority w:val="4"/>
    <w:qFormat/>
    <w:rsid w:val="00C17126"/>
    <w:pPr>
      <w:numPr>
        <w:numId w:val="30"/>
      </w:numPr>
      <w:spacing w:before="240" w:after="240" w:line="240" w:lineRule="auto"/>
      <w:outlineLvl w:val="0"/>
    </w:pPr>
    <w:rPr>
      <w:b/>
      <w:caps/>
      <w:sz w:val="28"/>
    </w:rPr>
  </w:style>
  <w:style w:type="paragraph" w:styleId="Heading2">
    <w:name w:val="heading 2"/>
    <w:basedOn w:val="Normal"/>
    <w:next w:val="BodytextJustified"/>
    <w:link w:val="Heading2Char"/>
    <w:qFormat/>
    <w:rsid w:val="00C17126"/>
    <w:pPr>
      <w:keepNext/>
      <w:numPr>
        <w:ilvl w:val="1"/>
        <w:numId w:val="30"/>
      </w:numPr>
      <w:spacing w:before="240" w:after="120" w:line="240" w:lineRule="auto"/>
      <w:outlineLvl w:val="1"/>
    </w:pPr>
    <w:rPr>
      <w:rFonts w:cs="Arial"/>
      <w:b/>
      <w:bCs/>
      <w:iCs/>
      <w:sz w:val="28"/>
      <w:szCs w:val="28"/>
    </w:rPr>
  </w:style>
  <w:style w:type="paragraph" w:styleId="Heading3">
    <w:name w:val="heading 3"/>
    <w:basedOn w:val="Normal"/>
    <w:next w:val="BodytextJustified"/>
    <w:link w:val="Heading3Char"/>
    <w:uiPriority w:val="4"/>
    <w:qFormat/>
    <w:rsid w:val="00C17126"/>
    <w:pPr>
      <w:keepNext/>
      <w:numPr>
        <w:ilvl w:val="2"/>
        <w:numId w:val="30"/>
      </w:numPr>
      <w:spacing w:before="240" w:after="120" w:line="240" w:lineRule="auto"/>
      <w:outlineLvl w:val="2"/>
    </w:pPr>
    <w:rPr>
      <w:rFonts w:cs="Arial"/>
      <w:b/>
      <w:bCs/>
      <w:i/>
      <w:sz w:val="26"/>
      <w:szCs w:val="26"/>
    </w:rPr>
  </w:style>
  <w:style w:type="paragraph" w:styleId="Heading4">
    <w:name w:val="heading 4"/>
    <w:basedOn w:val="Normal"/>
    <w:next w:val="BodytextJustified"/>
    <w:link w:val="Heading4Char"/>
    <w:uiPriority w:val="4"/>
    <w:qFormat/>
    <w:rsid w:val="00C17126"/>
    <w:pPr>
      <w:keepNext/>
      <w:numPr>
        <w:ilvl w:val="3"/>
        <w:numId w:val="30"/>
      </w:numPr>
      <w:spacing w:before="240" w:after="120" w:line="240" w:lineRule="auto"/>
      <w:outlineLvl w:val="3"/>
    </w:pPr>
    <w:rPr>
      <w:b/>
      <w:bCs/>
      <w:szCs w:val="28"/>
    </w:rPr>
  </w:style>
  <w:style w:type="paragraph" w:styleId="Heading5">
    <w:name w:val="heading 5"/>
    <w:basedOn w:val="Normal"/>
    <w:next w:val="BodytextJustified"/>
    <w:link w:val="Heading5Char"/>
    <w:uiPriority w:val="4"/>
    <w:qFormat/>
    <w:locked/>
    <w:rsid w:val="00C17126"/>
    <w:pPr>
      <w:keepNext/>
      <w:numPr>
        <w:ilvl w:val="4"/>
        <w:numId w:val="30"/>
      </w:numPr>
      <w:spacing w:before="240" w:after="60" w:line="240" w:lineRule="auto"/>
      <w:outlineLvl w:val="4"/>
    </w:pPr>
    <w:rPr>
      <w:b/>
      <w:bCs/>
      <w:i/>
      <w:iCs/>
      <w:szCs w:val="26"/>
    </w:rPr>
  </w:style>
  <w:style w:type="paragraph" w:styleId="Heading6">
    <w:name w:val="heading 6"/>
    <w:basedOn w:val="Normal"/>
    <w:next w:val="BodytextJustified"/>
    <w:link w:val="Heading6Char"/>
    <w:semiHidden/>
    <w:qFormat/>
    <w:rsid w:val="00C17126"/>
    <w:pPr>
      <w:numPr>
        <w:ilvl w:val="5"/>
        <w:numId w:val="30"/>
      </w:numPr>
      <w:spacing w:before="240" w:after="60" w:line="240" w:lineRule="auto"/>
      <w:outlineLvl w:val="5"/>
    </w:pPr>
    <w:rPr>
      <w:bCs/>
      <w:szCs w:val="22"/>
    </w:rPr>
  </w:style>
  <w:style w:type="paragraph" w:styleId="Heading7">
    <w:name w:val="heading 7"/>
    <w:basedOn w:val="Normal"/>
    <w:next w:val="BodytextJustified"/>
    <w:link w:val="Heading7Char"/>
    <w:semiHidden/>
    <w:qFormat/>
    <w:rsid w:val="00C17126"/>
    <w:pPr>
      <w:numPr>
        <w:ilvl w:val="6"/>
        <w:numId w:val="30"/>
      </w:numPr>
      <w:spacing w:before="240" w:after="60" w:line="240" w:lineRule="auto"/>
      <w:outlineLvl w:val="6"/>
    </w:pPr>
    <w:rPr>
      <w:i/>
    </w:rPr>
  </w:style>
  <w:style w:type="paragraph" w:styleId="Heading8">
    <w:name w:val="heading 8"/>
    <w:basedOn w:val="Normal"/>
    <w:next w:val="BodytextJustified"/>
    <w:link w:val="Heading8Char"/>
    <w:semiHidden/>
    <w:qFormat/>
    <w:rsid w:val="00C17126"/>
    <w:pPr>
      <w:numPr>
        <w:ilvl w:val="7"/>
        <w:numId w:val="30"/>
      </w:numPr>
      <w:spacing w:before="240" w:after="60" w:line="240" w:lineRule="auto"/>
      <w:outlineLvl w:val="7"/>
    </w:pPr>
    <w:rPr>
      <w:iCs/>
    </w:rPr>
  </w:style>
  <w:style w:type="paragraph" w:styleId="Heading9">
    <w:name w:val="heading 9"/>
    <w:basedOn w:val="Normal"/>
    <w:next w:val="BodytextJustified"/>
    <w:link w:val="Heading9Char"/>
    <w:semiHidden/>
    <w:qFormat/>
    <w:rsid w:val="00C17126"/>
    <w:pPr>
      <w:numPr>
        <w:ilvl w:val="8"/>
        <w:numId w:val="1"/>
      </w:numPr>
      <w:tabs>
        <w:tab w:val="clear" w:pos="1728"/>
        <w:tab w:val="num" w:pos="1584"/>
      </w:tabs>
      <w:spacing w:before="240" w:after="60" w:line="240" w:lineRule="auto"/>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jc w:val="both"/>
    </w:pPr>
    <w:rPr>
      <w:szCs w:val="20"/>
    </w:rPr>
  </w:style>
  <w:style w:type="paragraph" w:styleId="Title">
    <w:name w:val="Title"/>
    <w:basedOn w:val="Normal"/>
    <w:next w:val="Normal"/>
    <w:link w:val="TitleChar"/>
    <w:rsid w:val="00C17126"/>
    <w:pPr>
      <w:spacing w:line="240" w:lineRule="auto"/>
    </w:pPr>
    <w:rPr>
      <w:sz w:val="36"/>
    </w:rPr>
  </w:style>
  <w:style w:type="character" w:customStyle="1" w:styleId="TitleChar">
    <w:name w:val="Title Char"/>
    <w:basedOn w:val="DefaultParagraphFont"/>
    <w:link w:val="Title"/>
    <w:rsid w:val="00C17126"/>
    <w:rPr>
      <w:rFonts w:ascii="Georgia" w:eastAsiaTheme="minorHAnsi" w:hAnsi="Georgia" w:cstheme="minorBidi"/>
      <w:sz w:val="36"/>
      <w:szCs w:val="24"/>
      <w:lang w:val="en-GB"/>
    </w:rPr>
  </w:style>
  <w:style w:type="paragraph" w:styleId="TOCHeading">
    <w:name w:val="TOC Heading"/>
    <w:basedOn w:val="Normal"/>
    <w:next w:val="Normal"/>
    <w:uiPriority w:val="39"/>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C17126"/>
    <w:pPr>
      <w:tabs>
        <w:tab w:val="left" w:pos="397"/>
        <w:tab w:val="right" w:leader="dot" w:pos="9630"/>
      </w:tabs>
    </w:pPr>
    <w:rPr>
      <w:b/>
      <w:bCs/>
      <w:caps/>
      <w:noProof/>
      <w:szCs w:val="20"/>
    </w:rPr>
  </w:style>
  <w:style w:type="paragraph" w:styleId="TOC2">
    <w:name w:val="toc 2"/>
    <w:basedOn w:val="Normal"/>
    <w:next w:val="Normal"/>
    <w:autoRedefine/>
    <w:uiPriority w:val="39"/>
    <w:locked/>
    <w:rsid w:val="00C17126"/>
    <w:pPr>
      <w:tabs>
        <w:tab w:val="left" w:pos="454"/>
        <w:tab w:val="right" w:leader="dot" w:pos="9630"/>
      </w:tabs>
    </w:pPr>
    <w:rPr>
      <w:noProof/>
      <w:szCs w:val="20"/>
    </w:rPr>
  </w:style>
  <w:style w:type="paragraph" w:styleId="TOC3">
    <w:name w:val="toc 3"/>
    <w:basedOn w:val="Normal"/>
    <w:next w:val="Normal"/>
    <w:autoRedefine/>
    <w:uiPriority w:val="39"/>
    <w:locked/>
    <w:rsid w:val="00C17126"/>
    <w:pPr>
      <w:tabs>
        <w:tab w:val="left" w:pos="567"/>
        <w:tab w:val="right" w:leader="dot" w:pos="9630"/>
      </w:tabs>
    </w:pPr>
    <w:rPr>
      <w:noProof/>
      <w:szCs w:val="20"/>
    </w:rPr>
  </w:style>
  <w:style w:type="paragraph" w:styleId="FootnoteText">
    <w:name w:val="footnote text"/>
    <w:basedOn w:val="Normal"/>
    <w:link w:val="FootnoteTextChar"/>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C17126"/>
    <w:pPr>
      <w:tabs>
        <w:tab w:val="left" w:pos="709"/>
        <w:tab w:val="right" w:leader="dot" w:pos="9628"/>
      </w:tabs>
    </w:pPr>
  </w:style>
  <w:style w:type="paragraph" w:styleId="TOC5">
    <w:name w:val="toc 5"/>
    <w:basedOn w:val="Normal"/>
    <w:next w:val="Normal"/>
    <w:autoRedefine/>
    <w:uiPriority w:val="39"/>
    <w:semiHidden/>
    <w:unhideWhenUsed/>
    <w:rsid w:val="00C17126"/>
    <w:pPr>
      <w:spacing w:after="100"/>
      <w:ind w:left="960"/>
    </w:pPr>
  </w:style>
  <w:style w:type="paragraph" w:styleId="TOC6">
    <w:name w:val="toc 6"/>
    <w:basedOn w:val="Normal"/>
    <w:next w:val="Normal"/>
    <w:autoRedefine/>
    <w:semiHidden/>
    <w:rsid w:val="00C17126"/>
    <w:pPr>
      <w:tabs>
        <w:tab w:val="left" w:pos="448"/>
        <w:tab w:val="right" w:leader="dot" w:pos="9628"/>
      </w:tabs>
    </w:pPr>
  </w:style>
  <w:style w:type="paragraph" w:styleId="TOC7">
    <w:name w:val="toc 7"/>
    <w:basedOn w:val="Normal"/>
    <w:next w:val="Normal"/>
    <w:autoRedefine/>
    <w:semiHidden/>
    <w:rsid w:val="00C17126"/>
    <w:pPr>
      <w:tabs>
        <w:tab w:val="left" w:pos="448"/>
        <w:tab w:val="right" w:leader="dot" w:pos="9628"/>
      </w:tabs>
    </w:pPr>
  </w:style>
  <w:style w:type="paragraph" w:styleId="TOC8">
    <w:name w:val="toc 8"/>
    <w:basedOn w:val="Normal"/>
    <w:next w:val="Normal"/>
    <w:autoRedefine/>
    <w:semiHidden/>
    <w:rsid w:val="00C17126"/>
    <w:pPr>
      <w:tabs>
        <w:tab w:val="left" w:pos="448"/>
        <w:tab w:val="right" w:leader="dot" w:pos="9628"/>
      </w:tabs>
    </w:pPr>
  </w:style>
  <w:style w:type="paragraph" w:styleId="TOC9">
    <w:name w:val="toc 9"/>
    <w:basedOn w:val="Normal"/>
    <w:next w:val="Normal"/>
    <w:autoRedefine/>
    <w:semiHidden/>
    <w:rsid w:val="00C17126"/>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uiPriority w:val="39"/>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C17126"/>
    <w:rPr>
      <w:rFonts w:ascii="NotesEsa" w:hAnsi="NotesEsa"/>
      <w:sz w:val="20"/>
    </w:rPr>
  </w:style>
  <w:style w:type="paragraph" w:styleId="Footer">
    <w:name w:val="footer"/>
    <w:basedOn w:val="Normal"/>
    <w:link w:val="FooterChar"/>
    <w:semiHidden/>
    <w:rsid w:val="00C17126"/>
    <w:pPr>
      <w:tabs>
        <w:tab w:val="center" w:pos="4153"/>
        <w:tab w:val="right" w:pos="8306"/>
      </w:tabs>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keepNext/>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C17126"/>
    <w:pPr>
      <w:spacing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C17126"/>
    <w:pPr>
      <w:spacing w:line="240" w:lineRule="auto"/>
      <w:ind w:right="-54"/>
    </w:pPr>
    <w:rPr>
      <w:rFonts w:ascii="NotesStyle-BoldTf" w:hAnsi="NotesStyle-BoldTf"/>
      <w:caps/>
      <w:color w:val="4B4B4D"/>
      <w:sz w:val="56"/>
    </w:rPr>
  </w:style>
  <w:style w:type="paragraph" w:styleId="NoSpacing">
    <w:name w:val="No Spacing"/>
    <w:uiPriority w:val="1"/>
    <w:semiHidden/>
    <w:qFormat/>
    <w:rsid w:val="00C17126"/>
    <w:rPr>
      <w:sz w:val="18"/>
      <w:lang w:val="en-GB"/>
    </w:rPr>
  </w:style>
  <w:style w:type="paragraph" w:customStyle="1" w:styleId="TableTitle">
    <w:name w:val="Table Title"/>
    <w:basedOn w:val="Normal"/>
    <w:semiHidden/>
    <w:rsid w:val="00C17126"/>
    <w:pPr>
      <w:spacing w:line="240" w:lineRule="auto"/>
    </w:pPr>
    <w:rPr>
      <w:rFonts w:ascii="NotesStyle-BoldTf" w:hAnsi="NotesStyle-BoldTf"/>
      <w:caps/>
      <w:color w:val="4B4B4D"/>
      <w:sz w:val="52"/>
    </w:rPr>
  </w:style>
  <w:style w:type="character" w:customStyle="1" w:styleId="Heading1Char">
    <w:name w:val="Heading 1 Char"/>
    <w:basedOn w:val="DefaultParagraphFont"/>
    <w:link w:val="Heading1"/>
    <w:uiPriority w:val="4"/>
    <w:rsid w:val="00C17126"/>
    <w:rPr>
      <w:rFonts w:ascii="Georgia" w:eastAsiaTheme="minorHAnsi" w:hAnsi="Georgia" w:cstheme="minorBidi"/>
      <w:b/>
      <w:caps/>
      <w:sz w:val="28"/>
      <w:szCs w:val="24"/>
      <w:lang w:val="en-GB"/>
    </w:rPr>
  </w:style>
  <w:style w:type="character" w:customStyle="1" w:styleId="Heading2Char">
    <w:name w:val="Heading 2 Char"/>
    <w:basedOn w:val="DefaultParagraphFont"/>
    <w:link w:val="Heading2"/>
    <w:rsid w:val="00C17126"/>
    <w:rPr>
      <w:rFonts w:ascii="Georgia" w:eastAsiaTheme="minorHAnsi" w:hAnsi="Georgia" w:cs="Arial"/>
      <w:b/>
      <w:bCs/>
      <w:iCs/>
      <w:sz w:val="28"/>
      <w:szCs w:val="28"/>
      <w:lang w:val="en-GB"/>
    </w:rPr>
  </w:style>
  <w:style w:type="character" w:customStyle="1" w:styleId="Heading3Char">
    <w:name w:val="Heading 3 Char"/>
    <w:basedOn w:val="DefaultParagraphFont"/>
    <w:link w:val="Heading3"/>
    <w:uiPriority w:val="4"/>
    <w:rsid w:val="00C17126"/>
    <w:rPr>
      <w:rFonts w:ascii="Georgia" w:eastAsiaTheme="minorHAnsi" w:hAnsi="Georgia" w:cs="Arial"/>
      <w:b/>
      <w:bCs/>
      <w:i/>
      <w:sz w:val="26"/>
      <w:szCs w:val="26"/>
      <w:lang w:val="en-GB"/>
    </w:rPr>
  </w:style>
  <w:style w:type="character" w:customStyle="1" w:styleId="Heading4Char">
    <w:name w:val="Heading 4 Char"/>
    <w:basedOn w:val="DefaultParagraphFont"/>
    <w:link w:val="Heading4"/>
    <w:uiPriority w:val="4"/>
    <w:rsid w:val="00C17126"/>
    <w:rPr>
      <w:rFonts w:ascii="Georgia" w:eastAsiaTheme="minorHAnsi" w:hAnsi="Georgia" w:cstheme="minorBidi"/>
      <w:b/>
      <w:bCs/>
      <w:sz w:val="24"/>
      <w:szCs w:val="28"/>
      <w:lang w:val="en-GB"/>
    </w:rPr>
  </w:style>
  <w:style w:type="character" w:customStyle="1" w:styleId="FooterChar">
    <w:name w:val="Footer Char"/>
    <w:basedOn w:val="DefaultParagraphFont"/>
    <w:link w:val="Footer"/>
    <w:semiHidden/>
    <w:rsid w:val="00C17126"/>
    <w:rPr>
      <w:rFonts w:ascii="Georgia" w:eastAsiaTheme="minorHAnsi" w:hAnsi="Georgia" w:cstheme="minorBidi"/>
      <w:noProof/>
      <w:sz w:val="16"/>
      <w:szCs w:val="24"/>
      <w:lang w:val="en-GB"/>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C17126"/>
    <w:pPr>
      <w:spacing w:after="200" w:line="240" w:lineRule="auto"/>
    </w:pPr>
    <w:rPr>
      <w:b/>
      <w:bCs/>
      <w:color w:val="4F81BD" w:themeColor="accent1"/>
      <w:sz w:val="18"/>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pPr>
      <w:spacing w:before="120"/>
    </w:pPr>
    <w:rPr>
      <w:rFonts w:asciiTheme="majorHAnsi" w:eastAsiaTheme="majorEastAsia" w:hAnsiTheme="majorHAnsi" w:cstheme="majorBidi"/>
      <w:b/>
      <w:bCs/>
    </w:rPr>
  </w:style>
  <w:style w:type="paragraph" w:styleId="List">
    <w:name w:val="List"/>
    <w:basedOn w:val="Normal"/>
    <w:semiHidden/>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semiHidden/>
    <w:unhideWhenUsed/>
    <w:rsid w:val="00C17126"/>
  </w:style>
  <w:style w:type="paragraph" w:styleId="ListBullet">
    <w:name w:val="List Bullet"/>
    <w:basedOn w:val="Normal"/>
    <w:semiHidden/>
    <w:unhideWhenUsed/>
    <w:rsid w:val="00C17126"/>
    <w:pPr>
      <w:numPr>
        <w:numId w:val="11"/>
      </w:numPr>
      <w:contextualSpacing/>
    </w:pPr>
  </w:style>
  <w:style w:type="paragraph" w:styleId="ListBullet2">
    <w:name w:val="List Bullet 2"/>
    <w:basedOn w:val="Normal"/>
    <w:semiHidden/>
    <w:unhideWhenUsed/>
    <w:rsid w:val="00C17126"/>
    <w:pPr>
      <w:numPr>
        <w:numId w:val="12"/>
      </w:numPr>
      <w:contextualSpacing/>
    </w:pPr>
  </w:style>
  <w:style w:type="paragraph" w:styleId="ListBullet3">
    <w:name w:val="List Bullet 3"/>
    <w:basedOn w:val="Normal"/>
    <w:semiHidden/>
    <w:unhideWhenUsed/>
    <w:rsid w:val="00C17126"/>
    <w:pPr>
      <w:numPr>
        <w:numId w:val="4"/>
      </w:numPr>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qFormat/>
    <w:rsid w:val="00C17126"/>
    <w:pPr>
      <w:ind w:left="720"/>
      <w:contextualSpacing/>
    </w:pPr>
  </w:style>
  <w:style w:type="paragraph" w:styleId="ListNumber">
    <w:name w:val="List Number"/>
    <w:basedOn w:val="Normal"/>
    <w:semiHidden/>
    <w:rsid w:val="00C17126"/>
    <w:pPr>
      <w:numPr>
        <w:numId w:val="3"/>
      </w:numPr>
      <w:contextualSpacing/>
    </w:pPr>
  </w:style>
  <w:style w:type="paragraph" w:styleId="ListNumber2">
    <w:name w:val="List Number 2"/>
    <w:basedOn w:val="Normal"/>
    <w:semiHidden/>
    <w:unhideWhenUsed/>
    <w:rsid w:val="00C17126"/>
    <w:pPr>
      <w:numPr>
        <w:numId w:val="15"/>
      </w:numPr>
      <w:contextualSpacing/>
    </w:pPr>
  </w:style>
  <w:style w:type="paragraph" w:styleId="ListNumber3">
    <w:name w:val="List Number 3"/>
    <w:basedOn w:val="Normal"/>
    <w:semiHidden/>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unhideWhenUsed/>
    <w:rsid w:val="00C17126"/>
    <w:pPr>
      <w:spacing w:line="240" w:lineRule="auto"/>
    </w:pPr>
    <w:rPr>
      <w:sz w:val="20"/>
      <w:szCs w:val="20"/>
    </w:rPr>
  </w:style>
  <w:style w:type="character" w:customStyle="1" w:styleId="CommentTextChar">
    <w:name w:val="Comment Text Char"/>
    <w:basedOn w:val="DefaultParagraphFont"/>
    <w:link w:val="CommentText"/>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 w:type="paragraph" w:customStyle="1" w:styleId="HelpText">
    <w:name w:val="HelpText"/>
    <w:basedOn w:val="Normal"/>
    <w:next w:val="Normal"/>
    <w:link w:val="HelpTextChar"/>
    <w:qFormat/>
    <w:rsid w:val="00ED0692"/>
    <w:pPr>
      <w:spacing w:line="259" w:lineRule="auto"/>
    </w:pPr>
    <w:rPr>
      <w:rFonts w:eastAsiaTheme="minorHAnsi" w:cstheme="minorBidi"/>
      <w:i/>
      <w:color w:val="A6A6A6" w:themeColor="background1" w:themeShade="A6"/>
      <w:lang w:val="en-GB"/>
    </w:rPr>
  </w:style>
  <w:style w:type="character" w:customStyle="1" w:styleId="HelpTextChar">
    <w:name w:val="HelpText Char"/>
    <w:basedOn w:val="DefaultParagraphFont"/>
    <w:link w:val="HelpText"/>
    <w:rsid w:val="00ED0692"/>
    <w:rPr>
      <w:rFonts w:eastAsiaTheme="minorHAnsi" w:cstheme="minorBidi"/>
      <w:i/>
      <w:color w:val="A6A6A6" w:themeColor="background1" w:themeShade="A6"/>
      <w:lang w:val="en-GB"/>
    </w:rPr>
  </w:style>
  <w:style w:type="paragraph" w:customStyle="1" w:styleId="FakeHeading">
    <w:name w:val="Fake Heading"/>
    <w:basedOn w:val="Normal"/>
    <w:link w:val="FakeHeadingChar"/>
    <w:autoRedefine/>
    <w:qFormat/>
    <w:rsid w:val="00ED0692"/>
    <w:pPr>
      <w:spacing w:before="120" w:after="120"/>
      <w:jc w:val="both"/>
    </w:pPr>
    <w:rPr>
      <w:rFonts w:eastAsiaTheme="minorHAnsi" w:cstheme="minorBidi"/>
      <w:b/>
      <w:sz w:val="28"/>
      <w:szCs w:val="23"/>
      <w:lang w:val="en-GB"/>
    </w:rPr>
  </w:style>
  <w:style w:type="character" w:customStyle="1" w:styleId="FakeHeadingChar">
    <w:name w:val="Fake Heading Char"/>
    <w:basedOn w:val="DefaultParagraphFont"/>
    <w:link w:val="FakeHeading"/>
    <w:rsid w:val="00ED0692"/>
    <w:rPr>
      <w:rFonts w:eastAsiaTheme="minorHAnsi" w:cstheme="minorBidi"/>
      <w:b/>
      <w:sz w:val="28"/>
      <w:szCs w:val="23"/>
      <w:lang w:val="en-GB"/>
    </w:rPr>
  </w:style>
  <w:style w:type="character" w:customStyle="1" w:styleId="FootnoteTextChar">
    <w:name w:val="Footnote Text Char"/>
    <w:basedOn w:val="DefaultParagraphFont"/>
    <w:link w:val="FootnoteText"/>
    <w:semiHidden/>
    <w:rsid w:val="00ED0692"/>
    <w:rPr>
      <w:szCs w:val="20"/>
      <w:lang w:val="it-IT"/>
    </w:rPr>
  </w:style>
  <w:style w:type="character" w:customStyle="1" w:styleId="Heading5Char">
    <w:name w:val="Heading 5 Char"/>
    <w:basedOn w:val="DefaultParagraphFont"/>
    <w:link w:val="Heading5"/>
    <w:uiPriority w:val="4"/>
    <w:rsid w:val="00ED0692"/>
    <w:rPr>
      <w:b/>
      <w:bCs/>
      <w:i/>
      <w:iCs/>
      <w:szCs w:val="26"/>
    </w:rPr>
  </w:style>
  <w:style w:type="character" w:customStyle="1" w:styleId="Heading6Char">
    <w:name w:val="Heading 6 Char"/>
    <w:basedOn w:val="DefaultParagraphFont"/>
    <w:link w:val="Heading6"/>
    <w:semiHidden/>
    <w:rsid w:val="00ED0692"/>
    <w:rPr>
      <w:bCs/>
      <w:szCs w:val="22"/>
    </w:rPr>
  </w:style>
  <w:style w:type="character" w:customStyle="1" w:styleId="Heading7Char">
    <w:name w:val="Heading 7 Char"/>
    <w:basedOn w:val="DefaultParagraphFont"/>
    <w:link w:val="Heading7"/>
    <w:semiHidden/>
    <w:rsid w:val="00ED0692"/>
    <w:rPr>
      <w:i/>
    </w:rPr>
  </w:style>
  <w:style w:type="character" w:customStyle="1" w:styleId="Heading8Char">
    <w:name w:val="Heading 8 Char"/>
    <w:basedOn w:val="DefaultParagraphFont"/>
    <w:link w:val="Heading8"/>
    <w:semiHidden/>
    <w:rsid w:val="00ED0692"/>
    <w:rPr>
      <w:iCs/>
    </w:rPr>
  </w:style>
  <w:style w:type="character" w:customStyle="1" w:styleId="Heading9Char">
    <w:name w:val="Heading 9 Char"/>
    <w:basedOn w:val="DefaultParagraphFont"/>
    <w:link w:val="Heading9"/>
    <w:semiHidden/>
    <w:rsid w:val="00ED0692"/>
    <w:rPr>
      <w:rFonts w:cs="Arial"/>
      <w:i/>
      <w:szCs w:val="22"/>
    </w:rPr>
  </w:style>
  <w:style w:type="paragraph" w:customStyle="1" w:styleId="fillin">
    <w:name w:val="fill in"/>
    <w:basedOn w:val="Normal"/>
    <w:link w:val="fillinChar"/>
    <w:rsid w:val="00ED0692"/>
    <w:pPr>
      <w:numPr>
        <w:ilvl w:val="1"/>
        <w:numId w:val="33"/>
      </w:numPr>
      <w:spacing w:line="240" w:lineRule="auto"/>
    </w:pPr>
    <w:rPr>
      <w:rFonts w:ascii="Arial" w:hAnsi="Arial" w:cs="Arial"/>
      <w:i/>
      <w:lang w:val="en-GB" w:eastAsia="en-GB"/>
    </w:rPr>
  </w:style>
  <w:style w:type="character" w:customStyle="1" w:styleId="fillinChar">
    <w:name w:val="fill in Char"/>
    <w:link w:val="fillin"/>
    <w:rsid w:val="00ED0692"/>
    <w:rPr>
      <w:rFonts w:ascii="Arial" w:hAnsi="Arial" w:cs="Arial"/>
      <w:i/>
      <w:lang w:val="en-GB" w:eastAsia="en-GB"/>
    </w:rPr>
  </w:style>
  <w:style w:type="table" w:styleId="TableGridLight">
    <w:name w:val="Grid Table Light"/>
    <w:basedOn w:val="TableNormal"/>
    <w:uiPriority w:val="40"/>
    <w:rsid w:val="00ED0692"/>
    <w:pPr>
      <w:spacing w:line="240" w:lineRule="auto"/>
    </w:pPr>
    <w:rPr>
      <w:rFonts w:asciiTheme="minorHAnsi" w:eastAsiaTheme="minorHAnsi" w:hAnsiTheme="minorHAnsi" w:cstheme="minorBidi"/>
      <w:sz w:val="22"/>
      <w:szCs w:val="22"/>
      <w:lang w:val="nl-N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ED0692"/>
    <w:pPr>
      <w:spacing w:line="240" w:lineRule="auto"/>
    </w:pPr>
    <w:rPr>
      <w:rFonts w:eastAsiaTheme="minorHAnsi" w:cstheme="minorBidi"/>
      <w:lang w:val="en-GB"/>
    </w:rPr>
  </w:style>
  <w:style w:type="paragraph" w:customStyle="1" w:styleId="DRD-headings1">
    <w:name w:val="DRD-headings 1"/>
    <w:basedOn w:val="Normal"/>
    <w:next w:val="Normal"/>
    <w:qFormat/>
    <w:rsid w:val="00ED0692"/>
    <w:pPr>
      <w:numPr>
        <w:numId w:val="40"/>
      </w:numPr>
      <w:spacing w:after="200" w:line="276" w:lineRule="auto"/>
    </w:pPr>
    <w:rPr>
      <w:rFonts w:eastAsiaTheme="minorHAnsi" w:cstheme="minorBidi"/>
      <w:b/>
      <w:sz w:val="26"/>
      <w:lang w:val="en-GB"/>
    </w:rPr>
  </w:style>
  <w:style w:type="paragraph" w:customStyle="1" w:styleId="DRD-headings2">
    <w:name w:val="DRD-headings 2"/>
    <w:basedOn w:val="Normal"/>
    <w:next w:val="Normal"/>
    <w:qFormat/>
    <w:rsid w:val="00ED0692"/>
    <w:pPr>
      <w:numPr>
        <w:ilvl w:val="1"/>
        <w:numId w:val="40"/>
      </w:numPr>
      <w:spacing w:before="120" w:after="120"/>
      <w:jc w:val="both"/>
    </w:pPr>
    <w:rPr>
      <w:rFonts w:eastAsiaTheme="minorHAnsi" w:cstheme="minorBidi"/>
      <w:b/>
      <w:lang w:val="en-GB"/>
    </w:rPr>
  </w:style>
  <w:style w:type="paragraph" w:customStyle="1" w:styleId="DRD-headings3">
    <w:name w:val="DRD-headings 3"/>
    <w:basedOn w:val="Normal"/>
    <w:next w:val="Normal"/>
    <w:qFormat/>
    <w:rsid w:val="00ED0692"/>
    <w:pPr>
      <w:numPr>
        <w:ilvl w:val="2"/>
        <w:numId w:val="40"/>
      </w:numPr>
      <w:spacing w:before="120" w:after="120"/>
      <w:jc w:val="both"/>
    </w:pPr>
    <w:rPr>
      <w:rFonts w:eastAsiaTheme="minorHAnsi" w:cstheme="minorBidi"/>
      <w:b/>
      <w:i/>
      <w:lang w:val="en-GB"/>
    </w:rPr>
  </w:style>
  <w:style w:type="paragraph" w:customStyle="1" w:styleId="DRD-headings4">
    <w:name w:val="DRD-headings 4"/>
    <w:basedOn w:val="Normal"/>
    <w:next w:val="Normal"/>
    <w:qFormat/>
    <w:rsid w:val="00ED0692"/>
    <w:pPr>
      <w:numPr>
        <w:ilvl w:val="3"/>
        <w:numId w:val="40"/>
      </w:numPr>
      <w:spacing w:before="120" w:after="120"/>
      <w:jc w:val="both"/>
    </w:pPr>
    <w:rPr>
      <w:rFonts w:eastAsiaTheme="minorHAnsi" w:cstheme="minorBidi"/>
      <w:i/>
      <w:lang w:val="en-GB"/>
    </w:rPr>
  </w:style>
  <w:style w:type="paragraph" w:customStyle="1" w:styleId="DRD-headings5">
    <w:name w:val="DRD-headings 5"/>
    <w:basedOn w:val="Normal"/>
    <w:next w:val="Normal"/>
    <w:qFormat/>
    <w:rsid w:val="00ED0692"/>
    <w:pPr>
      <w:numPr>
        <w:ilvl w:val="4"/>
        <w:numId w:val="40"/>
      </w:numPr>
      <w:spacing w:after="200" w:line="276" w:lineRule="auto"/>
      <w:jc w:val="both"/>
    </w:pPr>
    <w:rPr>
      <w:rFonts w:eastAsiaTheme="minorHAnsi" w:cs="Calibri"/>
      <w:lang w:val="en-GB"/>
    </w:rPr>
  </w:style>
  <w:style w:type="numbering" w:customStyle="1" w:styleId="DRD-headings">
    <w:name w:val="DRD-headings"/>
    <w:uiPriority w:val="99"/>
    <w:rsid w:val="00ED0692"/>
    <w:pPr>
      <w:numPr>
        <w:numId w:val="40"/>
      </w:numPr>
    </w:pPr>
  </w:style>
  <w:style w:type="character" w:customStyle="1" w:styleId="left">
    <w:name w:val="left"/>
    <w:basedOn w:val="DefaultParagraphFont"/>
    <w:rsid w:val="00ED0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header" Target="header10.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0.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5.xml.rels><?xml version="1.0" encoding="UTF-8" standalone="yes"?>
<Relationships xmlns="http://schemas.openxmlformats.org/package/2006/relationships"><Relationship Id="rId1" Type="http://schemas.openxmlformats.org/officeDocument/2006/relationships/image" Target="media/image4.jpg"/></Relationships>
</file>

<file path=word/_rels/footer6.xml.rels><?xml version="1.0" encoding="UTF-8" standalone="yes"?>
<Relationships xmlns="http://schemas.openxmlformats.org/package/2006/relationships"><Relationship Id="rId1" Type="http://schemas.openxmlformats.org/officeDocument/2006/relationships/image" Target="media/image4.jpg"/></Relationships>
</file>

<file path=word/_rels/footer8.xml.rels><?xml version="1.0" encoding="UTF-8" standalone="yes"?>
<Relationships xmlns="http://schemas.openxmlformats.org/package/2006/relationships"><Relationship Id="rId1" Type="http://schemas.openxmlformats.org/officeDocument/2006/relationships/image" Target="media/image4.jpg"/></Relationships>
</file>

<file path=word/_rels/footer9.xml.rels><?xml version="1.0" encoding="UTF-8" standalone="yes"?>
<Relationships xmlns="http://schemas.openxmlformats.org/package/2006/relationships"><Relationship Id="rId1" Type="http://schemas.openxmlformats.org/officeDocument/2006/relationships/image" Target="media/image4.jpg"/></Relationships>
</file>

<file path=word/_rels/header10.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istina%20delcastillo\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dc99d1b-0883-4f2c-a8e6-6d8ebaa0e5d6">PKKMWAM5UKCP-75785960-20034</_dlc_DocId>
    <_dlc_DocIdUrl xmlns="ddc99d1b-0883-4f2c-a8e6-6d8ebaa0e5d6">
      <Url>https://esateamsite.sso.esa.int/DG/S/E/fys/2017/_layouts/15/DocIdRedir.aspx?ID=PKKMWAM5UKCP-75785960-20034</Url>
      <Description>PKKMWAM5UKCP-75785960-20034</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6738F701DF0F4B86A715326BBE3F33" ma:contentTypeVersion="2" ma:contentTypeDescription="Create a new document." ma:contentTypeScope="" ma:versionID="ace5869d97eb773c80591fdc2696164b">
  <xsd:schema xmlns:xsd="http://www.w3.org/2001/XMLSchema" xmlns:xs="http://www.w3.org/2001/XMLSchema" xmlns:p="http://schemas.microsoft.com/office/2006/metadata/properties" xmlns:ns2="ddc99d1b-0883-4f2c-a8e6-6d8ebaa0e5d6" targetNamespace="http://schemas.microsoft.com/office/2006/metadata/properties" ma:root="true" ma:fieldsID="3fb7472015947d9b78013b3f378fec70" ns2:_="">
    <xsd:import namespace="ddc99d1b-0883-4f2c-a8e6-6d8ebaa0e5d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c99d1b-0883-4f2c-a8e6-6d8ebaa0e5d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AE087-EE4D-49E0-87E2-7CFDBD7DD948}">
  <ds:schemaRefs>
    <ds:schemaRef ds:uri="http://schemas.microsoft.com/office/2006/documentManagement/types"/>
    <ds:schemaRef ds:uri="http://schemas.openxmlformats.org/package/2006/metadata/core-properties"/>
    <ds:schemaRef ds:uri="http://schemas.microsoft.com/office/2006/metadata/properties"/>
    <ds:schemaRef ds:uri="http://purl.org/dc/dcmitype/"/>
    <ds:schemaRef ds:uri="ddc99d1b-0883-4f2c-a8e6-6d8ebaa0e5d6"/>
    <ds:schemaRef ds:uri="http://purl.org/dc/elements/1.1/"/>
    <ds:schemaRef ds:uri="http://www.w3.org/XML/1998/namespace"/>
    <ds:schemaRef ds:uri="http://purl.org/dc/terms/"/>
    <ds:schemaRef ds:uri="http://schemas.microsoft.com/office/infopath/2007/PartnerControls"/>
  </ds:schemaRefs>
</ds:datastoreItem>
</file>

<file path=customXml/itemProps2.xml><?xml version="1.0" encoding="utf-8"?>
<ds:datastoreItem xmlns:ds="http://schemas.openxmlformats.org/officeDocument/2006/customXml" ds:itemID="{DFC8DD9C-715A-4822-BE35-6A997B064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c99d1b-0883-4f2c-a8e6-6d8ebaa0e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4B99B8-E6BB-4537-AA57-4E779C5E57AD}">
  <ds:schemaRefs>
    <ds:schemaRef ds:uri="http://schemas.microsoft.com/sharepoint/events"/>
  </ds:schemaRefs>
</ds:datastoreItem>
</file>

<file path=customXml/itemProps4.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5.xml><?xml version="1.0" encoding="utf-8"?>
<ds:datastoreItem xmlns:ds="http://schemas.openxmlformats.org/officeDocument/2006/customXml" ds:itemID="{815DA536-B487-40D7-84BF-6B69872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Template>
  <TotalTime>0</TotalTime>
  <Pages>22</Pages>
  <Words>4362</Words>
  <Characters>29428</Characters>
  <Application>Microsoft Office Word</Application>
  <DocSecurity>0</DocSecurity>
  <Lines>1226</Lines>
  <Paragraphs>625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ESA Standard Document</vt:lpstr>
    </vt:vector>
  </TitlesOfParts>
  <Manager/>
  <Company>ESA</Company>
  <LinksUpToDate>false</LinksUpToDate>
  <CharactersWithSpaces>33165</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 Education</dc:creator>
  <cp:keywords/>
  <dc:description/>
  <cp:lastPrinted>2008-09-12T14:47:00Z</cp:lastPrinted>
  <dcterms:created xsi:type="dcterms:W3CDTF">2019-07-22T10:10:00Z</dcterms:created>
  <dcterms:modified xsi:type="dcterms:W3CDTF">2019-07-22T12:49:00Z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
  </property>
  <property fmtid="{D5CDD505-2E9C-101B-9397-08002B2CF9AE}" pid="3" name="bmsAddress">
    <vt:lpwstr/>
  </property>
  <property fmtid="{D5CDD505-2E9C-101B-9397-08002B2CF9AE}" pid="4" name="bmsPhoneFax">
    <vt:lpwstr/>
  </property>
  <property fmtid="{D5CDD505-2E9C-101B-9397-08002B2CF9AE}" pid="5" name="Issue Date">
    <vt:filetime>2019-07-21T22:00:00Z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
  </property>
  <property fmtid="{D5CDD505-2E9C-101B-9397-08002B2CF9AE}" pid="16" name="Status">
    <vt:lpwstr>Approved</vt:lpwstr>
  </property>
  <property fmtid="{D5CDD505-2E9C-101B-9397-08002B2CF9AE}" pid="17" name="Reference">
    <vt:lpwstr>ESA-DG-SET-2019-1639</vt:lpwstr>
  </property>
  <property fmtid="{D5CDD505-2E9C-101B-9397-08002B2CF9AE}" pid="18" name="Subject Approval">
    <vt:lpwstr/>
  </property>
  <property fmtid="{D5CDD505-2E9C-101B-9397-08002B2CF9AE}" pid="19" name="ESAVersion">
    <vt:lpwstr>Release: 5G  v2.0</vt:lpwstr>
  </property>
  <property fmtid="{D5CDD505-2E9C-101B-9397-08002B2CF9AE}" pid="20" name="bmsSitename2">
    <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
  </property>
  <property fmtid="{D5CDD505-2E9C-101B-9397-08002B2CF9AE}" pid="26" name="CAVEAT_Separator">
    <vt:lpwstr> </vt:lpwstr>
  </property>
  <property fmtid="{D5CDD505-2E9C-101B-9397-08002B2CF9AE}" pid="27" name="Organisational entity">
    <vt:lpwstr>ESA Education</vt:lpwstr>
  </property>
  <property fmtid="{D5CDD505-2E9C-101B-9397-08002B2CF9AE}" pid="28" name="ESA Version">
    <vt:lpwstr>Release: 5G  v1.4</vt:lpwstr>
  </property>
  <property fmtid="{D5CDD505-2E9C-101B-9397-08002B2CF9AE}" pid="29" name="Revision">
    <vt:i4>0</vt:i4>
  </property>
  <property fmtid="{D5CDD505-2E9C-101B-9397-08002B2CF9AE}" pid="30" name="Issue">
    <vt:i4>1</vt:i4>
  </property>
  <property fmtid="{D5CDD505-2E9C-101B-9397-08002B2CF9AE}" pid="31" name="ContentTypeId">
    <vt:lpwstr>0x010100556738F701DF0F4B86A715326BBE3F33</vt:lpwstr>
  </property>
  <property fmtid="{D5CDD505-2E9C-101B-9397-08002B2CF9AE}" pid="32" name="_dlc_DocIdItemGuid">
    <vt:lpwstr>642acf5e-915f-4410-aac2-d171112572d0</vt:lpwstr>
  </property>
  <property fmtid="{D5CDD505-2E9C-101B-9397-08002B2CF9AE}" pid="33" name="Document ID Value">
    <vt:lpwstr>PKKMWAM5UKCP-75785960-20034</vt:lpwstr>
  </property>
</Properties>
</file>